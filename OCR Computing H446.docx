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B30E07">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3714760"/>
      <w:r>
        <w:lastRenderedPageBreak/>
        <w:t>Table of Contents</w:t>
      </w:r>
      <w:bookmarkEnd w:id="0"/>
    </w:p>
    <w:bookmarkStart w:id="1" w:name="_Toc3714761" w:displacedByCustomXml="next"/>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024461">
          <w:pPr>
            <w:pStyle w:val="TOCHeading"/>
            <w:tabs>
              <w:tab w:val="right" w:pos="9360"/>
            </w:tabs>
            <w:outlineLvl w:val="2"/>
          </w:pPr>
          <w:r>
            <w:t>Contents</w:t>
          </w:r>
          <w:bookmarkEnd w:id="1"/>
          <w:r w:rsidR="003A1688">
            <w:tab/>
          </w:r>
        </w:p>
        <w:p w:rsidR="0020233D" w:rsidRDefault="00024461">
          <w:pPr>
            <w:pStyle w:val="TOC1"/>
            <w:tabs>
              <w:tab w:val="right" w:leader="dot" w:pos="9350"/>
            </w:tabs>
            <w:rPr>
              <w:noProof/>
              <w:kern w:val="0"/>
              <w:sz w:val="24"/>
              <w:lang w:val="en-GB" w:eastAsia="en-US"/>
            </w:rPr>
          </w:pPr>
          <w:r>
            <w:fldChar w:fldCharType="begin"/>
          </w:r>
          <w:r>
            <w:instrText xml:space="preserve"> TOC \o "1-3" \h \z \u </w:instrText>
          </w:r>
          <w:r>
            <w:fldChar w:fldCharType="separate"/>
          </w:r>
          <w:hyperlink w:anchor="_Toc3714760" w:history="1">
            <w:r w:rsidR="0020233D" w:rsidRPr="00D82EC6">
              <w:rPr>
                <w:rStyle w:val="Hyperlink"/>
                <w:noProof/>
              </w:rPr>
              <w:t>Table of Contents</w:t>
            </w:r>
            <w:r w:rsidR="0020233D">
              <w:rPr>
                <w:noProof/>
                <w:webHidden/>
              </w:rPr>
              <w:tab/>
            </w:r>
            <w:r w:rsidR="0020233D">
              <w:rPr>
                <w:noProof/>
                <w:webHidden/>
              </w:rPr>
              <w:fldChar w:fldCharType="begin"/>
            </w:r>
            <w:r w:rsidR="0020233D">
              <w:rPr>
                <w:noProof/>
                <w:webHidden/>
              </w:rPr>
              <w:instrText xml:space="preserve"> PAGEREF _Toc3714760 \h </w:instrText>
            </w:r>
            <w:r w:rsidR="0020233D">
              <w:rPr>
                <w:noProof/>
                <w:webHidden/>
              </w:rPr>
            </w:r>
            <w:r w:rsidR="0020233D">
              <w:rPr>
                <w:noProof/>
                <w:webHidden/>
              </w:rPr>
              <w:fldChar w:fldCharType="separate"/>
            </w:r>
            <w:r w:rsidR="0020233D">
              <w:rPr>
                <w:noProof/>
                <w:webHidden/>
              </w:rPr>
              <w:t>2</w:t>
            </w:r>
            <w:r w:rsidR="0020233D">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1" w:history="1">
            <w:r w:rsidRPr="00D82EC6">
              <w:rPr>
                <w:rStyle w:val="Hyperlink"/>
                <w:noProof/>
              </w:rPr>
              <w:t>Contents</w:t>
            </w:r>
            <w:r>
              <w:rPr>
                <w:noProof/>
                <w:webHidden/>
              </w:rPr>
              <w:tab/>
            </w:r>
            <w:r>
              <w:rPr>
                <w:noProof/>
                <w:webHidden/>
              </w:rPr>
              <w:fldChar w:fldCharType="begin"/>
            </w:r>
            <w:r>
              <w:rPr>
                <w:noProof/>
                <w:webHidden/>
              </w:rPr>
              <w:instrText xml:space="preserve"> PAGEREF _Toc3714761 \h </w:instrText>
            </w:r>
            <w:r>
              <w:rPr>
                <w:noProof/>
                <w:webHidden/>
              </w:rPr>
            </w:r>
            <w:r>
              <w:rPr>
                <w:noProof/>
                <w:webHidden/>
              </w:rPr>
              <w:fldChar w:fldCharType="separate"/>
            </w:r>
            <w:r>
              <w:rPr>
                <w:noProof/>
                <w:webHidden/>
              </w:rPr>
              <w:t>2</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762" w:history="1">
            <w:r w:rsidRPr="00D82EC6">
              <w:rPr>
                <w:rStyle w:val="Hyperlink"/>
                <w:noProof/>
              </w:rPr>
              <w:t>Section 1: Analysis</w:t>
            </w:r>
            <w:r>
              <w:rPr>
                <w:noProof/>
                <w:webHidden/>
              </w:rPr>
              <w:tab/>
            </w:r>
            <w:r>
              <w:rPr>
                <w:noProof/>
                <w:webHidden/>
              </w:rPr>
              <w:fldChar w:fldCharType="begin"/>
            </w:r>
            <w:r>
              <w:rPr>
                <w:noProof/>
                <w:webHidden/>
              </w:rPr>
              <w:instrText xml:space="preserve"> PAGEREF _Toc3714762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63" w:history="1">
            <w:r w:rsidRPr="00D82EC6">
              <w:rPr>
                <w:rStyle w:val="Hyperlink"/>
                <w:noProof/>
              </w:rPr>
              <w:t>Problem Identification</w:t>
            </w:r>
            <w:r>
              <w:rPr>
                <w:noProof/>
                <w:webHidden/>
              </w:rPr>
              <w:tab/>
            </w:r>
            <w:r>
              <w:rPr>
                <w:noProof/>
                <w:webHidden/>
              </w:rPr>
              <w:fldChar w:fldCharType="begin"/>
            </w:r>
            <w:r>
              <w:rPr>
                <w:noProof/>
                <w:webHidden/>
              </w:rPr>
              <w:instrText xml:space="preserve"> PAGEREF _Toc3714763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4" w:history="1">
            <w:r w:rsidRPr="00D82EC6">
              <w:rPr>
                <w:rStyle w:val="Hyperlink"/>
                <w:noProof/>
              </w:rPr>
              <w:t>Complexity of the Simulation</w:t>
            </w:r>
            <w:r>
              <w:rPr>
                <w:noProof/>
                <w:webHidden/>
              </w:rPr>
              <w:tab/>
            </w:r>
            <w:r>
              <w:rPr>
                <w:noProof/>
                <w:webHidden/>
              </w:rPr>
              <w:fldChar w:fldCharType="begin"/>
            </w:r>
            <w:r>
              <w:rPr>
                <w:noProof/>
                <w:webHidden/>
              </w:rPr>
              <w:instrText xml:space="preserve"> PAGEREF _Toc3714764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5" w:history="1">
            <w:r w:rsidRPr="00D82EC6">
              <w:rPr>
                <w:rStyle w:val="Hyperlink"/>
                <w:noProof/>
              </w:rPr>
              <w:t>Educational Requirement</w:t>
            </w:r>
            <w:r>
              <w:rPr>
                <w:noProof/>
                <w:webHidden/>
              </w:rPr>
              <w:tab/>
            </w:r>
            <w:r>
              <w:rPr>
                <w:noProof/>
                <w:webHidden/>
              </w:rPr>
              <w:fldChar w:fldCharType="begin"/>
            </w:r>
            <w:r>
              <w:rPr>
                <w:noProof/>
                <w:webHidden/>
              </w:rPr>
              <w:instrText xml:space="preserve"> PAGEREF _Toc3714765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6" w:history="1">
            <w:r w:rsidRPr="00D82EC6">
              <w:rPr>
                <w:rStyle w:val="Hyperlink"/>
                <w:noProof/>
              </w:rPr>
              <w:t>Controlled Environment</w:t>
            </w:r>
            <w:r>
              <w:rPr>
                <w:noProof/>
                <w:webHidden/>
              </w:rPr>
              <w:tab/>
            </w:r>
            <w:r>
              <w:rPr>
                <w:noProof/>
                <w:webHidden/>
              </w:rPr>
              <w:fldChar w:fldCharType="begin"/>
            </w:r>
            <w:r>
              <w:rPr>
                <w:noProof/>
                <w:webHidden/>
              </w:rPr>
              <w:instrText xml:space="preserve"> PAGEREF _Toc3714766 \h </w:instrText>
            </w:r>
            <w:r>
              <w:rPr>
                <w:noProof/>
                <w:webHidden/>
              </w:rPr>
            </w:r>
            <w:r>
              <w:rPr>
                <w:noProof/>
                <w:webHidden/>
              </w:rPr>
              <w:fldChar w:fldCharType="separate"/>
            </w:r>
            <w:r>
              <w:rPr>
                <w:noProof/>
                <w:webHidden/>
              </w:rPr>
              <w:t>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7" w:history="1">
            <w:r w:rsidRPr="00D82EC6">
              <w:rPr>
                <w:rStyle w:val="Hyperlink"/>
                <w:noProof/>
              </w:rPr>
              <w:t>Ease of Visualization</w:t>
            </w:r>
            <w:r>
              <w:rPr>
                <w:noProof/>
                <w:webHidden/>
              </w:rPr>
              <w:tab/>
            </w:r>
            <w:r>
              <w:rPr>
                <w:noProof/>
                <w:webHidden/>
              </w:rPr>
              <w:fldChar w:fldCharType="begin"/>
            </w:r>
            <w:r>
              <w:rPr>
                <w:noProof/>
                <w:webHidden/>
              </w:rPr>
              <w:instrText xml:space="preserve"> PAGEREF _Toc3714767 \h </w:instrText>
            </w:r>
            <w:r>
              <w:rPr>
                <w:noProof/>
                <w:webHidden/>
              </w:rPr>
            </w:r>
            <w:r>
              <w:rPr>
                <w:noProof/>
                <w:webHidden/>
              </w:rPr>
              <w:fldChar w:fldCharType="separate"/>
            </w:r>
            <w:r>
              <w:rPr>
                <w:noProof/>
                <w:webHidden/>
              </w:rPr>
              <w:t>7</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68" w:history="1">
            <w:r w:rsidRPr="00D82EC6">
              <w:rPr>
                <w:rStyle w:val="Hyperlink"/>
                <w:noProof/>
              </w:rPr>
              <w:t>Existing Infrastructure</w:t>
            </w:r>
            <w:r>
              <w:rPr>
                <w:noProof/>
                <w:webHidden/>
              </w:rPr>
              <w:tab/>
            </w:r>
            <w:r>
              <w:rPr>
                <w:noProof/>
                <w:webHidden/>
              </w:rPr>
              <w:fldChar w:fldCharType="begin"/>
            </w:r>
            <w:r>
              <w:rPr>
                <w:noProof/>
                <w:webHidden/>
              </w:rPr>
              <w:instrText xml:space="preserve"> PAGEREF _Toc3714768 \h </w:instrText>
            </w:r>
            <w:r>
              <w:rPr>
                <w:noProof/>
                <w:webHidden/>
              </w:rPr>
            </w:r>
            <w:r>
              <w:rPr>
                <w:noProof/>
                <w:webHidden/>
              </w:rPr>
              <w:fldChar w:fldCharType="separate"/>
            </w:r>
            <w:r>
              <w:rPr>
                <w:noProof/>
                <w:webHidden/>
              </w:rPr>
              <w:t>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69" w:history="1">
            <w:r w:rsidRPr="00D82EC6">
              <w:rPr>
                <w:rStyle w:val="Hyperlink"/>
                <w:noProof/>
              </w:rPr>
              <w:t>Stakeholders</w:t>
            </w:r>
            <w:r>
              <w:rPr>
                <w:noProof/>
                <w:webHidden/>
              </w:rPr>
              <w:tab/>
            </w:r>
            <w:r>
              <w:rPr>
                <w:noProof/>
                <w:webHidden/>
              </w:rPr>
              <w:fldChar w:fldCharType="begin"/>
            </w:r>
            <w:r>
              <w:rPr>
                <w:noProof/>
                <w:webHidden/>
              </w:rPr>
              <w:instrText xml:space="preserve"> PAGEREF _Toc3714769 \h </w:instrText>
            </w:r>
            <w:r>
              <w:rPr>
                <w:noProof/>
                <w:webHidden/>
              </w:rPr>
            </w:r>
            <w:r>
              <w:rPr>
                <w:noProof/>
                <w:webHidden/>
              </w:rPr>
              <w:fldChar w:fldCharType="separate"/>
            </w:r>
            <w:r>
              <w:rPr>
                <w:noProof/>
                <w:webHidden/>
              </w:rPr>
              <w:t>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0" w:history="1">
            <w:r w:rsidRPr="00D82EC6">
              <w:rPr>
                <w:rStyle w:val="Hyperlink"/>
                <w:noProof/>
              </w:rPr>
              <w:t>School Management</w:t>
            </w:r>
            <w:r>
              <w:rPr>
                <w:noProof/>
                <w:webHidden/>
              </w:rPr>
              <w:tab/>
            </w:r>
            <w:r>
              <w:rPr>
                <w:noProof/>
                <w:webHidden/>
              </w:rPr>
              <w:fldChar w:fldCharType="begin"/>
            </w:r>
            <w:r>
              <w:rPr>
                <w:noProof/>
                <w:webHidden/>
              </w:rPr>
              <w:instrText xml:space="preserve"> PAGEREF _Toc3714770 \h </w:instrText>
            </w:r>
            <w:r>
              <w:rPr>
                <w:noProof/>
                <w:webHidden/>
              </w:rPr>
            </w:r>
            <w:r>
              <w:rPr>
                <w:noProof/>
                <w:webHidden/>
              </w:rPr>
              <w:fldChar w:fldCharType="separate"/>
            </w:r>
            <w:r>
              <w:rPr>
                <w:noProof/>
                <w:webHidden/>
              </w:rPr>
              <w:t>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1" w:history="1">
            <w:r w:rsidRPr="00D82EC6">
              <w:rPr>
                <w:rStyle w:val="Hyperlink"/>
                <w:noProof/>
              </w:rPr>
              <w:t>Teaching Staff</w:t>
            </w:r>
            <w:r>
              <w:rPr>
                <w:noProof/>
                <w:webHidden/>
              </w:rPr>
              <w:tab/>
            </w:r>
            <w:r>
              <w:rPr>
                <w:noProof/>
                <w:webHidden/>
              </w:rPr>
              <w:fldChar w:fldCharType="begin"/>
            </w:r>
            <w:r>
              <w:rPr>
                <w:noProof/>
                <w:webHidden/>
              </w:rPr>
              <w:instrText xml:space="preserve"> PAGEREF _Toc3714771 \h </w:instrText>
            </w:r>
            <w:r>
              <w:rPr>
                <w:noProof/>
                <w:webHidden/>
              </w:rPr>
            </w:r>
            <w:r>
              <w:rPr>
                <w:noProof/>
                <w:webHidden/>
              </w:rPr>
              <w:fldChar w:fldCharType="separate"/>
            </w:r>
            <w:r>
              <w:rPr>
                <w:noProof/>
                <w:webHidden/>
              </w:rPr>
              <w:t>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2" w:history="1">
            <w:r w:rsidRPr="00D82EC6">
              <w:rPr>
                <w:rStyle w:val="Hyperlink"/>
                <w:noProof/>
              </w:rPr>
              <w:t>Students</w:t>
            </w:r>
            <w:r>
              <w:rPr>
                <w:noProof/>
                <w:webHidden/>
              </w:rPr>
              <w:tab/>
            </w:r>
            <w:r>
              <w:rPr>
                <w:noProof/>
                <w:webHidden/>
              </w:rPr>
              <w:fldChar w:fldCharType="begin"/>
            </w:r>
            <w:r>
              <w:rPr>
                <w:noProof/>
                <w:webHidden/>
              </w:rPr>
              <w:instrText xml:space="preserve"> PAGEREF _Toc3714772 \h </w:instrText>
            </w:r>
            <w:r>
              <w:rPr>
                <w:noProof/>
                <w:webHidden/>
              </w:rPr>
            </w:r>
            <w:r>
              <w:rPr>
                <w:noProof/>
                <w:webHidden/>
              </w:rPr>
              <w:fldChar w:fldCharType="separate"/>
            </w:r>
            <w:r>
              <w:rPr>
                <w:noProof/>
                <w:webHidden/>
              </w:rPr>
              <w:t>10</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73" w:history="1">
            <w:r w:rsidRPr="00D82EC6">
              <w:rPr>
                <w:rStyle w:val="Hyperlink"/>
                <w:noProof/>
              </w:rPr>
              <w:t>Existing Solutions</w:t>
            </w:r>
            <w:r>
              <w:rPr>
                <w:noProof/>
                <w:webHidden/>
              </w:rPr>
              <w:tab/>
            </w:r>
            <w:r>
              <w:rPr>
                <w:noProof/>
                <w:webHidden/>
              </w:rPr>
              <w:fldChar w:fldCharType="begin"/>
            </w:r>
            <w:r>
              <w:rPr>
                <w:noProof/>
                <w:webHidden/>
              </w:rPr>
              <w:instrText xml:space="preserve"> PAGEREF _Toc3714773 \h </w:instrText>
            </w:r>
            <w:r>
              <w:rPr>
                <w:noProof/>
                <w:webHidden/>
              </w:rPr>
            </w:r>
            <w:r>
              <w:rPr>
                <w:noProof/>
                <w:webHidden/>
              </w:rPr>
              <w:fldChar w:fldCharType="separate"/>
            </w:r>
            <w:r>
              <w:rPr>
                <w:noProof/>
                <w:webHidden/>
              </w:rPr>
              <w:t>11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4" w:history="1">
            <w:r w:rsidRPr="00D82EC6">
              <w:rPr>
                <w:rStyle w:val="Hyperlink"/>
                <w:noProof/>
              </w:rPr>
              <w:t>ArmSim</w:t>
            </w:r>
            <w:r>
              <w:rPr>
                <w:noProof/>
                <w:webHidden/>
              </w:rPr>
              <w:tab/>
            </w:r>
            <w:r>
              <w:rPr>
                <w:noProof/>
                <w:webHidden/>
              </w:rPr>
              <w:fldChar w:fldCharType="begin"/>
            </w:r>
            <w:r>
              <w:rPr>
                <w:noProof/>
                <w:webHidden/>
              </w:rPr>
              <w:instrText xml:space="preserve"> PAGEREF _Toc3714774 \h </w:instrText>
            </w:r>
            <w:r>
              <w:rPr>
                <w:noProof/>
                <w:webHidden/>
              </w:rPr>
            </w:r>
            <w:r>
              <w:rPr>
                <w:noProof/>
                <w:webHidden/>
              </w:rPr>
              <w:fldChar w:fldCharType="separate"/>
            </w:r>
            <w:r>
              <w:rPr>
                <w:noProof/>
                <w:webHidden/>
              </w:rPr>
              <w:t>11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5" w:history="1">
            <w:r w:rsidRPr="00D82EC6">
              <w:rPr>
                <w:rStyle w:val="Hyperlink"/>
                <w:noProof/>
              </w:rPr>
              <w:t>Little Man Computer</w:t>
            </w:r>
            <w:r>
              <w:rPr>
                <w:noProof/>
                <w:webHidden/>
              </w:rPr>
              <w:tab/>
            </w:r>
            <w:r>
              <w:rPr>
                <w:noProof/>
                <w:webHidden/>
              </w:rPr>
              <w:fldChar w:fldCharType="begin"/>
            </w:r>
            <w:r>
              <w:rPr>
                <w:noProof/>
                <w:webHidden/>
              </w:rPr>
              <w:instrText xml:space="preserve"> PAGEREF _Toc3714775 \h </w:instrText>
            </w:r>
            <w:r>
              <w:rPr>
                <w:noProof/>
                <w:webHidden/>
              </w:rPr>
            </w:r>
            <w:r>
              <w:rPr>
                <w:noProof/>
                <w:webHidden/>
              </w:rPr>
              <w:fldChar w:fldCharType="separate"/>
            </w:r>
            <w:r>
              <w:rPr>
                <w:noProof/>
                <w:webHidden/>
              </w:rPr>
              <w:t>14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6" w:history="1">
            <w:r w:rsidRPr="00D82EC6">
              <w:rPr>
                <w:rStyle w:val="Hyperlink"/>
                <w:noProof/>
              </w:rPr>
              <w:t>Assembly Training Program (ATP)</w:t>
            </w:r>
            <w:r>
              <w:rPr>
                <w:noProof/>
                <w:webHidden/>
              </w:rPr>
              <w:tab/>
            </w:r>
            <w:r>
              <w:rPr>
                <w:noProof/>
                <w:webHidden/>
              </w:rPr>
              <w:fldChar w:fldCharType="begin"/>
            </w:r>
            <w:r>
              <w:rPr>
                <w:noProof/>
                <w:webHidden/>
              </w:rPr>
              <w:instrText xml:space="preserve"> PAGEREF _Toc3714776 \h </w:instrText>
            </w:r>
            <w:r>
              <w:rPr>
                <w:noProof/>
                <w:webHidden/>
              </w:rPr>
            </w:r>
            <w:r>
              <w:rPr>
                <w:noProof/>
                <w:webHidden/>
              </w:rPr>
              <w:fldChar w:fldCharType="separate"/>
            </w:r>
            <w:r>
              <w:rPr>
                <w:noProof/>
                <w:webHidden/>
              </w:rPr>
              <w:t>17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77" w:history="1">
            <w:r w:rsidRPr="00D82EC6">
              <w:rPr>
                <w:rStyle w:val="Hyperlink"/>
                <w:noProof/>
              </w:rPr>
              <w:t>Limitations</w:t>
            </w:r>
            <w:r>
              <w:rPr>
                <w:noProof/>
                <w:webHidden/>
              </w:rPr>
              <w:tab/>
            </w:r>
            <w:r>
              <w:rPr>
                <w:noProof/>
                <w:webHidden/>
              </w:rPr>
              <w:fldChar w:fldCharType="begin"/>
            </w:r>
            <w:r>
              <w:rPr>
                <w:noProof/>
                <w:webHidden/>
              </w:rPr>
              <w:instrText xml:space="preserve"> PAGEREF _Toc3714777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8" w:history="1">
            <w:r w:rsidRPr="00D82EC6">
              <w:rPr>
                <w:rStyle w:val="Hyperlink"/>
                <w:noProof/>
              </w:rPr>
              <w:t>Direct execution of compiled code</w:t>
            </w:r>
            <w:r>
              <w:rPr>
                <w:noProof/>
                <w:webHidden/>
              </w:rPr>
              <w:tab/>
            </w:r>
            <w:r>
              <w:rPr>
                <w:noProof/>
                <w:webHidden/>
              </w:rPr>
              <w:fldChar w:fldCharType="begin"/>
            </w:r>
            <w:r>
              <w:rPr>
                <w:noProof/>
                <w:webHidden/>
              </w:rPr>
              <w:instrText xml:space="preserve"> PAGEREF _Toc3714778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79" w:history="1">
            <w:r w:rsidRPr="00D82EC6">
              <w:rPr>
                <w:rStyle w:val="Hyperlink"/>
                <w:noProof/>
              </w:rPr>
              <w:t>Ability to run on a wide variety of platforms</w:t>
            </w:r>
            <w:r>
              <w:rPr>
                <w:noProof/>
                <w:webHidden/>
              </w:rPr>
              <w:tab/>
            </w:r>
            <w:r>
              <w:rPr>
                <w:noProof/>
                <w:webHidden/>
              </w:rPr>
              <w:fldChar w:fldCharType="begin"/>
            </w:r>
            <w:r>
              <w:rPr>
                <w:noProof/>
                <w:webHidden/>
              </w:rPr>
              <w:instrText xml:space="preserve"> PAGEREF _Toc3714779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0" w:history="1">
            <w:r w:rsidRPr="00D82EC6">
              <w:rPr>
                <w:rStyle w:val="Hyperlink"/>
                <w:noProof/>
              </w:rPr>
              <w:t>The entirety of an existing instruction set</w:t>
            </w:r>
            <w:r>
              <w:rPr>
                <w:noProof/>
                <w:webHidden/>
              </w:rPr>
              <w:tab/>
            </w:r>
            <w:r>
              <w:rPr>
                <w:noProof/>
                <w:webHidden/>
              </w:rPr>
              <w:fldChar w:fldCharType="begin"/>
            </w:r>
            <w:r>
              <w:rPr>
                <w:noProof/>
                <w:webHidden/>
              </w:rPr>
              <w:instrText xml:space="preserve"> PAGEREF _Toc3714780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1" w:history="1">
            <w:r w:rsidRPr="00D82EC6">
              <w:rPr>
                <w:rStyle w:val="Hyperlink"/>
                <w:noProof/>
              </w:rPr>
              <w:t>Alternative architectures</w:t>
            </w:r>
            <w:r>
              <w:rPr>
                <w:noProof/>
                <w:webHidden/>
              </w:rPr>
              <w:tab/>
            </w:r>
            <w:r>
              <w:rPr>
                <w:noProof/>
                <w:webHidden/>
              </w:rPr>
              <w:fldChar w:fldCharType="begin"/>
            </w:r>
            <w:r>
              <w:rPr>
                <w:noProof/>
                <w:webHidden/>
              </w:rPr>
              <w:instrText xml:space="preserve"> PAGEREF _Toc3714781 \h </w:instrText>
            </w:r>
            <w:r>
              <w:rPr>
                <w:noProof/>
                <w:webHidden/>
              </w:rPr>
            </w:r>
            <w:r>
              <w:rPr>
                <w:noProof/>
                <w:webHidden/>
              </w:rPr>
              <w:fldChar w:fldCharType="separate"/>
            </w:r>
            <w:r>
              <w:rPr>
                <w:noProof/>
                <w:webHidden/>
              </w:rPr>
              <w:t>20</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2" w:history="1">
            <w:r w:rsidRPr="00D82EC6">
              <w:rPr>
                <w:rStyle w:val="Hyperlink"/>
                <w:noProof/>
              </w:rPr>
              <w:t>Software and Hardware Requirements</w:t>
            </w:r>
            <w:r>
              <w:rPr>
                <w:noProof/>
                <w:webHidden/>
              </w:rPr>
              <w:tab/>
            </w:r>
            <w:r>
              <w:rPr>
                <w:noProof/>
                <w:webHidden/>
              </w:rPr>
              <w:fldChar w:fldCharType="begin"/>
            </w:r>
            <w:r>
              <w:rPr>
                <w:noProof/>
                <w:webHidden/>
              </w:rPr>
              <w:instrText xml:space="preserve"> PAGEREF _Toc3714782 \h </w:instrText>
            </w:r>
            <w:r>
              <w:rPr>
                <w:noProof/>
                <w:webHidden/>
              </w:rPr>
            </w:r>
            <w:r>
              <w:rPr>
                <w:noProof/>
                <w:webHidden/>
              </w:rPr>
              <w:fldChar w:fldCharType="separate"/>
            </w:r>
            <w:r>
              <w:rPr>
                <w:noProof/>
                <w:webHidden/>
              </w:rPr>
              <w:t>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3" w:history="1">
            <w:r w:rsidRPr="00D82EC6">
              <w:rPr>
                <w:rStyle w:val="Hyperlink"/>
                <w:noProof/>
              </w:rPr>
              <w:t>Software Requirements</w:t>
            </w:r>
            <w:r>
              <w:rPr>
                <w:noProof/>
                <w:webHidden/>
              </w:rPr>
              <w:tab/>
            </w:r>
            <w:r>
              <w:rPr>
                <w:noProof/>
                <w:webHidden/>
              </w:rPr>
              <w:fldChar w:fldCharType="begin"/>
            </w:r>
            <w:r>
              <w:rPr>
                <w:noProof/>
                <w:webHidden/>
              </w:rPr>
              <w:instrText xml:space="preserve"> PAGEREF _Toc3714783 \h </w:instrText>
            </w:r>
            <w:r>
              <w:rPr>
                <w:noProof/>
                <w:webHidden/>
              </w:rPr>
            </w:r>
            <w:r>
              <w:rPr>
                <w:noProof/>
                <w:webHidden/>
              </w:rPr>
              <w:fldChar w:fldCharType="separate"/>
            </w:r>
            <w:r>
              <w:rPr>
                <w:noProof/>
                <w:webHidden/>
              </w:rPr>
              <w:t>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4" w:history="1">
            <w:r w:rsidRPr="00D82EC6">
              <w:rPr>
                <w:rStyle w:val="Hyperlink"/>
                <w:noProof/>
              </w:rPr>
              <w:t>Hardware Requirements</w:t>
            </w:r>
            <w:r>
              <w:rPr>
                <w:noProof/>
                <w:webHidden/>
              </w:rPr>
              <w:tab/>
            </w:r>
            <w:r>
              <w:rPr>
                <w:noProof/>
                <w:webHidden/>
              </w:rPr>
              <w:fldChar w:fldCharType="begin"/>
            </w:r>
            <w:r>
              <w:rPr>
                <w:noProof/>
                <w:webHidden/>
              </w:rPr>
              <w:instrText xml:space="preserve"> PAGEREF _Toc3714784 \h </w:instrText>
            </w:r>
            <w:r>
              <w:rPr>
                <w:noProof/>
                <w:webHidden/>
              </w:rPr>
            </w:r>
            <w:r>
              <w:rPr>
                <w:noProof/>
                <w:webHidden/>
              </w:rPr>
              <w:fldChar w:fldCharType="separate"/>
            </w:r>
            <w:r>
              <w:rPr>
                <w:noProof/>
                <w:webHidden/>
              </w:rPr>
              <w:t>22</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5" w:history="1">
            <w:r w:rsidRPr="00D82EC6">
              <w:rPr>
                <w:rStyle w:val="Hyperlink"/>
                <w:noProof/>
              </w:rPr>
              <w:t>Requirements and Success Criteria</w:t>
            </w:r>
            <w:r>
              <w:rPr>
                <w:noProof/>
                <w:webHidden/>
              </w:rPr>
              <w:tab/>
            </w:r>
            <w:r>
              <w:rPr>
                <w:noProof/>
                <w:webHidden/>
              </w:rPr>
              <w:fldChar w:fldCharType="begin"/>
            </w:r>
            <w:r>
              <w:rPr>
                <w:noProof/>
                <w:webHidden/>
              </w:rPr>
              <w:instrText xml:space="preserve"> PAGEREF _Toc3714785 \h </w:instrText>
            </w:r>
            <w:r>
              <w:rPr>
                <w:noProof/>
                <w:webHidden/>
              </w:rPr>
            </w:r>
            <w:r>
              <w:rPr>
                <w:noProof/>
                <w:webHidden/>
              </w:rPr>
              <w:fldChar w:fldCharType="separate"/>
            </w:r>
            <w:r>
              <w:rPr>
                <w:noProof/>
                <w:webHidden/>
              </w:rPr>
              <w:t>23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6" w:history="1">
            <w:r w:rsidRPr="00D82EC6">
              <w:rPr>
                <w:rStyle w:val="Hyperlink"/>
                <w:noProof/>
              </w:rPr>
              <w:t>Requirements Specification</w:t>
            </w:r>
            <w:r>
              <w:rPr>
                <w:noProof/>
                <w:webHidden/>
              </w:rPr>
              <w:tab/>
            </w:r>
            <w:r>
              <w:rPr>
                <w:noProof/>
                <w:webHidden/>
              </w:rPr>
              <w:fldChar w:fldCharType="begin"/>
            </w:r>
            <w:r>
              <w:rPr>
                <w:noProof/>
                <w:webHidden/>
              </w:rPr>
              <w:instrText xml:space="preserve"> PAGEREF _Toc3714786 \h </w:instrText>
            </w:r>
            <w:r>
              <w:rPr>
                <w:noProof/>
                <w:webHidden/>
              </w:rPr>
            </w:r>
            <w:r>
              <w:rPr>
                <w:noProof/>
                <w:webHidden/>
              </w:rPr>
              <w:fldChar w:fldCharType="separate"/>
            </w:r>
            <w:r>
              <w:rPr>
                <w:noProof/>
                <w:webHidden/>
              </w:rPr>
              <w:t>23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87" w:history="1">
            <w:r w:rsidRPr="00D82EC6">
              <w:rPr>
                <w:rStyle w:val="Hyperlink"/>
                <w:noProof/>
              </w:rPr>
              <w:t>Success Criteria</w:t>
            </w:r>
            <w:r>
              <w:rPr>
                <w:noProof/>
                <w:webHidden/>
              </w:rPr>
              <w:tab/>
            </w:r>
            <w:r>
              <w:rPr>
                <w:noProof/>
                <w:webHidden/>
              </w:rPr>
              <w:fldChar w:fldCharType="begin"/>
            </w:r>
            <w:r>
              <w:rPr>
                <w:noProof/>
                <w:webHidden/>
              </w:rPr>
              <w:instrText xml:space="preserve"> PAGEREF _Toc3714787 \h </w:instrText>
            </w:r>
            <w:r>
              <w:rPr>
                <w:noProof/>
                <w:webHidden/>
              </w:rPr>
            </w:r>
            <w:r>
              <w:rPr>
                <w:noProof/>
                <w:webHidden/>
              </w:rPr>
              <w:fldChar w:fldCharType="separate"/>
            </w:r>
            <w:r>
              <w:rPr>
                <w:noProof/>
                <w:webHidden/>
              </w:rPr>
              <w:t>25</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788" w:history="1">
            <w:r w:rsidRPr="00D82EC6">
              <w:rPr>
                <w:rStyle w:val="Hyperlink"/>
                <w:noProof/>
              </w:rPr>
              <w:t>Section 2: Design</w:t>
            </w:r>
            <w:r>
              <w:rPr>
                <w:noProof/>
                <w:webHidden/>
              </w:rPr>
              <w:tab/>
            </w:r>
            <w:r>
              <w:rPr>
                <w:noProof/>
                <w:webHidden/>
              </w:rPr>
              <w:fldChar w:fldCharType="begin"/>
            </w:r>
            <w:r>
              <w:rPr>
                <w:noProof/>
                <w:webHidden/>
              </w:rPr>
              <w:instrText xml:space="preserve"> PAGEREF _Toc3714788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89" w:history="1">
            <w:r w:rsidRPr="00D82EC6">
              <w:rPr>
                <w:rStyle w:val="Hyperlink"/>
                <w:noProof/>
              </w:rPr>
              <w:t>Decomposing the Problem</w:t>
            </w:r>
            <w:r>
              <w:rPr>
                <w:noProof/>
                <w:webHidden/>
              </w:rPr>
              <w:tab/>
            </w:r>
            <w:r>
              <w:rPr>
                <w:noProof/>
                <w:webHidden/>
              </w:rPr>
              <w:fldChar w:fldCharType="begin"/>
            </w:r>
            <w:r>
              <w:rPr>
                <w:noProof/>
                <w:webHidden/>
              </w:rPr>
              <w:instrText xml:space="preserve"> PAGEREF _Toc3714789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0" w:history="1">
            <w:r w:rsidRPr="00D82EC6">
              <w:rPr>
                <w:rStyle w:val="Hyperlink"/>
                <w:noProof/>
              </w:rPr>
              <w:t>Breaking down into smaller problems</w:t>
            </w:r>
            <w:r>
              <w:rPr>
                <w:noProof/>
                <w:webHidden/>
              </w:rPr>
              <w:tab/>
            </w:r>
            <w:r>
              <w:rPr>
                <w:noProof/>
                <w:webHidden/>
              </w:rPr>
              <w:fldChar w:fldCharType="begin"/>
            </w:r>
            <w:r>
              <w:rPr>
                <w:noProof/>
                <w:webHidden/>
              </w:rPr>
              <w:instrText xml:space="preserve"> PAGEREF _Toc3714790 \h </w:instrText>
            </w:r>
            <w:r>
              <w:rPr>
                <w:noProof/>
                <w:webHidden/>
              </w:rPr>
            </w:r>
            <w:r>
              <w:rPr>
                <w:noProof/>
                <w:webHidden/>
              </w:rPr>
              <w:fldChar w:fldCharType="separate"/>
            </w:r>
            <w:r>
              <w:rPr>
                <w:noProof/>
                <w:webHidden/>
              </w:rPr>
              <w:t>28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91" w:history="1">
            <w:r w:rsidRPr="00D82EC6">
              <w:rPr>
                <w:rStyle w:val="Hyperlink"/>
                <w:noProof/>
              </w:rPr>
              <w:t>Sections of the Solution</w:t>
            </w:r>
            <w:r>
              <w:rPr>
                <w:noProof/>
                <w:webHidden/>
              </w:rPr>
              <w:tab/>
            </w:r>
            <w:r>
              <w:rPr>
                <w:noProof/>
                <w:webHidden/>
              </w:rPr>
              <w:fldChar w:fldCharType="begin"/>
            </w:r>
            <w:r>
              <w:rPr>
                <w:noProof/>
                <w:webHidden/>
              </w:rPr>
              <w:instrText xml:space="preserve"> PAGEREF _Toc3714791 \h </w:instrText>
            </w:r>
            <w:r>
              <w:rPr>
                <w:noProof/>
                <w:webHidden/>
              </w:rPr>
            </w:r>
            <w:r>
              <w:rPr>
                <w:noProof/>
                <w:webHidden/>
              </w:rPr>
              <w:fldChar w:fldCharType="separate"/>
            </w:r>
            <w:r>
              <w:rPr>
                <w:noProof/>
                <w:webHidden/>
              </w:rPr>
              <w:t>31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2" w:history="1">
            <w:r w:rsidRPr="00D82EC6">
              <w:rPr>
                <w:rStyle w:val="Hyperlink"/>
                <w:noProof/>
              </w:rPr>
              <w:t>Designing the Processor Class</w:t>
            </w:r>
            <w:r>
              <w:rPr>
                <w:noProof/>
                <w:webHidden/>
              </w:rPr>
              <w:tab/>
            </w:r>
            <w:r>
              <w:rPr>
                <w:noProof/>
                <w:webHidden/>
              </w:rPr>
              <w:fldChar w:fldCharType="begin"/>
            </w:r>
            <w:r>
              <w:rPr>
                <w:noProof/>
                <w:webHidden/>
              </w:rPr>
              <w:instrText xml:space="preserve"> PAGEREF _Toc3714792 \h </w:instrText>
            </w:r>
            <w:r>
              <w:rPr>
                <w:noProof/>
                <w:webHidden/>
              </w:rPr>
            </w:r>
            <w:r>
              <w:rPr>
                <w:noProof/>
                <w:webHidden/>
              </w:rPr>
              <w:fldChar w:fldCharType="separate"/>
            </w:r>
            <w:r>
              <w:rPr>
                <w:noProof/>
                <w:webHidden/>
              </w:rPr>
              <w:t>31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3" w:history="1">
            <w:r w:rsidRPr="00D82EC6">
              <w:rPr>
                <w:rStyle w:val="Hyperlink"/>
                <w:noProof/>
              </w:rPr>
              <w:t>Designing the Register Class</w:t>
            </w:r>
            <w:r>
              <w:rPr>
                <w:noProof/>
                <w:webHidden/>
              </w:rPr>
              <w:tab/>
            </w:r>
            <w:r>
              <w:rPr>
                <w:noProof/>
                <w:webHidden/>
              </w:rPr>
              <w:fldChar w:fldCharType="begin"/>
            </w:r>
            <w:r>
              <w:rPr>
                <w:noProof/>
                <w:webHidden/>
              </w:rPr>
              <w:instrText xml:space="preserve"> PAGEREF _Toc3714793 \h </w:instrText>
            </w:r>
            <w:r>
              <w:rPr>
                <w:noProof/>
                <w:webHidden/>
              </w:rPr>
            </w:r>
            <w:r>
              <w:rPr>
                <w:noProof/>
                <w:webHidden/>
              </w:rPr>
              <w:fldChar w:fldCharType="separate"/>
            </w:r>
            <w:r>
              <w:rPr>
                <w:noProof/>
                <w:webHidden/>
              </w:rPr>
              <w:t>36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4" w:history="1">
            <w:r w:rsidRPr="00D82EC6">
              <w:rPr>
                <w:rStyle w:val="Hyperlink"/>
                <w:noProof/>
              </w:rPr>
              <w:t>Designing the ALU Class</w:t>
            </w:r>
            <w:r>
              <w:rPr>
                <w:noProof/>
                <w:webHidden/>
              </w:rPr>
              <w:tab/>
            </w:r>
            <w:r>
              <w:rPr>
                <w:noProof/>
                <w:webHidden/>
              </w:rPr>
              <w:fldChar w:fldCharType="begin"/>
            </w:r>
            <w:r>
              <w:rPr>
                <w:noProof/>
                <w:webHidden/>
              </w:rPr>
              <w:instrText xml:space="preserve"> PAGEREF _Toc3714794 \h </w:instrText>
            </w:r>
            <w:r>
              <w:rPr>
                <w:noProof/>
                <w:webHidden/>
              </w:rPr>
            </w:r>
            <w:r>
              <w:rPr>
                <w:noProof/>
                <w:webHidden/>
              </w:rPr>
              <w:fldChar w:fldCharType="separate"/>
            </w:r>
            <w:r>
              <w:rPr>
                <w:noProof/>
                <w:webHidden/>
              </w:rPr>
              <w:t>38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5" w:history="1">
            <w:r w:rsidRPr="00D82EC6">
              <w:rPr>
                <w:rStyle w:val="Hyperlink"/>
                <w:noProof/>
              </w:rPr>
              <w:t>Designing the Memory Bank class</w:t>
            </w:r>
            <w:r>
              <w:rPr>
                <w:noProof/>
                <w:webHidden/>
              </w:rPr>
              <w:tab/>
            </w:r>
            <w:r>
              <w:rPr>
                <w:noProof/>
                <w:webHidden/>
              </w:rPr>
              <w:fldChar w:fldCharType="begin"/>
            </w:r>
            <w:r>
              <w:rPr>
                <w:noProof/>
                <w:webHidden/>
              </w:rPr>
              <w:instrText xml:space="preserve"> PAGEREF _Toc3714795 \h </w:instrText>
            </w:r>
            <w:r>
              <w:rPr>
                <w:noProof/>
                <w:webHidden/>
              </w:rPr>
            </w:r>
            <w:r>
              <w:rPr>
                <w:noProof/>
                <w:webHidden/>
              </w:rPr>
              <w:fldChar w:fldCharType="separate"/>
            </w:r>
            <w:r>
              <w:rPr>
                <w:noProof/>
                <w:webHidden/>
              </w:rPr>
              <w:t>40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6" w:history="1">
            <w:r w:rsidRPr="00D82EC6">
              <w:rPr>
                <w:rStyle w:val="Hyperlink"/>
                <w:noProof/>
              </w:rPr>
              <w:t>Designing the Main Form Class</w:t>
            </w:r>
            <w:r>
              <w:rPr>
                <w:noProof/>
                <w:webHidden/>
              </w:rPr>
              <w:tab/>
            </w:r>
            <w:r>
              <w:rPr>
                <w:noProof/>
                <w:webHidden/>
              </w:rPr>
              <w:fldChar w:fldCharType="begin"/>
            </w:r>
            <w:r>
              <w:rPr>
                <w:noProof/>
                <w:webHidden/>
              </w:rPr>
              <w:instrText xml:space="preserve"> PAGEREF _Toc3714796 \h </w:instrText>
            </w:r>
            <w:r>
              <w:rPr>
                <w:noProof/>
                <w:webHidden/>
              </w:rPr>
            </w:r>
            <w:r>
              <w:rPr>
                <w:noProof/>
                <w:webHidden/>
              </w:rPr>
              <w:fldChar w:fldCharType="separate"/>
            </w:r>
            <w:r>
              <w:rPr>
                <w:noProof/>
                <w:webHidden/>
              </w:rPr>
              <w:t>43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7" w:history="1">
            <w:r w:rsidRPr="00D82EC6">
              <w:rPr>
                <w:rStyle w:val="Hyperlink"/>
                <w:noProof/>
              </w:rPr>
              <w:t>Designing the Memory Bank Cell Component Class</w:t>
            </w:r>
            <w:r>
              <w:rPr>
                <w:noProof/>
                <w:webHidden/>
              </w:rPr>
              <w:tab/>
            </w:r>
            <w:r>
              <w:rPr>
                <w:noProof/>
                <w:webHidden/>
              </w:rPr>
              <w:fldChar w:fldCharType="begin"/>
            </w:r>
            <w:r>
              <w:rPr>
                <w:noProof/>
                <w:webHidden/>
              </w:rPr>
              <w:instrText xml:space="preserve"> PAGEREF _Toc3714797 \h </w:instrText>
            </w:r>
            <w:r>
              <w:rPr>
                <w:noProof/>
                <w:webHidden/>
              </w:rPr>
            </w:r>
            <w:r>
              <w:rPr>
                <w:noProof/>
                <w:webHidden/>
              </w:rPr>
              <w:fldChar w:fldCharType="separate"/>
            </w:r>
            <w:r>
              <w:rPr>
                <w:noProof/>
                <w:webHidden/>
              </w:rPr>
              <w:t>47</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798" w:history="1">
            <w:r w:rsidRPr="00D82EC6">
              <w:rPr>
                <w:rStyle w:val="Hyperlink"/>
                <w:noProof/>
              </w:rPr>
              <w:t>Designing the Instructions</w:t>
            </w:r>
            <w:r>
              <w:rPr>
                <w:noProof/>
                <w:webHidden/>
              </w:rPr>
              <w:tab/>
            </w:r>
            <w:r>
              <w:rPr>
                <w:noProof/>
                <w:webHidden/>
              </w:rPr>
              <w:fldChar w:fldCharType="begin"/>
            </w:r>
            <w:r>
              <w:rPr>
                <w:noProof/>
                <w:webHidden/>
              </w:rPr>
              <w:instrText xml:space="preserve"> PAGEREF _Toc3714798 \h </w:instrText>
            </w:r>
            <w:r>
              <w:rPr>
                <w:noProof/>
                <w:webHidden/>
              </w:rPr>
            </w:r>
            <w:r>
              <w:rPr>
                <w:noProof/>
                <w:webHidden/>
              </w:rPr>
              <w:fldChar w:fldCharType="separate"/>
            </w:r>
            <w:r>
              <w:rPr>
                <w:noProof/>
                <w:webHidden/>
              </w:rPr>
              <w:t>51</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799" w:history="1">
            <w:r w:rsidRPr="00D82EC6">
              <w:rPr>
                <w:rStyle w:val="Hyperlink"/>
                <w:noProof/>
              </w:rPr>
              <w:t>Post-Development Test Data</w:t>
            </w:r>
            <w:r>
              <w:rPr>
                <w:noProof/>
                <w:webHidden/>
              </w:rPr>
              <w:tab/>
            </w:r>
            <w:r>
              <w:rPr>
                <w:noProof/>
                <w:webHidden/>
              </w:rPr>
              <w:fldChar w:fldCharType="begin"/>
            </w:r>
            <w:r>
              <w:rPr>
                <w:noProof/>
                <w:webHidden/>
              </w:rPr>
              <w:instrText xml:space="preserve"> PAGEREF _Toc3714799 \h </w:instrText>
            </w:r>
            <w:r>
              <w:rPr>
                <w:noProof/>
                <w:webHidden/>
              </w:rPr>
            </w:r>
            <w:r>
              <w:rPr>
                <w:noProof/>
                <w:webHidden/>
              </w:rPr>
              <w:fldChar w:fldCharType="separate"/>
            </w:r>
            <w:r>
              <w:rPr>
                <w:noProof/>
                <w:webHidden/>
              </w:rPr>
              <w:t>57</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800" w:history="1">
            <w:r w:rsidRPr="00D82EC6">
              <w:rPr>
                <w:rStyle w:val="Hyperlink"/>
                <w:noProof/>
              </w:rPr>
              <w:t>Section 3: Development</w:t>
            </w:r>
            <w:r>
              <w:rPr>
                <w:noProof/>
                <w:webHidden/>
              </w:rPr>
              <w:tab/>
            </w:r>
            <w:r>
              <w:rPr>
                <w:noProof/>
                <w:webHidden/>
              </w:rPr>
              <w:fldChar w:fldCharType="begin"/>
            </w:r>
            <w:r>
              <w:rPr>
                <w:noProof/>
                <w:webHidden/>
              </w:rPr>
              <w:instrText xml:space="preserve"> PAGEREF _Toc3714800 \h </w:instrText>
            </w:r>
            <w:r>
              <w:rPr>
                <w:noProof/>
                <w:webHidden/>
              </w:rPr>
            </w:r>
            <w:r>
              <w:rPr>
                <w:noProof/>
                <w:webHidden/>
              </w:rPr>
              <w:fldChar w:fldCharType="separate"/>
            </w:r>
            <w:r>
              <w:rPr>
                <w:noProof/>
                <w:webHidden/>
              </w:rPr>
              <w:t>58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01" w:history="1">
            <w:r w:rsidRPr="00D82EC6">
              <w:rPr>
                <w:rStyle w:val="Hyperlink"/>
                <w:noProof/>
              </w:rPr>
              <w:t>Wire Framing the Classes</w:t>
            </w:r>
            <w:r>
              <w:rPr>
                <w:noProof/>
                <w:webHidden/>
              </w:rPr>
              <w:tab/>
            </w:r>
            <w:r>
              <w:rPr>
                <w:noProof/>
                <w:webHidden/>
              </w:rPr>
              <w:fldChar w:fldCharType="begin"/>
            </w:r>
            <w:r>
              <w:rPr>
                <w:noProof/>
                <w:webHidden/>
              </w:rPr>
              <w:instrText xml:space="preserve"> PAGEREF _Toc3714801 \h </w:instrText>
            </w:r>
            <w:r>
              <w:rPr>
                <w:noProof/>
                <w:webHidden/>
              </w:rPr>
            </w:r>
            <w:r>
              <w:rPr>
                <w:noProof/>
                <w:webHidden/>
              </w:rPr>
              <w:fldChar w:fldCharType="separate"/>
            </w:r>
            <w:r>
              <w:rPr>
                <w:noProof/>
                <w:webHidden/>
              </w:rPr>
              <w:t>58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2" w:history="1">
            <w:r w:rsidRPr="00D82EC6">
              <w:rPr>
                <w:rStyle w:val="Hyperlink"/>
                <w:noProof/>
              </w:rPr>
              <w:t>Validation</w:t>
            </w:r>
            <w:r>
              <w:rPr>
                <w:noProof/>
                <w:webHidden/>
              </w:rPr>
              <w:tab/>
            </w:r>
            <w:r>
              <w:rPr>
                <w:noProof/>
                <w:webHidden/>
              </w:rPr>
              <w:fldChar w:fldCharType="begin"/>
            </w:r>
            <w:r>
              <w:rPr>
                <w:noProof/>
                <w:webHidden/>
              </w:rPr>
              <w:instrText xml:space="preserve"> PAGEREF _Toc3714802 \h </w:instrText>
            </w:r>
            <w:r>
              <w:rPr>
                <w:noProof/>
                <w:webHidden/>
              </w:rPr>
            </w:r>
            <w:r>
              <w:rPr>
                <w:noProof/>
                <w:webHidden/>
              </w:rPr>
              <w:fldChar w:fldCharType="separate"/>
            </w:r>
            <w:r>
              <w:rPr>
                <w:noProof/>
                <w:webHidden/>
              </w:rPr>
              <w:t>65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3" w:history="1">
            <w:r w:rsidRPr="00D82EC6">
              <w:rPr>
                <w:rStyle w:val="Hyperlink"/>
                <w:noProof/>
              </w:rPr>
              <w:t>Testing</w:t>
            </w:r>
            <w:r>
              <w:rPr>
                <w:noProof/>
                <w:webHidden/>
              </w:rPr>
              <w:tab/>
            </w:r>
            <w:r>
              <w:rPr>
                <w:noProof/>
                <w:webHidden/>
              </w:rPr>
              <w:fldChar w:fldCharType="begin"/>
            </w:r>
            <w:r>
              <w:rPr>
                <w:noProof/>
                <w:webHidden/>
              </w:rPr>
              <w:instrText xml:space="preserve"> PAGEREF _Toc3714803 \h </w:instrText>
            </w:r>
            <w:r>
              <w:rPr>
                <w:noProof/>
                <w:webHidden/>
              </w:rPr>
            </w:r>
            <w:r>
              <w:rPr>
                <w:noProof/>
                <w:webHidden/>
              </w:rPr>
              <w:fldChar w:fldCharType="separate"/>
            </w:r>
            <w:r>
              <w:rPr>
                <w:noProof/>
                <w:webHidden/>
              </w:rPr>
              <w:t>65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4" w:history="1">
            <w:r w:rsidRPr="00D82EC6">
              <w:rPr>
                <w:rStyle w:val="Hyperlink"/>
                <w:noProof/>
              </w:rPr>
              <w:t>Bug Fixes</w:t>
            </w:r>
            <w:r>
              <w:rPr>
                <w:noProof/>
                <w:webHidden/>
              </w:rPr>
              <w:tab/>
            </w:r>
            <w:r>
              <w:rPr>
                <w:noProof/>
                <w:webHidden/>
              </w:rPr>
              <w:fldChar w:fldCharType="begin"/>
            </w:r>
            <w:r>
              <w:rPr>
                <w:noProof/>
                <w:webHidden/>
              </w:rPr>
              <w:instrText xml:space="preserve"> PAGEREF _Toc3714804 \h </w:instrText>
            </w:r>
            <w:r>
              <w:rPr>
                <w:noProof/>
                <w:webHidden/>
              </w:rPr>
            </w:r>
            <w:r>
              <w:rPr>
                <w:noProof/>
                <w:webHidden/>
              </w:rPr>
              <w:fldChar w:fldCharType="separate"/>
            </w:r>
            <w:r>
              <w:rPr>
                <w:noProof/>
                <w:webHidden/>
              </w:rPr>
              <w:t>66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5" w:history="1">
            <w:r w:rsidRPr="00D82EC6">
              <w:rPr>
                <w:rStyle w:val="Hyperlink"/>
                <w:noProof/>
              </w:rPr>
              <w:t>Review</w:t>
            </w:r>
            <w:r>
              <w:rPr>
                <w:noProof/>
                <w:webHidden/>
              </w:rPr>
              <w:tab/>
            </w:r>
            <w:r>
              <w:rPr>
                <w:noProof/>
                <w:webHidden/>
              </w:rPr>
              <w:fldChar w:fldCharType="begin"/>
            </w:r>
            <w:r>
              <w:rPr>
                <w:noProof/>
                <w:webHidden/>
              </w:rPr>
              <w:instrText xml:space="preserve"> PAGEREF _Toc3714805 \h </w:instrText>
            </w:r>
            <w:r>
              <w:rPr>
                <w:noProof/>
                <w:webHidden/>
              </w:rPr>
            </w:r>
            <w:r>
              <w:rPr>
                <w:noProof/>
                <w:webHidden/>
              </w:rPr>
              <w:fldChar w:fldCharType="separate"/>
            </w:r>
            <w:r>
              <w:rPr>
                <w:noProof/>
                <w:webHidden/>
              </w:rPr>
              <w:t>68</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06" w:history="1">
            <w:r w:rsidRPr="00D82EC6">
              <w:rPr>
                <w:rStyle w:val="Hyperlink"/>
                <w:noProof/>
              </w:rPr>
              <w:t>Producing the rough UI</w:t>
            </w:r>
            <w:r>
              <w:rPr>
                <w:noProof/>
                <w:webHidden/>
              </w:rPr>
              <w:tab/>
            </w:r>
            <w:r>
              <w:rPr>
                <w:noProof/>
                <w:webHidden/>
              </w:rPr>
              <w:fldChar w:fldCharType="begin"/>
            </w:r>
            <w:r>
              <w:rPr>
                <w:noProof/>
                <w:webHidden/>
              </w:rPr>
              <w:instrText xml:space="preserve"> PAGEREF _Toc3714806 \h </w:instrText>
            </w:r>
            <w:r>
              <w:rPr>
                <w:noProof/>
                <w:webHidden/>
              </w:rPr>
            </w:r>
            <w:r>
              <w:rPr>
                <w:noProof/>
                <w:webHidden/>
              </w:rPr>
              <w:fldChar w:fldCharType="separate"/>
            </w:r>
            <w:r>
              <w:rPr>
                <w:noProof/>
                <w:webHidden/>
              </w:rPr>
              <w:t>69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7" w:history="1">
            <w:r w:rsidRPr="00D82EC6">
              <w:rPr>
                <w:rStyle w:val="Hyperlink"/>
                <w:noProof/>
              </w:rPr>
              <w:t>Validation</w:t>
            </w:r>
            <w:r>
              <w:rPr>
                <w:noProof/>
                <w:webHidden/>
              </w:rPr>
              <w:tab/>
            </w:r>
            <w:r>
              <w:rPr>
                <w:noProof/>
                <w:webHidden/>
              </w:rPr>
              <w:fldChar w:fldCharType="begin"/>
            </w:r>
            <w:r>
              <w:rPr>
                <w:noProof/>
                <w:webHidden/>
              </w:rPr>
              <w:instrText xml:space="preserve"> PAGEREF _Toc3714807 \h </w:instrText>
            </w:r>
            <w:r>
              <w:rPr>
                <w:noProof/>
                <w:webHidden/>
              </w:rPr>
            </w:r>
            <w:r>
              <w:rPr>
                <w:noProof/>
                <w:webHidden/>
              </w:rPr>
              <w:fldChar w:fldCharType="separate"/>
            </w:r>
            <w:r>
              <w:rPr>
                <w:noProof/>
                <w:webHidden/>
              </w:rPr>
              <w:t>71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8" w:history="1">
            <w:r w:rsidRPr="00D82EC6">
              <w:rPr>
                <w:rStyle w:val="Hyperlink"/>
                <w:noProof/>
              </w:rPr>
              <w:t>Testing</w:t>
            </w:r>
            <w:r>
              <w:rPr>
                <w:noProof/>
                <w:webHidden/>
              </w:rPr>
              <w:tab/>
            </w:r>
            <w:r>
              <w:rPr>
                <w:noProof/>
                <w:webHidden/>
              </w:rPr>
              <w:fldChar w:fldCharType="begin"/>
            </w:r>
            <w:r>
              <w:rPr>
                <w:noProof/>
                <w:webHidden/>
              </w:rPr>
              <w:instrText xml:space="preserve"> PAGEREF _Toc3714808 \h </w:instrText>
            </w:r>
            <w:r>
              <w:rPr>
                <w:noProof/>
                <w:webHidden/>
              </w:rPr>
            </w:r>
            <w:r>
              <w:rPr>
                <w:noProof/>
                <w:webHidden/>
              </w:rPr>
              <w:fldChar w:fldCharType="separate"/>
            </w:r>
            <w:r>
              <w:rPr>
                <w:noProof/>
                <w:webHidden/>
              </w:rPr>
              <w:t>72</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09" w:history="1">
            <w:r w:rsidRPr="00D82EC6">
              <w:rPr>
                <w:rStyle w:val="Hyperlink"/>
                <w:noProof/>
              </w:rPr>
              <w:t>Bug Fixes</w:t>
            </w:r>
            <w:r>
              <w:rPr>
                <w:noProof/>
                <w:webHidden/>
              </w:rPr>
              <w:tab/>
            </w:r>
            <w:r>
              <w:rPr>
                <w:noProof/>
                <w:webHidden/>
              </w:rPr>
              <w:fldChar w:fldCharType="begin"/>
            </w:r>
            <w:r>
              <w:rPr>
                <w:noProof/>
                <w:webHidden/>
              </w:rPr>
              <w:instrText xml:space="preserve"> PAGEREF _Toc3714809 \h </w:instrText>
            </w:r>
            <w:r>
              <w:rPr>
                <w:noProof/>
                <w:webHidden/>
              </w:rPr>
            </w:r>
            <w:r>
              <w:rPr>
                <w:noProof/>
                <w:webHidden/>
              </w:rPr>
              <w:fldChar w:fldCharType="separate"/>
            </w:r>
            <w:r>
              <w:rPr>
                <w:noProof/>
                <w:webHidden/>
              </w:rPr>
              <w:t>73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0" w:history="1">
            <w:r w:rsidRPr="00D82EC6">
              <w:rPr>
                <w:rStyle w:val="Hyperlink"/>
                <w:noProof/>
              </w:rPr>
              <w:t>Review</w:t>
            </w:r>
            <w:r>
              <w:rPr>
                <w:noProof/>
                <w:webHidden/>
              </w:rPr>
              <w:tab/>
            </w:r>
            <w:r>
              <w:rPr>
                <w:noProof/>
                <w:webHidden/>
              </w:rPr>
              <w:fldChar w:fldCharType="begin"/>
            </w:r>
            <w:r>
              <w:rPr>
                <w:noProof/>
                <w:webHidden/>
              </w:rPr>
              <w:instrText xml:space="preserve"> PAGEREF _Toc3714810 \h </w:instrText>
            </w:r>
            <w:r>
              <w:rPr>
                <w:noProof/>
                <w:webHidden/>
              </w:rPr>
            </w:r>
            <w:r>
              <w:rPr>
                <w:noProof/>
                <w:webHidden/>
              </w:rPr>
              <w:fldChar w:fldCharType="separate"/>
            </w:r>
            <w:r>
              <w:rPr>
                <w:noProof/>
                <w:webHidden/>
              </w:rPr>
              <w:t>74</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11" w:history="1">
            <w:r w:rsidRPr="00D82EC6">
              <w:rPr>
                <w:rStyle w:val="Hyperlink"/>
                <w:noProof/>
              </w:rPr>
              <w:t>Producing the Memory Bank UI</w:t>
            </w:r>
            <w:r>
              <w:rPr>
                <w:noProof/>
                <w:webHidden/>
              </w:rPr>
              <w:tab/>
            </w:r>
            <w:r>
              <w:rPr>
                <w:noProof/>
                <w:webHidden/>
              </w:rPr>
              <w:fldChar w:fldCharType="begin"/>
            </w:r>
            <w:r>
              <w:rPr>
                <w:noProof/>
                <w:webHidden/>
              </w:rPr>
              <w:instrText xml:space="preserve"> PAGEREF _Toc3714811 \h </w:instrText>
            </w:r>
            <w:r>
              <w:rPr>
                <w:noProof/>
                <w:webHidden/>
              </w:rPr>
            </w:r>
            <w:r>
              <w:rPr>
                <w:noProof/>
                <w:webHidden/>
              </w:rPr>
              <w:fldChar w:fldCharType="separate"/>
            </w:r>
            <w:r>
              <w:rPr>
                <w:noProof/>
                <w:webHidden/>
              </w:rPr>
              <w:t>75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2" w:history="1">
            <w:r w:rsidRPr="00D82EC6">
              <w:rPr>
                <w:rStyle w:val="Hyperlink"/>
                <w:noProof/>
              </w:rPr>
              <w:t>Validation</w:t>
            </w:r>
            <w:r>
              <w:rPr>
                <w:noProof/>
                <w:webHidden/>
              </w:rPr>
              <w:tab/>
            </w:r>
            <w:r>
              <w:rPr>
                <w:noProof/>
                <w:webHidden/>
              </w:rPr>
              <w:fldChar w:fldCharType="begin"/>
            </w:r>
            <w:r>
              <w:rPr>
                <w:noProof/>
                <w:webHidden/>
              </w:rPr>
              <w:instrText xml:space="preserve"> PAGEREF _Toc3714812 \h </w:instrText>
            </w:r>
            <w:r>
              <w:rPr>
                <w:noProof/>
                <w:webHidden/>
              </w:rPr>
            </w:r>
            <w:r>
              <w:rPr>
                <w:noProof/>
                <w:webHidden/>
              </w:rPr>
              <w:fldChar w:fldCharType="separate"/>
            </w:r>
            <w:r>
              <w:rPr>
                <w:noProof/>
                <w:webHidden/>
              </w:rPr>
              <w:t>80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3" w:history="1">
            <w:r w:rsidRPr="00D82EC6">
              <w:rPr>
                <w:rStyle w:val="Hyperlink"/>
                <w:noProof/>
              </w:rPr>
              <w:t>Testing</w:t>
            </w:r>
            <w:r>
              <w:rPr>
                <w:noProof/>
                <w:webHidden/>
              </w:rPr>
              <w:tab/>
            </w:r>
            <w:r>
              <w:rPr>
                <w:noProof/>
                <w:webHidden/>
              </w:rPr>
              <w:fldChar w:fldCharType="begin"/>
            </w:r>
            <w:r>
              <w:rPr>
                <w:noProof/>
                <w:webHidden/>
              </w:rPr>
              <w:instrText xml:space="preserve"> PAGEREF _Toc3714813 \h </w:instrText>
            </w:r>
            <w:r>
              <w:rPr>
                <w:noProof/>
                <w:webHidden/>
              </w:rPr>
            </w:r>
            <w:r>
              <w:rPr>
                <w:noProof/>
                <w:webHidden/>
              </w:rPr>
              <w:fldChar w:fldCharType="separate"/>
            </w:r>
            <w:r>
              <w:rPr>
                <w:noProof/>
                <w:webHidden/>
              </w:rPr>
              <w:t>80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4" w:history="1">
            <w:r w:rsidRPr="00D82EC6">
              <w:rPr>
                <w:rStyle w:val="Hyperlink"/>
                <w:noProof/>
              </w:rPr>
              <w:t>Bug Fixes</w:t>
            </w:r>
            <w:r>
              <w:rPr>
                <w:noProof/>
                <w:webHidden/>
              </w:rPr>
              <w:tab/>
            </w:r>
            <w:r>
              <w:rPr>
                <w:noProof/>
                <w:webHidden/>
              </w:rPr>
              <w:fldChar w:fldCharType="begin"/>
            </w:r>
            <w:r>
              <w:rPr>
                <w:noProof/>
                <w:webHidden/>
              </w:rPr>
              <w:instrText xml:space="preserve"> PAGEREF _Toc3714814 \h </w:instrText>
            </w:r>
            <w:r>
              <w:rPr>
                <w:noProof/>
                <w:webHidden/>
              </w:rPr>
            </w:r>
            <w:r>
              <w:rPr>
                <w:noProof/>
                <w:webHidden/>
              </w:rPr>
              <w:fldChar w:fldCharType="separate"/>
            </w:r>
            <w:r>
              <w:rPr>
                <w:noProof/>
                <w:webHidden/>
              </w:rPr>
              <w:t>81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5" w:history="1">
            <w:r w:rsidRPr="00D82EC6">
              <w:rPr>
                <w:rStyle w:val="Hyperlink"/>
                <w:noProof/>
              </w:rPr>
              <w:t>Review</w:t>
            </w:r>
            <w:r>
              <w:rPr>
                <w:noProof/>
                <w:webHidden/>
              </w:rPr>
              <w:tab/>
            </w:r>
            <w:r>
              <w:rPr>
                <w:noProof/>
                <w:webHidden/>
              </w:rPr>
              <w:fldChar w:fldCharType="begin"/>
            </w:r>
            <w:r>
              <w:rPr>
                <w:noProof/>
                <w:webHidden/>
              </w:rPr>
              <w:instrText xml:space="preserve"> PAGEREF _Toc3714815 \h </w:instrText>
            </w:r>
            <w:r>
              <w:rPr>
                <w:noProof/>
                <w:webHidden/>
              </w:rPr>
            </w:r>
            <w:r>
              <w:rPr>
                <w:noProof/>
                <w:webHidden/>
              </w:rPr>
              <w:fldChar w:fldCharType="separate"/>
            </w:r>
            <w:r>
              <w:rPr>
                <w:noProof/>
                <w:webHidden/>
              </w:rPr>
              <w:t>82</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16" w:history="1">
            <w:r w:rsidRPr="00D82EC6">
              <w:rPr>
                <w:rStyle w:val="Hyperlink"/>
                <w:noProof/>
              </w:rPr>
              <w:t>Producing the Memory Bank Model</w:t>
            </w:r>
            <w:r>
              <w:rPr>
                <w:noProof/>
                <w:webHidden/>
              </w:rPr>
              <w:tab/>
            </w:r>
            <w:r>
              <w:rPr>
                <w:noProof/>
                <w:webHidden/>
              </w:rPr>
              <w:fldChar w:fldCharType="begin"/>
            </w:r>
            <w:r>
              <w:rPr>
                <w:noProof/>
                <w:webHidden/>
              </w:rPr>
              <w:instrText xml:space="preserve"> PAGEREF _Toc3714816 \h </w:instrText>
            </w:r>
            <w:r>
              <w:rPr>
                <w:noProof/>
                <w:webHidden/>
              </w:rPr>
            </w:r>
            <w:r>
              <w:rPr>
                <w:noProof/>
                <w:webHidden/>
              </w:rPr>
              <w:fldChar w:fldCharType="separate"/>
            </w:r>
            <w:r>
              <w:rPr>
                <w:noProof/>
                <w:webHidden/>
              </w:rPr>
              <w:t>83</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7" w:history="1">
            <w:r w:rsidRPr="00D82EC6">
              <w:rPr>
                <w:rStyle w:val="Hyperlink"/>
                <w:noProof/>
              </w:rPr>
              <w:t>Validation</w:t>
            </w:r>
            <w:r>
              <w:rPr>
                <w:noProof/>
                <w:webHidden/>
              </w:rPr>
              <w:tab/>
            </w:r>
            <w:r>
              <w:rPr>
                <w:noProof/>
                <w:webHidden/>
              </w:rPr>
              <w:fldChar w:fldCharType="begin"/>
            </w:r>
            <w:r>
              <w:rPr>
                <w:noProof/>
                <w:webHidden/>
              </w:rPr>
              <w:instrText xml:space="preserve"> PAGEREF _Toc3714817 \h </w:instrText>
            </w:r>
            <w:r>
              <w:rPr>
                <w:noProof/>
                <w:webHidden/>
              </w:rPr>
            </w:r>
            <w:r>
              <w:rPr>
                <w:noProof/>
                <w:webHidden/>
              </w:rPr>
              <w:fldChar w:fldCharType="separate"/>
            </w:r>
            <w:r>
              <w:rPr>
                <w:noProof/>
                <w:webHidden/>
              </w:rPr>
              <w:t>85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8" w:history="1">
            <w:r w:rsidRPr="00D82EC6">
              <w:rPr>
                <w:rStyle w:val="Hyperlink"/>
                <w:noProof/>
              </w:rPr>
              <w:t>Testing</w:t>
            </w:r>
            <w:r>
              <w:rPr>
                <w:noProof/>
                <w:webHidden/>
              </w:rPr>
              <w:tab/>
            </w:r>
            <w:r>
              <w:rPr>
                <w:noProof/>
                <w:webHidden/>
              </w:rPr>
              <w:fldChar w:fldCharType="begin"/>
            </w:r>
            <w:r>
              <w:rPr>
                <w:noProof/>
                <w:webHidden/>
              </w:rPr>
              <w:instrText xml:space="preserve"> PAGEREF _Toc3714818 \h </w:instrText>
            </w:r>
            <w:r>
              <w:rPr>
                <w:noProof/>
                <w:webHidden/>
              </w:rPr>
            </w:r>
            <w:r>
              <w:rPr>
                <w:noProof/>
                <w:webHidden/>
              </w:rPr>
              <w:fldChar w:fldCharType="separate"/>
            </w:r>
            <w:r>
              <w:rPr>
                <w:noProof/>
                <w:webHidden/>
              </w:rPr>
              <w:t>85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19" w:history="1">
            <w:r w:rsidRPr="00D82EC6">
              <w:rPr>
                <w:rStyle w:val="Hyperlink"/>
                <w:noProof/>
              </w:rPr>
              <w:t>Bug Fixes</w:t>
            </w:r>
            <w:r>
              <w:rPr>
                <w:noProof/>
                <w:webHidden/>
              </w:rPr>
              <w:tab/>
            </w:r>
            <w:r>
              <w:rPr>
                <w:noProof/>
                <w:webHidden/>
              </w:rPr>
              <w:fldChar w:fldCharType="begin"/>
            </w:r>
            <w:r>
              <w:rPr>
                <w:noProof/>
                <w:webHidden/>
              </w:rPr>
              <w:instrText xml:space="preserve"> PAGEREF _Toc3714819 \h </w:instrText>
            </w:r>
            <w:r>
              <w:rPr>
                <w:noProof/>
                <w:webHidden/>
              </w:rPr>
            </w:r>
            <w:r>
              <w:rPr>
                <w:noProof/>
                <w:webHidden/>
              </w:rPr>
              <w:fldChar w:fldCharType="separate"/>
            </w:r>
            <w:r>
              <w:rPr>
                <w:noProof/>
                <w:webHidden/>
              </w:rPr>
              <w:t>86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0" w:history="1">
            <w:r w:rsidRPr="00D82EC6">
              <w:rPr>
                <w:rStyle w:val="Hyperlink"/>
                <w:noProof/>
              </w:rPr>
              <w:t>Review</w:t>
            </w:r>
            <w:r>
              <w:rPr>
                <w:noProof/>
                <w:webHidden/>
              </w:rPr>
              <w:tab/>
            </w:r>
            <w:r>
              <w:rPr>
                <w:noProof/>
                <w:webHidden/>
              </w:rPr>
              <w:fldChar w:fldCharType="begin"/>
            </w:r>
            <w:r>
              <w:rPr>
                <w:noProof/>
                <w:webHidden/>
              </w:rPr>
              <w:instrText xml:space="preserve"> PAGEREF _Toc3714820 \h </w:instrText>
            </w:r>
            <w:r>
              <w:rPr>
                <w:noProof/>
                <w:webHidden/>
              </w:rPr>
            </w:r>
            <w:r>
              <w:rPr>
                <w:noProof/>
                <w:webHidden/>
              </w:rPr>
              <w:fldChar w:fldCharType="separate"/>
            </w:r>
            <w:r>
              <w:rPr>
                <w:noProof/>
                <w:webHidden/>
              </w:rPr>
              <w:t>87</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21" w:history="1">
            <w:r w:rsidRPr="00D82EC6">
              <w:rPr>
                <w:rStyle w:val="Hyperlink"/>
                <w:noProof/>
              </w:rPr>
              <w:t>Adding Instructions</w:t>
            </w:r>
            <w:r>
              <w:rPr>
                <w:noProof/>
                <w:webHidden/>
              </w:rPr>
              <w:tab/>
            </w:r>
            <w:r>
              <w:rPr>
                <w:noProof/>
                <w:webHidden/>
              </w:rPr>
              <w:fldChar w:fldCharType="begin"/>
            </w:r>
            <w:r>
              <w:rPr>
                <w:noProof/>
                <w:webHidden/>
              </w:rPr>
              <w:instrText xml:space="preserve"> PAGEREF _Toc3714821 \h </w:instrText>
            </w:r>
            <w:r>
              <w:rPr>
                <w:noProof/>
                <w:webHidden/>
              </w:rPr>
            </w:r>
            <w:r>
              <w:rPr>
                <w:noProof/>
                <w:webHidden/>
              </w:rPr>
              <w:fldChar w:fldCharType="separate"/>
            </w:r>
            <w:r>
              <w:rPr>
                <w:noProof/>
                <w:webHidden/>
              </w:rPr>
              <w:t>88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2" w:history="1">
            <w:r w:rsidRPr="00D82EC6">
              <w:rPr>
                <w:rStyle w:val="Hyperlink"/>
                <w:noProof/>
              </w:rPr>
              <w:t>Validation</w:t>
            </w:r>
            <w:r>
              <w:rPr>
                <w:noProof/>
                <w:webHidden/>
              </w:rPr>
              <w:tab/>
            </w:r>
            <w:r>
              <w:rPr>
                <w:noProof/>
                <w:webHidden/>
              </w:rPr>
              <w:fldChar w:fldCharType="begin"/>
            </w:r>
            <w:r>
              <w:rPr>
                <w:noProof/>
                <w:webHidden/>
              </w:rPr>
              <w:instrText xml:space="preserve"> PAGEREF _Toc3714822 \h </w:instrText>
            </w:r>
            <w:r>
              <w:rPr>
                <w:noProof/>
                <w:webHidden/>
              </w:rPr>
            </w:r>
            <w:r>
              <w:rPr>
                <w:noProof/>
                <w:webHidden/>
              </w:rPr>
              <w:fldChar w:fldCharType="separate"/>
            </w:r>
            <w:r>
              <w:rPr>
                <w:noProof/>
                <w:webHidden/>
              </w:rPr>
              <w:t>94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3" w:history="1">
            <w:r w:rsidRPr="00D82EC6">
              <w:rPr>
                <w:rStyle w:val="Hyperlink"/>
                <w:noProof/>
              </w:rPr>
              <w:t>Testing</w:t>
            </w:r>
            <w:r>
              <w:rPr>
                <w:noProof/>
                <w:webHidden/>
              </w:rPr>
              <w:tab/>
            </w:r>
            <w:r>
              <w:rPr>
                <w:noProof/>
                <w:webHidden/>
              </w:rPr>
              <w:fldChar w:fldCharType="begin"/>
            </w:r>
            <w:r>
              <w:rPr>
                <w:noProof/>
                <w:webHidden/>
              </w:rPr>
              <w:instrText xml:space="preserve"> PAGEREF _Toc3714823 \h </w:instrText>
            </w:r>
            <w:r>
              <w:rPr>
                <w:noProof/>
                <w:webHidden/>
              </w:rPr>
            </w:r>
            <w:r>
              <w:rPr>
                <w:noProof/>
                <w:webHidden/>
              </w:rPr>
              <w:fldChar w:fldCharType="separate"/>
            </w:r>
            <w:r>
              <w:rPr>
                <w:noProof/>
                <w:webHidden/>
              </w:rPr>
              <w:t>94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4" w:history="1">
            <w:r w:rsidRPr="00D82EC6">
              <w:rPr>
                <w:rStyle w:val="Hyperlink"/>
                <w:noProof/>
              </w:rPr>
              <w:t>Review</w:t>
            </w:r>
            <w:r>
              <w:rPr>
                <w:noProof/>
                <w:webHidden/>
              </w:rPr>
              <w:tab/>
            </w:r>
            <w:r>
              <w:rPr>
                <w:noProof/>
                <w:webHidden/>
              </w:rPr>
              <w:fldChar w:fldCharType="begin"/>
            </w:r>
            <w:r>
              <w:rPr>
                <w:noProof/>
                <w:webHidden/>
              </w:rPr>
              <w:instrText xml:space="preserve"> PAGEREF _Toc3714824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2"/>
            <w:tabs>
              <w:tab w:val="right" w:leader="dot" w:pos="9350"/>
            </w:tabs>
            <w:rPr>
              <w:noProof/>
              <w:kern w:val="0"/>
              <w:sz w:val="24"/>
              <w:lang w:val="en-GB" w:eastAsia="en-US"/>
            </w:rPr>
          </w:pPr>
          <w:hyperlink w:anchor="_Toc3714825" w:history="1">
            <w:r w:rsidRPr="00D82EC6">
              <w:rPr>
                <w:rStyle w:val="Hyperlink"/>
                <w:noProof/>
              </w:rPr>
              <w:t>Final Code Listing</w:t>
            </w:r>
            <w:r>
              <w:rPr>
                <w:noProof/>
                <w:webHidden/>
              </w:rPr>
              <w:tab/>
            </w:r>
            <w:r>
              <w:rPr>
                <w:noProof/>
                <w:webHidden/>
              </w:rPr>
              <w:fldChar w:fldCharType="begin"/>
            </w:r>
            <w:r>
              <w:rPr>
                <w:noProof/>
                <w:webHidden/>
              </w:rPr>
              <w:instrText xml:space="preserve"> PAGEREF _Toc3714825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6" w:history="1">
            <w:r w:rsidRPr="00D82EC6">
              <w:rPr>
                <w:rStyle w:val="Hyperlink"/>
                <w:noProof/>
              </w:rPr>
              <w:t>Form 1.cs</w:t>
            </w:r>
            <w:r>
              <w:rPr>
                <w:noProof/>
                <w:webHidden/>
              </w:rPr>
              <w:tab/>
            </w:r>
            <w:r>
              <w:rPr>
                <w:noProof/>
                <w:webHidden/>
              </w:rPr>
              <w:fldChar w:fldCharType="begin"/>
            </w:r>
            <w:r>
              <w:rPr>
                <w:noProof/>
                <w:webHidden/>
              </w:rPr>
              <w:instrText xml:space="preserve"> PAGEREF _Toc3714826 \h </w:instrText>
            </w:r>
            <w:r>
              <w:rPr>
                <w:noProof/>
                <w:webHidden/>
              </w:rPr>
            </w:r>
            <w:r>
              <w:rPr>
                <w:noProof/>
                <w:webHidden/>
              </w:rPr>
              <w:fldChar w:fldCharType="separate"/>
            </w:r>
            <w:r>
              <w:rPr>
                <w:noProof/>
                <w:webHidden/>
              </w:rPr>
              <w:t>99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7" w:history="1">
            <w:r w:rsidRPr="00D82EC6">
              <w:rPr>
                <w:rStyle w:val="Hyperlink"/>
                <w:noProof/>
              </w:rPr>
              <w:t>Processor.cs</w:t>
            </w:r>
            <w:r>
              <w:rPr>
                <w:noProof/>
                <w:webHidden/>
              </w:rPr>
              <w:tab/>
            </w:r>
            <w:r>
              <w:rPr>
                <w:noProof/>
                <w:webHidden/>
              </w:rPr>
              <w:fldChar w:fldCharType="begin"/>
            </w:r>
            <w:r>
              <w:rPr>
                <w:noProof/>
                <w:webHidden/>
              </w:rPr>
              <w:instrText xml:space="preserve"> PAGEREF _Toc3714827 \h </w:instrText>
            </w:r>
            <w:r>
              <w:rPr>
                <w:noProof/>
                <w:webHidden/>
              </w:rPr>
            </w:r>
            <w:r>
              <w:rPr>
                <w:noProof/>
                <w:webHidden/>
              </w:rPr>
              <w:fldChar w:fldCharType="separate"/>
            </w:r>
            <w:r>
              <w:rPr>
                <w:noProof/>
                <w:webHidden/>
              </w:rPr>
              <w:t>101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8" w:history="1">
            <w:r w:rsidRPr="00D82EC6">
              <w:rPr>
                <w:rStyle w:val="Hyperlink"/>
                <w:noProof/>
              </w:rPr>
              <w:t>Register.cs</w:t>
            </w:r>
            <w:r>
              <w:rPr>
                <w:noProof/>
                <w:webHidden/>
              </w:rPr>
              <w:tab/>
            </w:r>
            <w:r>
              <w:rPr>
                <w:noProof/>
                <w:webHidden/>
              </w:rPr>
              <w:fldChar w:fldCharType="begin"/>
            </w:r>
            <w:r>
              <w:rPr>
                <w:noProof/>
                <w:webHidden/>
              </w:rPr>
              <w:instrText xml:space="preserve"> PAGEREF _Toc3714828 \h </w:instrText>
            </w:r>
            <w:r>
              <w:rPr>
                <w:noProof/>
                <w:webHidden/>
              </w:rPr>
            </w:r>
            <w:r>
              <w:rPr>
                <w:noProof/>
                <w:webHidden/>
              </w:rPr>
              <w:fldChar w:fldCharType="separate"/>
            </w:r>
            <w:r>
              <w:rPr>
                <w:noProof/>
                <w:webHidden/>
              </w:rPr>
              <w:t>104</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29" w:history="1">
            <w:r w:rsidRPr="00D82EC6">
              <w:rPr>
                <w:rStyle w:val="Hyperlink"/>
                <w:noProof/>
              </w:rPr>
              <w:t>ALU.cs</w:t>
            </w:r>
            <w:r>
              <w:rPr>
                <w:noProof/>
                <w:webHidden/>
              </w:rPr>
              <w:tab/>
            </w:r>
            <w:r>
              <w:rPr>
                <w:noProof/>
                <w:webHidden/>
              </w:rPr>
              <w:fldChar w:fldCharType="begin"/>
            </w:r>
            <w:r>
              <w:rPr>
                <w:noProof/>
                <w:webHidden/>
              </w:rPr>
              <w:instrText xml:space="preserve"> PAGEREF _Toc3714829 \h </w:instrText>
            </w:r>
            <w:r>
              <w:rPr>
                <w:noProof/>
                <w:webHidden/>
              </w:rPr>
            </w:r>
            <w:r>
              <w:rPr>
                <w:noProof/>
                <w:webHidden/>
              </w:rPr>
              <w:fldChar w:fldCharType="separate"/>
            </w:r>
            <w:r>
              <w:rPr>
                <w:noProof/>
                <w:webHidden/>
              </w:rPr>
              <w:t>105</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0" w:history="1">
            <w:r w:rsidRPr="00D82EC6">
              <w:rPr>
                <w:rStyle w:val="Hyperlink"/>
                <w:noProof/>
              </w:rPr>
              <w:t>MemoryBank.cs</w:t>
            </w:r>
            <w:r>
              <w:rPr>
                <w:noProof/>
                <w:webHidden/>
              </w:rPr>
              <w:tab/>
            </w:r>
            <w:r>
              <w:rPr>
                <w:noProof/>
                <w:webHidden/>
              </w:rPr>
              <w:fldChar w:fldCharType="begin"/>
            </w:r>
            <w:r>
              <w:rPr>
                <w:noProof/>
                <w:webHidden/>
              </w:rPr>
              <w:instrText xml:space="preserve"> PAGEREF _Toc3714830 \h </w:instrText>
            </w:r>
            <w:r>
              <w:rPr>
                <w:noProof/>
                <w:webHidden/>
              </w:rPr>
            </w:r>
            <w:r>
              <w:rPr>
                <w:noProof/>
                <w:webHidden/>
              </w:rPr>
              <w:fldChar w:fldCharType="separate"/>
            </w:r>
            <w:r>
              <w:rPr>
                <w:noProof/>
                <w:webHidden/>
              </w:rPr>
              <w:t>106</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1" w:history="1">
            <w:r w:rsidRPr="00D82EC6">
              <w:rPr>
                <w:rStyle w:val="Hyperlink"/>
                <w:noProof/>
              </w:rPr>
              <w:t>Bus.cs</w:t>
            </w:r>
            <w:r>
              <w:rPr>
                <w:noProof/>
                <w:webHidden/>
              </w:rPr>
              <w:tab/>
            </w:r>
            <w:r>
              <w:rPr>
                <w:noProof/>
                <w:webHidden/>
              </w:rPr>
              <w:fldChar w:fldCharType="begin"/>
            </w:r>
            <w:r>
              <w:rPr>
                <w:noProof/>
                <w:webHidden/>
              </w:rPr>
              <w:instrText xml:space="preserve"> PAGEREF _Toc3714831 \h </w:instrText>
            </w:r>
            <w:r>
              <w:rPr>
                <w:noProof/>
                <w:webHidden/>
              </w:rPr>
            </w:r>
            <w:r>
              <w:rPr>
                <w:noProof/>
                <w:webHidden/>
              </w:rPr>
              <w:fldChar w:fldCharType="separate"/>
            </w:r>
            <w:r>
              <w:rPr>
                <w:noProof/>
                <w:webHidden/>
              </w:rPr>
              <w:t>108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2" w:history="1">
            <w:r w:rsidRPr="00D82EC6">
              <w:rPr>
                <w:rStyle w:val="Hyperlink"/>
                <w:noProof/>
              </w:rPr>
              <w:t>Instruction.cs</w:t>
            </w:r>
            <w:r>
              <w:rPr>
                <w:noProof/>
                <w:webHidden/>
              </w:rPr>
              <w:tab/>
            </w:r>
            <w:r>
              <w:rPr>
                <w:noProof/>
                <w:webHidden/>
              </w:rPr>
              <w:fldChar w:fldCharType="begin"/>
            </w:r>
            <w:r>
              <w:rPr>
                <w:noProof/>
                <w:webHidden/>
              </w:rPr>
              <w:instrText xml:space="preserve"> PAGEREF _Toc3714832 \h </w:instrText>
            </w:r>
            <w:r>
              <w:rPr>
                <w:noProof/>
                <w:webHidden/>
              </w:rPr>
            </w:r>
            <w:r>
              <w:rPr>
                <w:noProof/>
                <w:webHidden/>
              </w:rPr>
              <w:fldChar w:fldCharType="separate"/>
            </w:r>
            <w:r>
              <w:rPr>
                <w:noProof/>
                <w:webHidden/>
              </w:rPr>
              <w:t>108</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3" w:history="1">
            <w:r w:rsidRPr="00D82EC6">
              <w:rPr>
                <w:rStyle w:val="Hyperlink"/>
                <w:noProof/>
              </w:rPr>
              <w:t>InstructionSet.cs</w:t>
            </w:r>
            <w:r>
              <w:rPr>
                <w:noProof/>
                <w:webHidden/>
              </w:rPr>
              <w:tab/>
            </w:r>
            <w:r>
              <w:rPr>
                <w:noProof/>
                <w:webHidden/>
              </w:rPr>
              <w:fldChar w:fldCharType="begin"/>
            </w:r>
            <w:r>
              <w:rPr>
                <w:noProof/>
                <w:webHidden/>
              </w:rPr>
              <w:instrText xml:space="preserve"> PAGEREF _Toc3714833 \h </w:instrText>
            </w:r>
            <w:r>
              <w:rPr>
                <w:noProof/>
                <w:webHidden/>
              </w:rPr>
            </w:r>
            <w:r>
              <w:rPr>
                <w:noProof/>
                <w:webHidden/>
              </w:rPr>
              <w:fldChar w:fldCharType="separate"/>
            </w:r>
            <w:r>
              <w:rPr>
                <w:noProof/>
                <w:webHidden/>
              </w:rPr>
              <w:t>109</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4" w:history="1">
            <w:r w:rsidRPr="00D82EC6">
              <w:rPr>
                <w:rStyle w:val="Hyperlink"/>
                <w:noProof/>
              </w:rPr>
              <w:t>Memory Bank Control</w:t>
            </w:r>
            <w:r>
              <w:rPr>
                <w:noProof/>
                <w:webHidden/>
              </w:rPr>
              <w:tab/>
            </w:r>
            <w:r>
              <w:rPr>
                <w:noProof/>
                <w:webHidden/>
              </w:rPr>
              <w:fldChar w:fldCharType="begin"/>
            </w:r>
            <w:r>
              <w:rPr>
                <w:noProof/>
                <w:webHidden/>
              </w:rPr>
              <w:instrText xml:space="preserve"> PAGEREF _Toc3714834 \h </w:instrText>
            </w:r>
            <w:r>
              <w:rPr>
                <w:noProof/>
                <w:webHidden/>
              </w:rPr>
            </w:r>
            <w:r>
              <w:rPr>
                <w:noProof/>
                <w:webHidden/>
              </w:rPr>
              <w:fldChar w:fldCharType="separate"/>
            </w:r>
            <w:r>
              <w:rPr>
                <w:noProof/>
                <w:webHidden/>
              </w:rPr>
              <w:t>120</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5" w:history="1">
            <w:r w:rsidRPr="00D82EC6">
              <w:rPr>
                <w:rStyle w:val="Hyperlink"/>
                <w:noProof/>
              </w:rPr>
              <w:t>Memory Bank Row Control</w:t>
            </w:r>
            <w:r>
              <w:rPr>
                <w:noProof/>
                <w:webHidden/>
              </w:rPr>
              <w:tab/>
            </w:r>
            <w:r>
              <w:rPr>
                <w:noProof/>
                <w:webHidden/>
              </w:rPr>
              <w:fldChar w:fldCharType="begin"/>
            </w:r>
            <w:r>
              <w:rPr>
                <w:noProof/>
                <w:webHidden/>
              </w:rPr>
              <w:instrText xml:space="preserve"> PAGEREF _Toc3714835 \h </w:instrText>
            </w:r>
            <w:r>
              <w:rPr>
                <w:noProof/>
                <w:webHidden/>
              </w:rPr>
            </w:r>
            <w:r>
              <w:rPr>
                <w:noProof/>
                <w:webHidden/>
              </w:rPr>
              <w:fldChar w:fldCharType="separate"/>
            </w:r>
            <w:r>
              <w:rPr>
                <w:noProof/>
                <w:webHidden/>
              </w:rPr>
              <w:t>121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6" w:history="1">
            <w:r w:rsidRPr="00D82EC6">
              <w:rPr>
                <w:rStyle w:val="Hyperlink"/>
                <w:noProof/>
              </w:rPr>
              <w:t>Memory Bank Cell Control</w:t>
            </w:r>
            <w:r>
              <w:rPr>
                <w:noProof/>
                <w:webHidden/>
              </w:rPr>
              <w:tab/>
            </w:r>
            <w:r>
              <w:rPr>
                <w:noProof/>
                <w:webHidden/>
              </w:rPr>
              <w:fldChar w:fldCharType="begin"/>
            </w:r>
            <w:r>
              <w:rPr>
                <w:noProof/>
                <w:webHidden/>
              </w:rPr>
              <w:instrText xml:space="preserve"> PAGEREF _Toc3714836 \h </w:instrText>
            </w:r>
            <w:r>
              <w:rPr>
                <w:noProof/>
                <w:webHidden/>
              </w:rPr>
            </w:r>
            <w:r>
              <w:rPr>
                <w:noProof/>
                <w:webHidden/>
              </w:rPr>
              <w:fldChar w:fldCharType="separate"/>
            </w:r>
            <w:r>
              <w:rPr>
                <w:noProof/>
                <w:webHidden/>
              </w:rPr>
              <w:t>121</w:t>
            </w:r>
            <w:r>
              <w:rPr>
                <w:noProof/>
                <w:webHidden/>
              </w:rPr>
              <w:fldChar w:fldCharType="end"/>
            </w:r>
          </w:hyperlink>
        </w:p>
        <w:p w:rsidR="0020233D" w:rsidRDefault="0020233D">
          <w:pPr>
            <w:pStyle w:val="TOC3"/>
            <w:tabs>
              <w:tab w:val="right" w:leader="dot" w:pos="9350"/>
            </w:tabs>
            <w:rPr>
              <w:noProof/>
              <w:kern w:val="0"/>
              <w:sz w:val="24"/>
              <w:lang w:val="en-GB" w:eastAsia="en-US"/>
            </w:rPr>
          </w:pPr>
          <w:hyperlink w:anchor="_Toc3714837" w:history="1">
            <w:r w:rsidRPr="00D82EC6">
              <w:rPr>
                <w:rStyle w:val="Hyperlink"/>
                <w:noProof/>
              </w:rPr>
              <w:t>Memory Bank Controls Control</w:t>
            </w:r>
            <w:r>
              <w:rPr>
                <w:noProof/>
                <w:webHidden/>
              </w:rPr>
              <w:tab/>
            </w:r>
            <w:r>
              <w:rPr>
                <w:noProof/>
                <w:webHidden/>
              </w:rPr>
              <w:fldChar w:fldCharType="begin"/>
            </w:r>
            <w:r>
              <w:rPr>
                <w:noProof/>
                <w:webHidden/>
              </w:rPr>
              <w:instrText xml:space="preserve"> PAGEREF _Toc3714837 \h </w:instrText>
            </w:r>
            <w:r>
              <w:rPr>
                <w:noProof/>
                <w:webHidden/>
              </w:rPr>
            </w:r>
            <w:r>
              <w:rPr>
                <w:noProof/>
                <w:webHidden/>
              </w:rPr>
              <w:fldChar w:fldCharType="separate"/>
            </w:r>
            <w:r>
              <w:rPr>
                <w:noProof/>
                <w:webHidden/>
              </w:rPr>
              <w:t>123</w:t>
            </w:r>
            <w:r>
              <w:rPr>
                <w:noProof/>
                <w:webHidden/>
              </w:rPr>
              <w:fldChar w:fldCharType="end"/>
            </w:r>
          </w:hyperlink>
        </w:p>
        <w:p w:rsidR="0020233D" w:rsidRDefault="0020233D">
          <w:pPr>
            <w:pStyle w:val="TOC1"/>
            <w:tabs>
              <w:tab w:val="right" w:leader="dot" w:pos="9350"/>
            </w:tabs>
            <w:rPr>
              <w:noProof/>
              <w:kern w:val="0"/>
              <w:sz w:val="24"/>
              <w:lang w:val="en-GB" w:eastAsia="en-US"/>
            </w:rPr>
          </w:pPr>
          <w:hyperlink w:anchor="_Toc3714838" w:history="1">
            <w:r w:rsidRPr="00D82EC6">
              <w:rPr>
                <w:rStyle w:val="Hyperlink"/>
                <w:noProof/>
              </w:rPr>
              <w:t>References</w:t>
            </w:r>
            <w:r>
              <w:rPr>
                <w:noProof/>
                <w:webHidden/>
              </w:rPr>
              <w:tab/>
            </w:r>
            <w:r>
              <w:rPr>
                <w:noProof/>
                <w:webHidden/>
              </w:rPr>
              <w:fldChar w:fldCharType="begin"/>
            </w:r>
            <w:r>
              <w:rPr>
                <w:noProof/>
                <w:webHidden/>
              </w:rPr>
              <w:instrText xml:space="preserve"> PAGEREF _Toc3714838 \h </w:instrText>
            </w:r>
            <w:r>
              <w:rPr>
                <w:noProof/>
                <w:webHidden/>
              </w:rPr>
            </w:r>
            <w:r>
              <w:rPr>
                <w:noProof/>
                <w:webHidden/>
              </w:rPr>
              <w:fldChar w:fldCharType="separate"/>
            </w:r>
            <w:r>
              <w:rPr>
                <w:noProof/>
                <w:webHidden/>
              </w:rPr>
              <w:t>124</w:t>
            </w:r>
            <w:r>
              <w:rPr>
                <w:noProof/>
                <w:webHidden/>
              </w:rPr>
              <w:fldChar w:fldCharType="end"/>
            </w:r>
          </w:hyperlink>
        </w:p>
        <w:p w:rsidR="009011AE" w:rsidRDefault="00024461">
          <w:r>
            <w:lastRenderedPageBreak/>
            <w:fldChar w:fldCharType="end"/>
          </w:r>
        </w:p>
      </w:sdtContent>
    </w:sdt>
    <w:p w:rsidR="009011AE" w:rsidRDefault="009011AE">
      <w:pPr>
        <w:spacing w:line="480" w:lineRule="auto"/>
        <w:rPr>
          <w:rFonts w:asciiTheme="majorHAnsi" w:eastAsiaTheme="majorEastAsia" w:hAnsiTheme="majorHAnsi" w:cstheme="majorBidi"/>
          <w:b/>
          <w:bCs/>
        </w:rPr>
      </w:pPr>
      <w:bookmarkStart w:id="2" w:name="_Toc514241843"/>
      <w:r>
        <w:br w:type="page"/>
      </w:r>
    </w:p>
    <w:p w:rsidR="004F4B4B" w:rsidRDefault="004F4B4B" w:rsidP="00405461">
      <w:pPr>
        <w:pStyle w:val="Heading1"/>
      </w:pPr>
      <w:bookmarkStart w:id="3" w:name="_Toc3714762"/>
      <w:r>
        <w:lastRenderedPageBreak/>
        <w:t>Section 1: Analysis</w:t>
      </w:r>
      <w:bookmarkEnd w:id="2"/>
      <w:bookmarkEnd w:id="3"/>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4" w:name="_Toc514241844"/>
      <w:bookmarkStart w:id="5" w:name="_Toc3714763"/>
      <w:r>
        <w:t>Problem Identification</w:t>
      </w:r>
      <w:bookmarkEnd w:id="4"/>
      <w:bookmarkEnd w:id="5"/>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6" w:name="_Toc514241845"/>
      <w:bookmarkStart w:id="7" w:name="_Toc3714764"/>
      <w:r>
        <w:t>Complexity of the Simulation</w:t>
      </w:r>
      <w:bookmarkEnd w:id="6"/>
      <w:bookmarkEnd w:id="7"/>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bookmarkStart w:id="8" w:name="_Toc3714765"/>
      <w:r>
        <w:t>Educational Requirement</w:t>
      </w:r>
      <w:bookmarkEnd w:id="8"/>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bookmarkStart w:id="9" w:name="_Toc3714766"/>
      <w:r>
        <w:t>Controlled Environment</w:t>
      </w:r>
      <w:bookmarkEnd w:id="9"/>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bookmarkStart w:id="10" w:name="_Toc3714767"/>
      <w:r>
        <w:t>Ease of Visualization</w:t>
      </w:r>
      <w:bookmarkEnd w:id="10"/>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bookmarkStart w:id="11" w:name="_Toc3714768"/>
      <w:r>
        <w:t>Existing Infrastructure</w:t>
      </w:r>
      <w:bookmarkEnd w:id="11"/>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12" w:name="_Toc514241846"/>
      <w:bookmarkStart w:id="13" w:name="_Toc3714769"/>
      <w:r>
        <w:lastRenderedPageBreak/>
        <w:t>Stakeh</w:t>
      </w:r>
      <w:r w:rsidR="004F4B4B">
        <w:t>olders</w:t>
      </w:r>
      <w:bookmarkEnd w:id="12"/>
      <w:bookmarkEnd w:id="13"/>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14" w:name="_Toc514241847"/>
      <w:bookmarkStart w:id="15" w:name="_Toc3714770"/>
      <w:r>
        <w:t>School Management</w:t>
      </w:r>
      <w:bookmarkEnd w:id="14"/>
      <w:bookmarkEnd w:id="15"/>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w:t>
            </w:r>
            <w:r w:rsidR="00BF082A">
              <w:t>-</w:t>
            </w:r>
            <w:r>
              <w:t xml:space="preserve">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16" w:name="_Toc514241848"/>
      <w:bookmarkStart w:id="17" w:name="_Toc3714771"/>
      <w:r>
        <w:t>Teaching Staff</w:t>
      </w:r>
      <w:bookmarkEnd w:id="16"/>
      <w:bookmarkEnd w:id="17"/>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8" w:name="_Toc514241849"/>
      <w:bookmarkStart w:id="19" w:name="_Toc3714772"/>
      <w:r>
        <w:t>Students</w:t>
      </w:r>
      <w:bookmarkEnd w:id="18"/>
      <w:bookmarkEnd w:id="19"/>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w:t>
            </w:r>
            <w:proofErr w:type="gramStart"/>
            <w:r>
              <w:t>abilities,</w:t>
            </w:r>
            <w:proofErr w:type="gramEnd"/>
            <w:r>
              <w:t xml:space="preserve">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20" w:name="_Toc514241850"/>
      <w:r>
        <w:br w:type="page"/>
      </w:r>
    </w:p>
    <w:p w:rsidR="00184402" w:rsidRDefault="00184402" w:rsidP="007A16F8">
      <w:pPr>
        <w:pStyle w:val="Heading2"/>
      </w:pPr>
      <w:bookmarkStart w:id="21" w:name="_Toc3714773"/>
      <w:bookmarkEnd w:id="20"/>
      <w:r>
        <w:lastRenderedPageBreak/>
        <w:t>Existing Solutions</w:t>
      </w:r>
      <w:bookmarkEnd w:id="21"/>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bookmarkStart w:id="22" w:name="_Toc3714774"/>
      <w:r>
        <w:t>ArmSim</w:t>
      </w:r>
      <w:bookmarkEnd w:id="22"/>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bookmarkStart w:id="23" w:name="_Toc3714775"/>
      <w:r>
        <w:lastRenderedPageBreak/>
        <w:t>Little Man Computer</w:t>
      </w:r>
      <w:bookmarkEnd w:id="23"/>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w:t>
      </w:r>
      <w:proofErr w:type="gramStart"/>
      <w:r>
        <w:t>however</w:t>
      </w:r>
      <w:proofErr w:type="gramEnd"/>
      <w:r>
        <w:t xml:space="preserve">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r w:rsidR="00D1000A">
        <w:t xml:space="preserve"> </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bookmarkStart w:id="24" w:name="_Toc3714776"/>
      <w:r>
        <w:lastRenderedPageBreak/>
        <w:t>Assembly Training Program (ATP)</w:t>
      </w:r>
      <w:bookmarkEnd w:id="24"/>
    </w:p>
    <w:p w:rsidR="00A753C6" w:rsidRDefault="00A753C6" w:rsidP="00A753C6">
      <w:pPr>
        <w:ind w:firstLine="0"/>
      </w:pPr>
      <w:r>
        <w:t xml:space="preserve">Assembly Training Program is an old windows application designed to teach assembly at higher levels. The application does not run on newer versions of </w:t>
      </w:r>
      <w:proofErr w:type="gramStart"/>
      <w:r w:rsidR="002518E3">
        <w:t>W</w:t>
      </w:r>
      <w:r>
        <w:t>indows,</w:t>
      </w:r>
      <w:proofErr w:type="gramEnd"/>
      <w:r>
        <w:t xml:space="preserve">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 xml:space="preserve">The ATP processor is known as the BEP/16 which is a hypothetical </w:t>
      </w:r>
      <w:proofErr w:type="gramStart"/>
      <w:r>
        <w:t>16 bit</w:t>
      </w:r>
      <w:proofErr w:type="gramEnd"/>
      <w:r>
        <w:t xml:space="preserve">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w:t>
      </w:r>
      <w:proofErr w:type="gramStart"/>
      <w:r>
        <w:t>16 bit</w:t>
      </w:r>
      <w:proofErr w:type="gramEnd"/>
      <w:r>
        <w:t xml:space="preserve"> Program Counter, Stack Pointer, Flag Register and Overflow register. The </w:t>
      </w:r>
      <w:proofErr w:type="gramStart"/>
      <w:r>
        <w:t>16 bit</w:t>
      </w:r>
      <w:proofErr w:type="gramEnd"/>
      <w:r>
        <w:t xml:space="preserve">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w:t>
      </w:r>
      <w:proofErr w:type="gramStart"/>
      <w:r w:rsidR="006C2EFA">
        <w:t>general purpose</w:t>
      </w:r>
      <w:proofErr w:type="gramEnd"/>
      <w:r w:rsidR="006C2EFA">
        <w:t xml:space="preserv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 xml:space="preserve">The </w:t>
      </w:r>
      <w:proofErr w:type="gramStart"/>
      <w:r>
        <w:t>16 bit</w:t>
      </w:r>
      <w:proofErr w:type="gramEnd"/>
      <w:r>
        <w:t xml:space="preserve">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w:t>
      </w:r>
      <w:proofErr w:type="gramStart"/>
      <w:r>
        <w:t>8 bit</w:t>
      </w:r>
      <w:proofErr w:type="gramEnd"/>
      <w:r>
        <w:t xml:space="preserve"> processor, which would be incredibly restrictive in only being able to hand unsigned integers of 0-255.  </w:t>
      </w:r>
      <w:r w:rsidR="00871835">
        <w:t xml:space="preserve">A </w:t>
      </w:r>
      <w:proofErr w:type="gramStart"/>
      <w:r w:rsidR="00871835">
        <w:t>32 bit</w:t>
      </w:r>
      <w:proofErr w:type="gramEnd"/>
      <w:r w:rsidR="00871835">
        <w:t xml:space="preserve">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 xml:space="preserve">Software Interrupt Routines (SWI) are also provided by the BEP/16 infrastructure and act as a way for the programmer to interact with </w:t>
      </w:r>
      <w:proofErr w:type="gramStart"/>
      <w:r>
        <w:t>an</w:t>
      </w:r>
      <w:proofErr w:type="gramEnd"/>
      <w:r>
        <w:t xml:space="preserve">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w:t>
            </w:r>
            <w:proofErr w:type="gramStart"/>
            <w:r>
              <w:t>These speed</w:t>
            </w:r>
            <w:proofErr w:type="gramEnd"/>
            <w:r>
              <w:t xml:space="preserve">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25" w:name="_Toc3714777"/>
      <w:r>
        <w:lastRenderedPageBreak/>
        <w:t>Limitations</w:t>
      </w:r>
      <w:bookmarkEnd w:id="25"/>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bookmarkStart w:id="26" w:name="_Toc3714778"/>
      <w:r>
        <w:t>Direct execution of compiled code</w:t>
      </w:r>
      <w:bookmarkEnd w:id="26"/>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bookmarkStart w:id="27" w:name="_Toc3714779"/>
      <w:r>
        <w:t>Ability to run on a wide variety of platforms</w:t>
      </w:r>
      <w:bookmarkEnd w:id="27"/>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bookmarkStart w:id="28" w:name="_Toc3714780"/>
      <w:r>
        <w:t>The entirety of an existing instruction set</w:t>
      </w:r>
      <w:bookmarkEnd w:id="28"/>
    </w:p>
    <w:p w:rsidR="00A753C6" w:rsidRDefault="00A753C6" w:rsidP="00A753C6">
      <w:pPr>
        <w:ind w:firstLine="0"/>
      </w:pPr>
      <w:r>
        <w:t xml:space="preserve">Most of an existing instruction set will not be used by </w:t>
      </w:r>
      <w:proofErr w:type="gramStart"/>
      <w:r>
        <w:t>students</w:t>
      </w:r>
      <w:proofErr w:type="gramEnd"/>
      <w:r>
        <w:t xml:space="preserve">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bookmarkStart w:id="29" w:name="_Toc3714781"/>
      <w:r>
        <w:t>Alternative architectures</w:t>
      </w:r>
      <w:bookmarkEnd w:id="29"/>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30" w:name="_Toc3714782"/>
      <w:r>
        <w:lastRenderedPageBreak/>
        <w:t>Software and Hardware Requirements</w:t>
      </w:r>
      <w:bookmarkEnd w:id="30"/>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bookmarkStart w:id="31" w:name="_Toc3714783"/>
      <w:r>
        <w:t>Software</w:t>
      </w:r>
      <w:r w:rsidR="00F27FF2">
        <w:t xml:space="preserve"> Requirements</w:t>
      </w:r>
      <w:bookmarkEnd w:id="31"/>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 xml:space="preserve">Once compiled C# is much faster than interpreted languages such as Python. This means it will be able to simulate more processor cycles each second, giving the user more flexibility. </w:t>
      </w:r>
      <w:proofErr w:type="gramStart"/>
      <w:r>
        <w:t>Of course</w:t>
      </w:r>
      <w:proofErr w:type="gramEnd"/>
      <w:r>
        <w:t xml:space="preserv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bookmarkStart w:id="32" w:name="_Toc3714784"/>
      <w:r>
        <w:t>Hardware</w:t>
      </w:r>
      <w:r w:rsidR="00BD2337">
        <w:t xml:space="preserve"> Requirements</w:t>
      </w:r>
      <w:bookmarkEnd w:id="32"/>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w:t>
      </w:r>
      <w:r w:rsidR="00C03A15">
        <w:t xml:space="preserve">, </w:t>
      </w:r>
      <w:r>
        <w:t>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33" w:name="_Toc514241852"/>
      <w:bookmarkStart w:id="34" w:name="_Toc3714785"/>
      <w:r>
        <w:lastRenderedPageBreak/>
        <w:t>Requirements</w:t>
      </w:r>
      <w:r w:rsidR="00101D6F">
        <w:t xml:space="preserve"> and Success Criteria</w:t>
      </w:r>
      <w:bookmarkEnd w:id="34"/>
    </w:p>
    <w:p w:rsidR="008832C8" w:rsidRDefault="00BB56D6" w:rsidP="008832C8">
      <w:pPr>
        <w:pStyle w:val="Heading3"/>
        <w:ind w:firstLine="0"/>
      </w:pPr>
      <w:bookmarkStart w:id="35" w:name="_Toc3714786"/>
      <w:r>
        <w:t>Requirements</w:t>
      </w:r>
      <w:r w:rsidR="006F5E4E">
        <w:t xml:space="preserve"> Specification</w:t>
      </w:r>
      <w:bookmarkEnd w:id="35"/>
    </w:p>
    <w:tbl>
      <w:tblPr>
        <w:tblStyle w:val="APAReport"/>
        <w:tblW w:w="0" w:type="auto"/>
        <w:tblLook w:val="04A0" w:firstRow="1" w:lastRow="0" w:firstColumn="1" w:lastColumn="0" w:noHBand="0" w:noVBand="1"/>
      </w:tblPr>
      <w:tblGrid>
        <w:gridCol w:w="3652"/>
        <w:gridCol w:w="5924"/>
      </w:tblGrid>
      <w:tr w:rsidR="000F5EC6" w:rsidTr="00BB56D6">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BB56D6" w:rsidP="000F5EC6">
            <w:r>
              <w:t>Requirement</w:t>
            </w:r>
          </w:p>
        </w:tc>
        <w:tc>
          <w:tcPr>
            <w:tcW w:w="5924" w:type="dxa"/>
          </w:tcPr>
          <w:p w:rsidR="000F5EC6" w:rsidRDefault="000F5EC6" w:rsidP="000F5EC6">
            <w:r>
              <w:t>Justification</w:t>
            </w:r>
          </w:p>
        </w:tc>
      </w:tr>
      <w:tr w:rsidR="00BB56D6" w:rsidTr="00BB56D6">
        <w:tc>
          <w:tcPr>
            <w:tcW w:w="3652" w:type="dxa"/>
          </w:tcPr>
          <w:p w:rsidR="00BB56D6" w:rsidRDefault="00BB56D6" w:rsidP="000F5EC6">
            <w:r>
              <w:t>Application should be fast to load and in use</w:t>
            </w:r>
          </w:p>
        </w:tc>
        <w:tc>
          <w:tcPr>
            <w:tcW w:w="5924" w:type="dxa"/>
          </w:tcPr>
          <w:p w:rsidR="00BB56D6" w:rsidRDefault="00BB56D6" w:rsidP="000F5EC6">
            <w:r>
              <w:t xml:space="preserve">Slow loading applications can be frustrating for users and in the </w:t>
            </w:r>
            <w:proofErr w:type="gramStart"/>
            <w:r>
              <w:t>classroom</w:t>
            </w:r>
            <w:proofErr w:type="gramEnd"/>
            <w:r>
              <w:t xml:space="preserve"> environment can hold up the progress of learning, a fast application provides a much better user experience.</w:t>
            </w:r>
          </w:p>
          <w:p w:rsidR="00BB56D6" w:rsidRDefault="00BB56D6" w:rsidP="000F5EC6"/>
        </w:tc>
      </w:tr>
      <w:tr w:rsidR="00BB56D6" w:rsidTr="00BB56D6">
        <w:tc>
          <w:tcPr>
            <w:tcW w:w="3652" w:type="dxa"/>
          </w:tcPr>
          <w:p w:rsidR="00BB56D6" w:rsidRDefault="00BB56D6" w:rsidP="000F5EC6">
            <w:r>
              <w:t>Application should be stable and not crash.</w:t>
            </w:r>
          </w:p>
          <w:p w:rsidR="00BB56D6" w:rsidRDefault="00BB56D6" w:rsidP="000F5EC6"/>
        </w:tc>
        <w:tc>
          <w:tcPr>
            <w:tcW w:w="5924" w:type="dxa"/>
          </w:tcPr>
          <w:p w:rsidR="00BB56D6" w:rsidRDefault="00BB56D6" w:rsidP="000F5EC6">
            <w:r>
              <w:t>Crashing applications mean that users have a poor experience as they may lose progress and hours of work. Users are less likely to revisit a program that have previously crashed for them as it damages their trust in it.</w:t>
            </w:r>
          </w:p>
          <w:p w:rsidR="00BB56D6" w:rsidRDefault="00BB56D6" w:rsidP="000F5EC6"/>
        </w:tc>
      </w:tr>
      <w:tr w:rsidR="000F5EC6" w:rsidTr="00BB56D6">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BB56D6">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6F5E4E" w:rsidTr="00BB56D6">
        <w:tc>
          <w:tcPr>
            <w:tcW w:w="3652" w:type="dxa"/>
          </w:tcPr>
          <w:p w:rsidR="006F5E4E" w:rsidRDefault="006F5E4E" w:rsidP="000F5EC6">
            <w:r>
              <w:t xml:space="preserve">Accurate simulation of </w:t>
            </w:r>
            <w:r w:rsidR="00DE1992">
              <w:t>multiple addressing modes</w:t>
            </w:r>
          </w:p>
        </w:tc>
        <w:tc>
          <w:tcPr>
            <w:tcW w:w="5924" w:type="dxa"/>
          </w:tcPr>
          <w:p w:rsidR="006F5E4E" w:rsidRDefault="00DE1992" w:rsidP="000F5EC6">
            <w:r>
              <w:t>This feature is missing from other tools and is a required part of the A-Level specification. There should at least be a demonstration of some different addressing modes so that people can get a basic grasp on the core concept behind them</w:t>
            </w:r>
          </w:p>
          <w:p w:rsidR="00DE1992" w:rsidRDefault="00DE1992" w:rsidP="000F5EC6"/>
        </w:tc>
      </w:tr>
      <w:tr w:rsidR="006F5E4E" w:rsidTr="00BB56D6">
        <w:tc>
          <w:tcPr>
            <w:tcW w:w="3652" w:type="dxa"/>
          </w:tcPr>
          <w:p w:rsidR="006F5E4E" w:rsidRDefault="00DE1992" w:rsidP="000F5EC6">
            <w:r>
              <w:t xml:space="preserve">The ability to </w:t>
            </w:r>
            <w:r w:rsidR="0069309F">
              <w:t>view</w:t>
            </w:r>
            <w:r>
              <w:t xml:space="preserve"> </w:t>
            </w:r>
            <w:r w:rsidR="0088113B">
              <w:t>the memory and registers of the processor in real-time</w:t>
            </w:r>
          </w:p>
        </w:tc>
        <w:tc>
          <w:tcPr>
            <w:tcW w:w="5924" w:type="dxa"/>
          </w:tcPr>
          <w:p w:rsidR="006F5E4E" w:rsidRDefault="0088113B" w:rsidP="000F5EC6">
            <w:r>
              <w:t>Users will be able to grasp a better understanding of the system if they are able to understand the states of different parts of the processor, most importantly the memory and registers.</w:t>
            </w:r>
          </w:p>
          <w:p w:rsidR="00D1000A" w:rsidRDefault="00D1000A" w:rsidP="000F5EC6"/>
        </w:tc>
      </w:tr>
      <w:tr w:rsidR="006F5E4E" w:rsidTr="00BB56D6">
        <w:tc>
          <w:tcPr>
            <w:tcW w:w="3652" w:type="dxa"/>
          </w:tcPr>
          <w:p w:rsidR="006F5E4E" w:rsidRDefault="0069309F" w:rsidP="000F5EC6">
            <w:r>
              <w:t xml:space="preserve">The ability directly </w:t>
            </w:r>
            <w:proofErr w:type="gramStart"/>
            <w:r>
              <w:t>interact</w:t>
            </w:r>
            <w:proofErr w:type="gramEnd"/>
            <w:r>
              <w:t xml:space="preserve"> with the memory of the processor.</w:t>
            </w:r>
          </w:p>
        </w:tc>
        <w:tc>
          <w:tcPr>
            <w:tcW w:w="5924" w:type="dxa"/>
          </w:tcPr>
          <w:p w:rsidR="006F5E4E" w:rsidRDefault="0069309F" w:rsidP="000F5EC6">
            <w:r>
              <w:t xml:space="preserve">Users should be able to experiment with setting parts of the memory </w:t>
            </w:r>
          </w:p>
        </w:tc>
      </w:tr>
      <w:tr w:rsidR="000F5EC6" w:rsidTr="00BB56D6">
        <w:tc>
          <w:tcPr>
            <w:tcW w:w="3652" w:type="dxa"/>
          </w:tcPr>
          <w:p w:rsidR="000F5EC6" w:rsidRDefault="000F5EC6" w:rsidP="000F5EC6">
            <w:r>
              <w:lastRenderedPageBreak/>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BB56D6" w:rsidTr="00BB56D6">
        <w:tc>
          <w:tcPr>
            <w:tcW w:w="3652" w:type="dxa"/>
          </w:tcPr>
          <w:p w:rsidR="00BB56D6" w:rsidRDefault="00BB56D6" w:rsidP="00BB56D6">
            <w:r>
              <w:t>Accurate simulation of a processor according to the A-Level and GCSE specifications</w:t>
            </w:r>
          </w:p>
        </w:tc>
        <w:tc>
          <w:tcPr>
            <w:tcW w:w="5924" w:type="dxa"/>
          </w:tcPr>
          <w:p w:rsidR="00BB4380" w:rsidRDefault="00BB56D6" w:rsidP="00BB56D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BB4380" w:rsidRDefault="00BB4380" w:rsidP="00BB56D6"/>
        </w:tc>
      </w:tr>
      <w:tr w:rsidR="00BB56D6" w:rsidTr="00BB56D6">
        <w:tc>
          <w:tcPr>
            <w:tcW w:w="3652" w:type="dxa"/>
          </w:tcPr>
          <w:p w:rsidR="00BB56D6" w:rsidRDefault="00BB56D6" w:rsidP="00BB56D6"/>
        </w:tc>
        <w:tc>
          <w:tcPr>
            <w:tcW w:w="5924" w:type="dxa"/>
          </w:tcPr>
          <w:p w:rsidR="00BB56D6" w:rsidRDefault="00BB56D6" w:rsidP="00BB56D6"/>
        </w:tc>
      </w:tr>
    </w:tbl>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890488" w:rsidRDefault="00890488">
      <w:r>
        <w:br w:type="page"/>
      </w:r>
    </w:p>
    <w:p w:rsidR="009631AD" w:rsidRDefault="009631AD" w:rsidP="00890488">
      <w:pPr>
        <w:ind w:firstLine="0"/>
      </w:pPr>
    </w:p>
    <w:p w:rsidR="005317B8" w:rsidRPr="00B73A40" w:rsidRDefault="005317B8" w:rsidP="00B73A40">
      <w:pPr>
        <w:pStyle w:val="Heading3"/>
        <w:ind w:firstLine="0"/>
      </w:pPr>
      <w:bookmarkStart w:id="36" w:name="_Toc3714787"/>
      <w:r>
        <w:t>Success Criteria</w:t>
      </w:r>
      <w:bookmarkEnd w:id="36"/>
    </w:p>
    <w:tbl>
      <w:tblPr>
        <w:tblStyle w:val="APAReport"/>
        <w:tblpPr w:leftFromText="181" w:rightFromText="181" w:vertAnchor="text" w:horzAnchor="margin" w:tblpY="611"/>
        <w:tblW w:w="0" w:type="auto"/>
        <w:tblLook w:val="04A0" w:firstRow="1" w:lastRow="0" w:firstColumn="1" w:lastColumn="0" w:noHBand="0" w:noVBand="1"/>
      </w:tblPr>
      <w:tblGrid>
        <w:gridCol w:w="3369"/>
        <w:gridCol w:w="141"/>
        <w:gridCol w:w="6066"/>
      </w:tblGrid>
      <w:tr w:rsidR="00B73A40" w:rsidTr="002357C0">
        <w:trPr>
          <w:cnfStyle w:val="100000000000" w:firstRow="1" w:lastRow="0" w:firstColumn="0" w:lastColumn="0" w:oddVBand="0" w:evenVBand="0" w:oddHBand="0" w:evenHBand="0" w:firstRowFirstColumn="0" w:firstRowLastColumn="0" w:lastRowFirstColumn="0" w:lastRowLastColumn="0"/>
        </w:trPr>
        <w:tc>
          <w:tcPr>
            <w:tcW w:w="3510" w:type="dxa"/>
            <w:gridSpan w:val="2"/>
          </w:tcPr>
          <w:p w:rsidR="00B73A40" w:rsidRDefault="00B73A40" w:rsidP="00357AEC">
            <w:r>
              <w:t>Requirement</w:t>
            </w:r>
          </w:p>
        </w:tc>
        <w:tc>
          <w:tcPr>
            <w:tcW w:w="6066" w:type="dxa"/>
          </w:tcPr>
          <w:p w:rsidR="00B73A40" w:rsidRDefault="00B73A40" w:rsidP="00357AEC">
            <w:r>
              <w:t>Success Criteria</w:t>
            </w:r>
            <w:r w:rsidR="001E71E7">
              <w:t xml:space="preserve"> </w:t>
            </w:r>
            <w:r>
              <w:t>and Justification</w:t>
            </w:r>
          </w:p>
        </w:tc>
      </w:tr>
      <w:tr w:rsidR="00B73A40" w:rsidTr="002357C0">
        <w:tc>
          <w:tcPr>
            <w:tcW w:w="3369" w:type="dxa"/>
          </w:tcPr>
          <w:p w:rsidR="00B73A40" w:rsidRDefault="00B73A40" w:rsidP="00357AEC">
            <w:r>
              <w:t>Application should be fast to load and in use</w:t>
            </w:r>
          </w:p>
        </w:tc>
        <w:tc>
          <w:tcPr>
            <w:tcW w:w="6207" w:type="dxa"/>
            <w:gridSpan w:val="2"/>
          </w:tcPr>
          <w:p w:rsidR="00B73A40" w:rsidRDefault="00B73A40" w:rsidP="00357AEC">
            <w:pPr>
              <w:pStyle w:val="ListParagraph"/>
              <w:numPr>
                <w:ilvl w:val="0"/>
                <w:numId w:val="23"/>
              </w:numPr>
            </w:pPr>
            <w:r>
              <w:t>The application should load and be ready to accept user input within 4 seconds of the user starting the application. 4 seconds should be well within the user</w:t>
            </w:r>
            <w:r w:rsidR="00AB7B81">
              <w:t>’</w:t>
            </w:r>
            <w:r>
              <w:t>s patience levels and gives enough time for the application to sensibly initialize.</w:t>
            </w:r>
          </w:p>
          <w:p w:rsidR="00B73A40" w:rsidRDefault="00B73A40" w:rsidP="00357AEC">
            <w:pPr>
              <w:pStyle w:val="ListParagraph"/>
              <w:numPr>
                <w:ilvl w:val="0"/>
                <w:numId w:val="23"/>
              </w:numPr>
            </w:pPr>
            <w:r>
              <w:t>When interacting with the application, no user action should trigger a wait of more than 2 seconds. This covers all user controls. This is because users will expect the application to be snappy, and will quickly become frustrated if they have to wait longer than a few seconds for an action to complete.</w:t>
            </w:r>
          </w:p>
        </w:tc>
      </w:tr>
      <w:tr w:rsidR="00B73A40" w:rsidTr="002357C0">
        <w:tc>
          <w:tcPr>
            <w:tcW w:w="3369" w:type="dxa"/>
          </w:tcPr>
          <w:p w:rsidR="00B73A40" w:rsidRDefault="00B73A40" w:rsidP="00357AEC">
            <w:r>
              <w:t>Instruction set with enough depth for complex programs</w:t>
            </w:r>
          </w:p>
        </w:tc>
        <w:tc>
          <w:tcPr>
            <w:tcW w:w="6207" w:type="dxa"/>
            <w:gridSpan w:val="2"/>
          </w:tcPr>
          <w:p w:rsidR="00B73A40" w:rsidRDefault="00B73A40" w:rsidP="00357AEC">
            <w:pPr>
              <w:pStyle w:val="ListParagraph"/>
              <w:numPr>
                <w:ilvl w:val="0"/>
                <w:numId w:val="24"/>
              </w:numPr>
            </w:pPr>
            <w:r>
              <w:t>The base instructions ADD, SUB, LDA, STA, MOV, BRA, BRZ and BRP should be included as these provide sufficient depth for the user to create more complicated programs.</w:t>
            </w:r>
          </w:p>
          <w:p w:rsidR="00B73A40" w:rsidRDefault="00B73A40" w:rsidP="00357AEC">
            <w:pPr>
              <w:pStyle w:val="ListParagraph"/>
              <w:numPr>
                <w:ilvl w:val="0"/>
                <w:numId w:val="24"/>
              </w:numPr>
            </w:pPr>
            <w:r>
              <w:t xml:space="preserve">To demonstrate the complexity of possible application, the user should be able to create a Fibonacci sequence generator using the instruction set. This is because it is a relatively </w:t>
            </w:r>
            <w:proofErr w:type="gramStart"/>
            <w:r>
              <w:t>well known</w:t>
            </w:r>
            <w:proofErr w:type="gramEnd"/>
            <w:r>
              <w:t xml:space="preserve"> algorithm that goes beyond simple addition and will demonstrate complexity.</w:t>
            </w:r>
          </w:p>
        </w:tc>
      </w:tr>
      <w:tr w:rsidR="00B73A40" w:rsidTr="002357C0">
        <w:tc>
          <w:tcPr>
            <w:tcW w:w="3369" w:type="dxa"/>
          </w:tcPr>
          <w:p w:rsidR="00B73A40" w:rsidRDefault="00B73A40" w:rsidP="00357AEC">
            <w:r>
              <w:t>Simple and easily grasped user interface</w:t>
            </w:r>
          </w:p>
        </w:tc>
        <w:tc>
          <w:tcPr>
            <w:tcW w:w="6207" w:type="dxa"/>
            <w:gridSpan w:val="2"/>
          </w:tcPr>
          <w:p w:rsidR="00B73A40" w:rsidRDefault="00E1422F" w:rsidP="00E1422F">
            <w:pPr>
              <w:pStyle w:val="ListParagraph"/>
              <w:numPr>
                <w:ilvl w:val="0"/>
                <w:numId w:val="25"/>
              </w:numPr>
            </w:pPr>
            <w:r>
              <w:t>The “3 click rule” should be abided by and this means the user should be able to complete any action within three clicks. This ensures that the application layout is not too deeply nested.</w:t>
            </w:r>
          </w:p>
          <w:p w:rsidR="00E1422F" w:rsidRDefault="00E1422F" w:rsidP="00E1422F">
            <w:pPr>
              <w:pStyle w:val="ListParagraph"/>
              <w:numPr>
                <w:ilvl w:val="0"/>
                <w:numId w:val="25"/>
              </w:numPr>
            </w:pPr>
            <w:r>
              <w:t>The application when presented to a user with no previous experience of the application should be quickly understood. They should not struggle to perform basic functionality such as stepping the processor or changing the speed of execution.</w:t>
            </w:r>
          </w:p>
          <w:p w:rsidR="00803FF1" w:rsidRDefault="00917671" w:rsidP="00E1422F">
            <w:pPr>
              <w:pStyle w:val="ListParagraph"/>
              <w:numPr>
                <w:ilvl w:val="0"/>
                <w:numId w:val="25"/>
              </w:numPr>
            </w:pPr>
            <w:r>
              <w:lastRenderedPageBreak/>
              <w:t>There will be tabs on the UI to minimize information overload on the user which can confuse them.</w:t>
            </w:r>
          </w:p>
        </w:tc>
      </w:tr>
      <w:tr w:rsidR="00B73A40" w:rsidTr="002357C0">
        <w:tc>
          <w:tcPr>
            <w:tcW w:w="3369" w:type="dxa"/>
          </w:tcPr>
          <w:p w:rsidR="00B73A40" w:rsidRDefault="00B73A40" w:rsidP="00357AEC">
            <w:r>
              <w:lastRenderedPageBreak/>
              <w:t>Accurate simulation of multiple addressing modes</w:t>
            </w:r>
          </w:p>
        </w:tc>
        <w:tc>
          <w:tcPr>
            <w:tcW w:w="6207" w:type="dxa"/>
            <w:gridSpan w:val="2"/>
          </w:tcPr>
          <w:p w:rsidR="00B73A40" w:rsidRDefault="00E1422F" w:rsidP="00E1422F">
            <w:pPr>
              <w:pStyle w:val="ListParagraph"/>
              <w:numPr>
                <w:ilvl w:val="0"/>
                <w:numId w:val="26"/>
              </w:numPr>
            </w:pPr>
            <w:r>
              <w:t>The application should correctly handle immediate, direct and register memory modes as these are the most common and provide a basic understanding of the concept of memory modes. All other memory modes can be implemented through these memory modes and hence allows a wide range of possibilities.</w:t>
            </w:r>
          </w:p>
        </w:tc>
      </w:tr>
      <w:tr w:rsidR="00B73A40" w:rsidTr="002357C0">
        <w:trPr>
          <w:trHeight w:val="2230"/>
        </w:trPr>
        <w:tc>
          <w:tcPr>
            <w:tcW w:w="3369" w:type="dxa"/>
          </w:tcPr>
          <w:p w:rsidR="00B73A40" w:rsidRDefault="00B73A40" w:rsidP="00357AEC">
            <w:r>
              <w:t>The ability to view the memory and registers of the processor in real-time</w:t>
            </w:r>
          </w:p>
        </w:tc>
        <w:tc>
          <w:tcPr>
            <w:tcW w:w="6207" w:type="dxa"/>
            <w:gridSpan w:val="2"/>
          </w:tcPr>
          <w:p w:rsidR="00E1422F" w:rsidRDefault="00BF3706" w:rsidP="00E1422F">
            <w:pPr>
              <w:pStyle w:val="ListParagraph"/>
              <w:numPr>
                <w:ilvl w:val="0"/>
                <w:numId w:val="27"/>
              </w:numPr>
            </w:pPr>
            <w:r>
              <w:t>The user should be able to view each of the individual byte addresses in the memory bank and see them change during each processor cycle.</w:t>
            </w:r>
            <w:r w:rsidR="00A945EE">
              <w:t xml:space="preserve"> </w:t>
            </w:r>
          </w:p>
          <w:p w:rsidR="006C2D76" w:rsidRDefault="006C2D76" w:rsidP="006C2D76">
            <w:pPr>
              <w:pStyle w:val="ListParagraph"/>
              <w:numPr>
                <w:ilvl w:val="0"/>
                <w:numId w:val="27"/>
              </w:numPr>
            </w:pPr>
            <w:r>
              <w:t>There will be a label for each register so that t</w:t>
            </w:r>
            <w:r w:rsidR="00BF3706">
              <w:t xml:space="preserve">he user </w:t>
            </w:r>
            <w:r>
              <w:t>will</w:t>
            </w:r>
            <w:r w:rsidR="00BF3706">
              <w:t xml:space="preserve"> be able to view each of the individual registers in the register bank and see them change during each processor cycle.</w:t>
            </w:r>
            <w:r w:rsidR="00A945EE">
              <w:t xml:space="preserve"> </w:t>
            </w:r>
          </w:p>
        </w:tc>
      </w:tr>
      <w:tr w:rsidR="00B73A40" w:rsidTr="002357C0">
        <w:tc>
          <w:tcPr>
            <w:tcW w:w="3369" w:type="dxa"/>
          </w:tcPr>
          <w:p w:rsidR="00B73A40" w:rsidRDefault="00B73A40" w:rsidP="00357AEC">
            <w:r>
              <w:t xml:space="preserve">The ability directly </w:t>
            </w:r>
            <w:proofErr w:type="gramStart"/>
            <w:r>
              <w:t>interact</w:t>
            </w:r>
            <w:proofErr w:type="gramEnd"/>
            <w:r>
              <w:t xml:space="preserve"> with the memory of the processor.</w:t>
            </w:r>
          </w:p>
        </w:tc>
        <w:tc>
          <w:tcPr>
            <w:tcW w:w="6207" w:type="dxa"/>
            <w:gridSpan w:val="2"/>
          </w:tcPr>
          <w:p w:rsidR="00B73A40" w:rsidRDefault="00BF3706" w:rsidP="00BF3706">
            <w:pPr>
              <w:pStyle w:val="ListParagraph"/>
              <w:numPr>
                <w:ilvl w:val="0"/>
                <w:numId w:val="28"/>
              </w:numPr>
            </w:pPr>
            <w:r>
              <w:t>T</w:t>
            </w:r>
            <w:r w:rsidR="00A945EE">
              <w:t>here will be a text box for t</w:t>
            </w:r>
            <w:r>
              <w:t xml:space="preserve">he user should be able to set the binary value of each memory byte and this value should be validated to ensure that an invalid value does not cause the processor to crash. The change should take </w:t>
            </w:r>
            <w:r w:rsidR="00803FF1">
              <w:t>e</w:t>
            </w:r>
            <w:r>
              <w:t>ffect immediately and be handled correctly be the processor. This will allow the user to program the processor and learn more about its behavior.</w:t>
            </w:r>
          </w:p>
        </w:tc>
      </w:tr>
      <w:tr w:rsidR="00B73A40" w:rsidTr="002357C0">
        <w:tc>
          <w:tcPr>
            <w:tcW w:w="3369" w:type="dxa"/>
          </w:tcPr>
          <w:p w:rsidR="00B73A40" w:rsidRDefault="00B73A40" w:rsidP="00357AEC">
            <w:r>
              <w:t>The ability to modify the speed of the simulation</w:t>
            </w:r>
          </w:p>
        </w:tc>
        <w:tc>
          <w:tcPr>
            <w:tcW w:w="6207" w:type="dxa"/>
            <w:gridSpan w:val="2"/>
          </w:tcPr>
          <w:p w:rsidR="00B73A40" w:rsidRDefault="006D53AE" w:rsidP="00BF3706">
            <w:pPr>
              <w:pStyle w:val="ListParagraph"/>
              <w:numPr>
                <w:ilvl w:val="0"/>
                <w:numId w:val="29"/>
              </w:numPr>
            </w:pPr>
            <w:r>
              <w:t>There will be a</w:t>
            </w:r>
            <w:r w:rsidR="00C8247F">
              <w:t>n</w:t>
            </w:r>
            <w:r>
              <w:t xml:space="preserve"> </w:t>
            </w:r>
            <w:r w:rsidR="00803FF1">
              <w:t>input box</w:t>
            </w:r>
            <w:r w:rsidR="00BF3706">
              <w:t xml:space="preserve"> </w:t>
            </w:r>
            <w:r>
              <w:t>that will</w:t>
            </w:r>
            <w:r w:rsidR="00BF3706">
              <w:t xml:space="preserve"> allow the user to vary the speed of the processor from manual stepping all the way up to 100hz as this should provide enough speed for programs of various complexity to run.</w:t>
            </w:r>
          </w:p>
          <w:p w:rsidR="00BF3706" w:rsidRDefault="00BF3706" w:rsidP="00BF3706">
            <w:pPr>
              <w:pStyle w:val="ListParagraph"/>
              <w:numPr>
                <w:ilvl w:val="0"/>
                <w:numId w:val="29"/>
              </w:numPr>
            </w:pPr>
            <w:r>
              <w:t>When running at the maximum speed, the application should not become sluggish as this is a poor user experience.</w:t>
            </w:r>
            <w:r w:rsidR="00570633">
              <w:t xml:space="preserve"> The application should still pass the 2 second user interaction test further above.</w:t>
            </w:r>
          </w:p>
          <w:p w:rsidR="00803FF1" w:rsidRDefault="00803FF1" w:rsidP="00BF3706">
            <w:pPr>
              <w:pStyle w:val="ListParagraph"/>
              <w:numPr>
                <w:ilvl w:val="0"/>
                <w:numId w:val="29"/>
              </w:numPr>
            </w:pPr>
            <w:r>
              <w:t>There will be a button that allows the user to manually step the processor through the stages of the fetch-decode-execute cycle.</w:t>
            </w:r>
          </w:p>
        </w:tc>
      </w:tr>
      <w:tr w:rsidR="00B73A40" w:rsidTr="002357C0">
        <w:tc>
          <w:tcPr>
            <w:tcW w:w="3369" w:type="dxa"/>
          </w:tcPr>
          <w:p w:rsidR="00B73A40" w:rsidRDefault="00B73A40" w:rsidP="00357AEC">
            <w:r>
              <w:lastRenderedPageBreak/>
              <w:t>Accurate simulation of a processor according to the A-Level and GCSE specifications</w:t>
            </w:r>
          </w:p>
        </w:tc>
        <w:tc>
          <w:tcPr>
            <w:tcW w:w="6207" w:type="dxa"/>
            <w:gridSpan w:val="2"/>
          </w:tcPr>
          <w:p w:rsidR="00B73A40" w:rsidRDefault="00570633" w:rsidP="00570633">
            <w:pPr>
              <w:pStyle w:val="ListParagraph"/>
              <w:numPr>
                <w:ilvl w:val="0"/>
                <w:numId w:val="30"/>
              </w:numPr>
            </w:pPr>
            <w:r>
              <w:t>The behavior of the processor should match the Von Neumann design that is discussed and taught according to the A-Level specification.</w:t>
            </w:r>
          </w:p>
        </w:tc>
      </w:tr>
    </w:tbl>
    <w:p w:rsidR="00B73A40" w:rsidRPr="00B73A40" w:rsidRDefault="00B73A40" w:rsidP="00B73A40"/>
    <w:p w:rsidR="00B73A40" w:rsidRDefault="00B73A40">
      <w:pPr>
        <w:spacing w:line="480" w:lineRule="auto"/>
        <w:rPr>
          <w:rFonts w:asciiTheme="majorHAnsi" w:eastAsiaTheme="majorEastAsia" w:hAnsiTheme="majorHAnsi" w:cstheme="majorBidi"/>
          <w:b/>
          <w:bCs/>
        </w:rPr>
      </w:pPr>
      <w:r>
        <w:br w:type="page"/>
      </w:r>
    </w:p>
    <w:p w:rsidR="00C03A15" w:rsidRDefault="00C03A15" w:rsidP="00C03A15">
      <w:pPr>
        <w:pStyle w:val="Heading1"/>
      </w:pPr>
      <w:bookmarkStart w:id="37" w:name="_Toc3714788"/>
      <w:r w:rsidRPr="00D321B4">
        <w:lastRenderedPageBreak/>
        <w:t xml:space="preserve">Section </w:t>
      </w:r>
      <w:r>
        <w:t>2</w:t>
      </w:r>
      <w:r w:rsidRPr="00D321B4">
        <w:t>: De</w:t>
      </w:r>
      <w:r>
        <w:t>sign</w:t>
      </w:r>
      <w:bookmarkEnd w:id="37"/>
    </w:p>
    <w:p w:rsidR="00C03A15" w:rsidRDefault="00C03A15" w:rsidP="00C03A15">
      <w:pPr>
        <w:ind w:firstLine="0"/>
      </w:pPr>
      <w:r>
        <w:t>Designing a solution before developing it is incredibly important to ensure that development remains a smooth and efficient experience and that nothing important is excluded</w:t>
      </w:r>
      <w:r w:rsidR="005C76E2">
        <w:t>.</w:t>
      </w:r>
      <w:r w:rsidR="00195143">
        <w:t xml:space="preserve"> A well-planned program is far less likely to include bugs and unexpected behavior</w:t>
      </w:r>
    </w:p>
    <w:p w:rsidR="00195143" w:rsidRPr="00C03A15" w:rsidRDefault="00195143" w:rsidP="00C03A15">
      <w:pPr>
        <w:ind w:firstLine="0"/>
      </w:pPr>
    </w:p>
    <w:p w:rsidR="00B42EE4" w:rsidRDefault="00C03A15" w:rsidP="00B42EE4">
      <w:pPr>
        <w:pStyle w:val="Heading2"/>
      </w:pPr>
      <w:bookmarkStart w:id="38" w:name="_Toc3714789"/>
      <w:r>
        <w:t>Decomposing the Problem</w:t>
      </w:r>
      <w:bookmarkEnd w:id="38"/>
    </w:p>
    <w:p w:rsidR="00863079" w:rsidRDefault="00863079" w:rsidP="00863079">
      <w:pPr>
        <w:pStyle w:val="Heading3"/>
        <w:ind w:firstLine="0"/>
      </w:pPr>
      <w:bookmarkStart w:id="39" w:name="_Toc3714790"/>
      <w:r>
        <w:t>Breaking down into smaller problems</w:t>
      </w:r>
      <w:bookmarkEnd w:id="39"/>
    </w:p>
    <w:p w:rsidR="00863079" w:rsidRDefault="00863079" w:rsidP="00863079">
      <w:pPr>
        <w:ind w:firstLine="0"/>
      </w:pPr>
      <w:r>
        <w:t>Almost all programs can be decomposed down individual, solvable and testable problems. The following table shows the individual problems I have broken it down into, and a justification for why it is an individual piece of work</w:t>
      </w:r>
      <w:r w:rsidR="00033C46">
        <w:t xml:space="preserve"> and not included as another piece of work.</w:t>
      </w:r>
      <w:r w:rsidR="005D305B">
        <w:t xml:space="preserve"> </w:t>
      </w:r>
      <w:r w:rsidR="005D305B" w:rsidRPr="005D305B">
        <w:rPr>
          <w:b/>
        </w:rPr>
        <w:t>Most of these individual functional units will be classes, which will be further broken down and analyzed in “Sections of the Solution” to their individual functions</w:t>
      </w:r>
      <w:r w:rsidR="005D305B">
        <w:rPr>
          <w:b/>
        </w:rPr>
        <w:t xml:space="preserve"> and algorithms.</w:t>
      </w:r>
      <w:r w:rsidR="005D305B" w:rsidRPr="005D305B">
        <w:rPr>
          <w:b/>
        </w:rPr>
        <w:t xml:space="preserve"> </w:t>
      </w:r>
    </w:p>
    <w:p w:rsidR="00863079" w:rsidRDefault="00863079" w:rsidP="00863079">
      <w:pPr>
        <w:ind w:firstLine="0"/>
      </w:pPr>
    </w:p>
    <w:tbl>
      <w:tblPr>
        <w:tblStyle w:val="APAReport"/>
        <w:tblW w:w="0" w:type="auto"/>
        <w:tblLook w:val="04A0" w:firstRow="1" w:lastRow="0" w:firstColumn="1" w:lastColumn="0" w:noHBand="0" w:noVBand="1"/>
      </w:tblPr>
      <w:tblGrid>
        <w:gridCol w:w="2376"/>
        <w:gridCol w:w="7200"/>
      </w:tblGrid>
      <w:tr w:rsidR="00863079" w:rsidTr="00033C46">
        <w:trPr>
          <w:cnfStyle w:val="100000000000" w:firstRow="1" w:lastRow="0" w:firstColumn="0" w:lastColumn="0" w:oddVBand="0" w:evenVBand="0" w:oddHBand="0" w:evenHBand="0" w:firstRowFirstColumn="0" w:firstRowLastColumn="0" w:lastRowFirstColumn="0" w:lastRowLastColumn="0"/>
        </w:trPr>
        <w:tc>
          <w:tcPr>
            <w:tcW w:w="2376" w:type="dxa"/>
          </w:tcPr>
          <w:p w:rsidR="00863079" w:rsidRDefault="00863079" w:rsidP="00863079">
            <w:r>
              <w:t>Name</w:t>
            </w:r>
          </w:p>
        </w:tc>
        <w:tc>
          <w:tcPr>
            <w:tcW w:w="7200" w:type="dxa"/>
          </w:tcPr>
          <w:p w:rsidR="00863079" w:rsidRDefault="00863079" w:rsidP="00863079">
            <w:r>
              <w:t>Explanation and Justification</w:t>
            </w:r>
          </w:p>
        </w:tc>
      </w:tr>
      <w:tr w:rsidR="00863079" w:rsidTr="00033C46">
        <w:tc>
          <w:tcPr>
            <w:tcW w:w="2376" w:type="dxa"/>
          </w:tcPr>
          <w:p w:rsidR="00863079" w:rsidRDefault="001F4A1B" w:rsidP="00863079">
            <w:r>
              <w:t>Processor</w:t>
            </w:r>
          </w:p>
        </w:tc>
        <w:tc>
          <w:tcPr>
            <w:tcW w:w="7200" w:type="dxa"/>
          </w:tcPr>
          <w:p w:rsidR="00863079" w:rsidRDefault="00033C46" w:rsidP="00863079">
            <w:r>
              <w:t>The processor class will act as the parent in the child-parent relationship between the processor components, allowing orchestration of the process and controlled access between and to these components. By separating this out from the main form, it means the entire simulation part of the program can be tested and developed separately. This is a far cleaner approach and by dividing it makes</w:t>
            </w:r>
          </w:p>
          <w:p w:rsidR="00033C46" w:rsidRDefault="00033C46" w:rsidP="00863079"/>
        </w:tc>
      </w:tr>
      <w:tr w:rsidR="00863079" w:rsidTr="00033C46">
        <w:tc>
          <w:tcPr>
            <w:tcW w:w="2376" w:type="dxa"/>
          </w:tcPr>
          <w:p w:rsidR="00863079" w:rsidRDefault="001F4A1B" w:rsidP="00863079">
            <w:r>
              <w:t>Bus</w:t>
            </w:r>
          </w:p>
        </w:tc>
        <w:tc>
          <w:tcPr>
            <w:tcW w:w="7200" w:type="dxa"/>
          </w:tcPr>
          <w:p w:rsidR="00863079" w:rsidRDefault="000D5978" w:rsidP="00863079">
            <w:r>
              <w:t>By breaking this separate from the processor, the responsibilities</w:t>
            </w:r>
            <w:r w:rsidR="00CD0BA2">
              <w:t xml:space="preserve"> for data movement are much clearer and this makes developing and testing easier. If I need to check how the processor is moving data between registers, this can be simply done by checking the busses.</w:t>
            </w:r>
            <w:r w:rsidR="001D0A6A">
              <w:t xml:space="preserve"> Also, by breaking it up, the processor will better model it’s real-life equivalent and that can be beneficial when trying to build a simulated system.</w:t>
            </w:r>
          </w:p>
          <w:p w:rsidR="001D0A6A" w:rsidRDefault="001D0A6A" w:rsidP="00863079"/>
        </w:tc>
      </w:tr>
      <w:tr w:rsidR="00863079" w:rsidTr="00033C46">
        <w:tc>
          <w:tcPr>
            <w:tcW w:w="2376" w:type="dxa"/>
          </w:tcPr>
          <w:p w:rsidR="00863079" w:rsidRDefault="001F4A1B" w:rsidP="00863079">
            <w:r>
              <w:t>Instruction Set</w:t>
            </w:r>
          </w:p>
        </w:tc>
        <w:tc>
          <w:tcPr>
            <w:tcW w:w="7200" w:type="dxa"/>
          </w:tcPr>
          <w:p w:rsidR="00C30B49" w:rsidRDefault="001D0A6A" w:rsidP="00863079">
            <w:r>
              <w:t>The instruction set will hold each of the individual instructions. By breaking it up into a class it makes it creates an interface that allows instruction sets to be swapped out</w:t>
            </w:r>
            <w:r w:rsidR="00CE69E0">
              <w:t xml:space="preserve"> easily. </w:t>
            </w:r>
            <w:r w:rsidR="007D55EC">
              <w:t xml:space="preserve">It will also hold other relevant utility functions that will relate to the instruction set. This keeps the processor function clearer and more conceptually </w:t>
            </w:r>
            <w:r w:rsidR="00A56D60">
              <w:t>distinct, this in turn makes it easier to debug.</w:t>
            </w:r>
          </w:p>
          <w:p w:rsidR="00BB372E" w:rsidRDefault="00BB372E" w:rsidP="00863079"/>
        </w:tc>
      </w:tr>
      <w:tr w:rsidR="001F4A1B" w:rsidTr="00033C46">
        <w:tc>
          <w:tcPr>
            <w:tcW w:w="2376" w:type="dxa"/>
          </w:tcPr>
          <w:p w:rsidR="001F4A1B" w:rsidRDefault="001F4A1B" w:rsidP="00863079">
            <w:r>
              <w:lastRenderedPageBreak/>
              <w:t>Instruction</w:t>
            </w:r>
          </w:p>
        </w:tc>
        <w:tc>
          <w:tcPr>
            <w:tcW w:w="7200" w:type="dxa"/>
          </w:tcPr>
          <w:p w:rsidR="001F4A1B" w:rsidRDefault="00DC7ECE" w:rsidP="00863079">
            <w:r>
              <w:t xml:space="preserve">The instruction class will create a universal interface for all of the instructions that </w:t>
            </w:r>
            <w:r w:rsidR="00F5735C">
              <w:t xml:space="preserve">means they can be treated generically within the rest of the program. </w:t>
            </w:r>
            <w:r w:rsidR="00813F35">
              <w:t xml:space="preserve">These same instruction classes could also then be easily accessed through the InstructionSet if I wanted to allow the UI to provide more information about the </w:t>
            </w:r>
            <w:r w:rsidR="009163D0">
              <w:t>Instructions as they used them.</w:t>
            </w:r>
          </w:p>
          <w:p w:rsidR="00BB372E" w:rsidRDefault="00BB372E" w:rsidP="00863079"/>
        </w:tc>
      </w:tr>
      <w:tr w:rsidR="001F4A1B" w:rsidTr="00033C46">
        <w:tc>
          <w:tcPr>
            <w:tcW w:w="2376" w:type="dxa"/>
          </w:tcPr>
          <w:p w:rsidR="001F4A1B" w:rsidRDefault="001F4A1B" w:rsidP="00863079">
            <w:r>
              <w:t>Register</w:t>
            </w:r>
          </w:p>
        </w:tc>
        <w:tc>
          <w:tcPr>
            <w:tcW w:w="7200" w:type="dxa"/>
          </w:tcPr>
          <w:p w:rsidR="001F4A1B" w:rsidRDefault="00BB372E" w:rsidP="00863079">
            <w:r>
              <w:t>The register is another separate component that will need to be accessed by the UI. It has several methods and properties, and hence including this logic within the Processor class would likely have caused it to have become cluttered. It is intuitive that this exists as its own class especially when it can be independently developed and tested.</w:t>
            </w:r>
          </w:p>
          <w:p w:rsidR="000449F5" w:rsidRDefault="000449F5" w:rsidP="00863079"/>
        </w:tc>
      </w:tr>
      <w:tr w:rsidR="001F4A1B" w:rsidTr="00033C46">
        <w:tc>
          <w:tcPr>
            <w:tcW w:w="2376" w:type="dxa"/>
          </w:tcPr>
          <w:p w:rsidR="001F4A1B" w:rsidRDefault="001F4A1B" w:rsidP="00863079">
            <w:r>
              <w:t>ALU</w:t>
            </w:r>
          </w:p>
        </w:tc>
        <w:tc>
          <w:tcPr>
            <w:tcW w:w="7200" w:type="dxa"/>
          </w:tcPr>
          <w:p w:rsidR="000449F5" w:rsidRDefault="000449F5" w:rsidP="00863079">
            <w:r>
              <w:t>The ALU is another distinctly functionally separate component of the processor and involves a fair few methods and properties like the registers. This makes it ideal for implementing as another class as otherwise the Processor class would become more complicated and messier. Like the Register, it is intuitive for it to be its own class as it can be independently developed and tested.</w:t>
            </w:r>
          </w:p>
          <w:p w:rsidR="001F4A1B" w:rsidRDefault="000449F5" w:rsidP="00863079">
            <w:r>
              <w:t xml:space="preserve"> </w:t>
            </w:r>
          </w:p>
        </w:tc>
      </w:tr>
      <w:tr w:rsidR="001F4A1B" w:rsidTr="00033C46">
        <w:tc>
          <w:tcPr>
            <w:tcW w:w="2376" w:type="dxa"/>
          </w:tcPr>
          <w:p w:rsidR="001F4A1B" w:rsidRDefault="001F4A1B" w:rsidP="00863079">
            <w:r>
              <w:t>Memory Bank</w:t>
            </w:r>
          </w:p>
        </w:tc>
        <w:tc>
          <w:tcPr>
            <w:tcW w:w="7200" w:type="dxa"/>
          </w:tcPr>
          <w:p w:rsidR="001F4A1B" w:rsidRDefault="00B30E07" w:rsidP="00863079">
            <w:r>
              <w:t>The memory bank is another relatively distinct part of the CPU architecture and will have its own UI elements. This makes it an ideal candidate for being its own class since we can then directly connect the UI components to the MemoryBank instance rather than running this through the processor, which would involve adding many methods and properties to the processor class</w:t>
            </w:r>
            <w:r w:rsidR="00166653">
              <w:t xml:space="preserve"> and introducing unnecessary complexity.</w:t>
            </w:r>
          </w:p>
          <w:p w:rsidR="00166653" w:rsidRDefault="00166653" w:rsidP="00863079"/>
        </w:tc>
      </w:tr>
      <w:tr w:rsidR="001F4A1B" w:rsidTr="00033C46">
        <w:tc>
          <w:tcPr>
            <w:tcW w:w="2376" w:type="dxa"/>
          </w:tcPr>
          <w:p w:rsidR="001F4A1B" w:rsidRDefault="001F4A1B" w:rsidP="00863079">
            <w:r>
              <w:t>Memory Bank UI</w:t>
            </w:r>
          </w:p>
        </w:tc>
        <w:tc>
          <w:tcPr>
            <w:tcW w:w="7200" w:type="dxa"/>
          </w:tcPr>
          <w:p w:rsidR="006523AF" w:rsidRDefault="00166653" w:rsidP="00863079">
            <w:r>
              <w:t xml:space="preserve">As a complex UI element, it made sense to separate this from the Main Form. This would allow special consideration towards its design as well as to keep the codebase for the Main Form much simpler. </w:t>
            </w:r>
            <w:r w:rsidR="002C6893">
              <w:t xml:space="preserve"> This also means that it can be tested and quality assured as a separate unit of work, which makes since given that much of its behavior is stand-alone.</w:t>
            </w:r>
          </w:p>
          <w:p w:rsidR="006523AF" w:rsidRDefault="006523AF" w:rsidP="00863079"/>
        </w:tc>
      </w:tr>
      <w:tr w:rsidR="001F4A1B" w:rsidTr="00033C46">
        <w:tc>
          <w:tcPr>
            <w:tcW w:w="2376" w:type="dxa"/>
          </w:tcPr>
          <w:p w:rsidR="001F4A1B" w:rsidRDefault="001F4A1B" w:rsidP="00863079">
            <w:r>
              <w:lastRenderedPageBreak/>
              <w:t>Memory Row UI</w:t>
            </w:r>
          </w:p>
        </w:tc>
        <w:tc>
          <w:tcPr>
            <w:tcW w:w="7200" w:type="dxa"/>
          </w:tcPr>
          <w:p w:rsidR="001F4A1B" w:rsidRDefault="006523AF" w:rsidP="00863079">
            <w:r>
              <w:t xml:space="preserve">As well as having its own logic, it is visually distinct from the rest of the MemoryBankUI. </w:t>
            </w:r>
            <w:r w:rsidR="004769F2">
              <w:t>The MemoryRowUI would need its own design as well as considerations as to validation etc that would occur and therefore it strikes me as a separate unit in terms of testing and development. It remains good practice to try and break UI elements up into as small classes as possible as this maximizes possible re-use of elements.</w:t>
            </w:r>
          </w:p>
          <w:p w:rsidR="004769F2" w:rsidRDefault="004769F2" w:rsidP="00863079"/>
        </w:tc>
      </w:tr>
      <w:tr w:rsidR="001F4A1B" w:rsidTr="00033C46">
        <w:tc>
          <w:tcPr>
            <w:tcW w:w="2376" w:type="dxa"/>
          </w:tcPr>
          <w:p w:rsidR="001F4A1B" w:rsidRDefault="001F4A1B" w:rsidP="00863079">
            <w:r>
              <w:t>Memory Cell UI</w:t>
            </w:r>
          </w:p>
        </w:tc>
        <w:tc>
          <w:tcPr>
            <w:tcW w:w="7200" w:type="dxa"/>
          </w:tcPr>
          <w:p w:rsidR="001F4A1B" w:rsidRDefault="00C91515" w:rsidP="00863079">
            <w:r>
              <w:t>As another distinct UI element, it makes sense to continue following our pattern of breaking these into individual classes.</w:t>
            </w:r>
            <w:r w:rsidR="00B847B3">
              <w:t xml:space="preserve"> Each of these individual cells will be responsible for mapping itself to the MemoryBank and handling changes, as well as having to perform validation on any user input. </w:t>
            </w:r>
            <w:r w:rsidR="002C6893">
              <w:t>Implementing all of the validation for these individual cells would have produced an incredibly messy and cluttered Main Form file.</w:t>
            </w:r>
          </w:p>
        </w:tc>
      </w:tr>
    </w:tbl>
    <w:p w:rsidR="00863079" w:rsidRPr="00863079" w:rsidRDefault="00863079" w:rsidP="00863079">
      <w:pPr>
        <w:ind w:firstLine="0"/>
      </w:pPr>
    </w:p>
    <w:p w:rsidR="00B42EE4" w:rsidRPr="00B42EE4" w:rsidRDefault="00B42EE4" w:rsidP="00B42EE4">
      <w:pPr>
        <w:ind w:firstLine="0"/>
        <w:rPr>
          <w:b/>
        </w:rPr>
      </w:pPr>
      <w:r>
        <w:rPr>
          <w:b/>
        </w:rPr>
        <w:t>Model and View Architecture</w:t>
      </w:r>
      <w:r w:rsidR="00863079">
        <w:rPr>
          <w:b/>
        </w:rPr>
        <w:t>/Structure</w:t>
      </w:r>
    </w:p>
    <w:p w:rsidR="00195143" w:rsidRDefault="00195143" w:rsidP="00195143">
      <w:pPr>
        <w:ind w:firstLine="0"/>
      </w:pPr>
      <w:r>
        <w:t>From the highest level of decomposition my application will be divided into two parts: the view and the model. This architecture means that both are individually testable and it can make forms of automated testing like unit-tests easier to design.</w:t>
      </w:r>
      <w:r w:rsidR="000075A0">
        <w:t xml:space="preserve"> These two halves will then be divided further into smaller individually testable classes.</w:t>
      </w:r>
    </w:p>
    <w:p w:rsidR="00195143" w:rsidRDefault="00195143" w:rsidP="00195143">
      <w:pPr>
        <w:ind w:firstLine="0"/>
      </w:pPr>
    </w:p>
    <w:p w:rsidR="00B42EE4" w:rsidRDefault="00195143" w:rsidP="00A706E4">
      <w:pPr>
        <w:ind w:firstLine="0"/>
      </w:pPr>
      <w:r>
        <w:t>By keeping a strong separation of concerns, it is clear where each behavior of the application is expected to reside. In larger projects with multiple developers, this style of splitting the view and the model is common, with certain developers being responsible for their half of the program.</w:t>
      </w:r>
      <w:r w:rsidR="00A706E4">
        <w:t xml:space="preserve"> Below is a diagram that demonstrates roughly how each component (or class) will likely interact, with greater details </w:t>
      </w:r>
      <w:r w:rsidR="000075A0">
        <w:t>to be included</w:t>
      </w:r>
      <w:r w:rsidR="003F2C03">
        <w:t xml:space="preserve"> in later sections on each component.</w:t>
      </w:r>
    </w:p>
    <w:p w:rsidR="00B42EE4" w:rsidRDefault="0084705E" w:rsidP="00B42EE4">
      <w:pPr>
        <w:ind w:firstLine="0"/>
        <w:jc w:val="center"/>
      </w:pPr>
      <w:r>
        <w:rPr>
          <w:noProof/>
        </w:rPr>
        <w:lastRenderedPageBreak/>
        <w:drawing>
          <wp:inline distT="0" distB="0" distL="0" distR="0">
            <wp:extent cx="3975100" cy="332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975100" cy="3327400"/>
                    </a:xfrm>
                    <a:prstGeom prst="rect">
                      <a:avLst/>
                    </a:prstGeom>
                  </pic:spPr>
                </pic:pic>
              </a:graphicData>
            </a:graphic>
          </wp:inline>
        </w:drawing>
      </w:r>
    </w:p>
    <w:p w:rsidR="005961F6" w:rsidRDefault="005961F6" w:rsidP="005961F6">
      <w:pPr>
        <w:pStyle w:val="Heading2"/>
      </w:pPr>
      <w:bookmarkStart w:id="40" w:name="_Toc3714791"/>
      <w:r>
        <w:t>Sections of the Solution</w:t>
      </w:r>
      <w:bookmarkEnd w:id="40"/>
    </w:p>
    <w:p w:rsidR="0084705E" w:rsidRDefault="0084705E" w:rsidP="0084705E">
      <w:pPr>
        <w:pStyle w:val="Heading3"/>
        <w:ind w:firstLine="0"/>
      </w:pPr>
      <w:bookmarkStart w:id="41" w:name="_Toc3714792"/>
      <w:r>
        <w:t>Designing the Processor Class</w:t>
      </w:r>
      <w:bookmarkEnd w:id="41"/>
    </w:p>
    <w:p w:rsidR="00AE44EC" w:rsidRDefault="0084705E" w:rsidP="00AE44EC">
      <w:pPr>
        <w:ind w:firstLine="0"/>
      </w:pPr>
      <w:r>
        <w:t>One of the most complicated parts of the application is the processor class. I decided to break the processor down into several independent classes that could then</w:t>
      </w:r>
      <w:r w:rsidR="007E4518">
        <w:t xml:space="preserve"> centrally accessed as parts of processor. This style of parent-child entity relationship is incredibly useful as it means that only a single reference needs to passed to each of the children entities in order to </w:t>
      </w:r>
      <w:r w:rsidR="00AE44EC">
        <w:t>allow them to access the other sibling entities. This kind of access is expected to occur rather a lot considering the architecture of the processor.</w:t>
      </w:r>
    </w:p>
    <w:p w:rsidR="00AE44EC" w:rsidRDefault="00AE44EC" w:rsidP="00AE44EC">
      <w:pPr>
        <w:ind w:firstLine="0"/>
      </w:pPr>
    </w:p>
    <w:p w:rsidR="00AE44EC" w:rsidRPr="00AE44EC" w:rsidRDefault="00AE44EC" w:rsidP="00AE44EC">
      <w:pPr>
        <w:pStyle w:val="Heading4"/>
        <w:ind w:firstLine="0"/>
      </w:pPr>
      <w:r>
        <w:t>Properties and Methods</w:t>
      </w:r>
    </w:p>
    <w:p w:rsidR="00AE44EC" w:rsidRDefault="00AE44EC" w:rsidP="00AE44EC">
      <w:pPr>
        <w:ind w:firstLine="0"/>
      </w:pPr>
      <w:r>
        <w:t>The following table shows the expected properties, methods etc of the Processor class as well as an explanation and a reason for the access protection.</w:t>
      </w: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E44EC" w:rsidTr="007F7148">
        <w:trPr>
          <w:cnfStyle w:val="100000000000" w:firstRow="1" w:lastRow="0" w:firstColumn="0" w:lastColumn="0" w:oddVBand="0" w:evenVBand="0" w:oddHBand="0" w:evenHBand="0" w:firstRowFirstColumn="0" w:firstRowLastColumn="0" w:lastRowFirstColumn="0" w:lastRowLastColumn="0"/>
        </w:trPr>
        <w:tc>
          <w:tcPr>
            <w:tcW w:w="1711" w:type="dxa"/>
          </w:tcPr>
          <w:p w:rsidR="00AE44EC" w:rsidRDefault="00AE44EC" w:rsidP="007F7148">
            <w:r>
              <w:t>Type</w:t>
            </w:r>
          </w:p>
        </w:tc>
        <w:tc>
          <w:tcPr>
            <w:tcW w:w="2366" w:type="dxa"/>
          </w:tcPr>
          <w:p w:rsidR="00AE44EC" w:rsidRDefault="00AE44EC" w:rsidP="007F7148">
            <w:r>
              <w:t>Name</w:t>
            </w:r>
          </w:p>
        </w:tc>
        <w:tc>
          <w:tcPr>
            <w:tcW w:w="5499" w:type="dxa"/>
          </w:tcPr>
          <w:p w:rsidR="00AE44EC" w:rsidRDefault="00AE44EC" w:rsidP="007F7148">
            <w:r>
              <w:t>Explanation</w:t>
            </w:r>
          </w:p>
        </w:tc>
      </w:tr>
      <w:tr w:rsidR="00AE44EC" w:rsidTr="007F7148">
        <w:tc>
          <w:tcPr>
            <w:tcW w:w="1711" w:type="dxa"/>
          </w:tcPr>
          <w:p w:rsidR="00AE44EC" w:rsidRDefault="00AE44EC" w:rsidP="007F7148">
            <w:r>
              <w:t>Private InstructionSet</w:t>
            </w:r>
          </w:p>
        </w:tc>
        <w:tc>
          <w:tcPr>
            <w:tcW w:w="2366" w:type="dxa"/>
          </w:tcPr>
          <w:p w:rsidR="00AE44EC" w:rsidRDefault="00AE44EC" w:rsidP="007F7148">
            <w:r>
              <w:t>InstructionSet</w:t>
            </w:r>
          </w:p>
        </w:tc>
        <w:tc>
          <w:tcPr>
            <w:tcW w:w="5499" w:type="dxa"/>
          </w:tcPr>
          <w:p w:rsidR="000075A0" w:rsidRDefault="00AE44EC" w:rsidP="007F7148">
            <w:r>
              <w:t>This special class will contain all of the instructions it is possible for the processor to execute.</w:t>
            </w:r>
          </w:p>
          <w:p w:rsidR="000075A0" w:rsidRDefault="000075A0" w:rsidP="007F7148"/>
          <w:p w:rsidR="00AE44EC" w:rsidRDefault="00AE44EC" w:rsidP="007F7148">
            <w:r>
              <w:t xml:space="preserve"> It is private as other objects will not need to access </w:t>
            </w:r>
            <w:r w:rsidR="00C15B5E">
              <w:t>it.</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CIR</w:t>
            </w:r>
          </w:p>
        </w:tc>
        <w:tc>
          <w:tcPr>
            <w:tcW w:w="5499" w:type="dxa"/>
          </w:tcPr>
          <w:p w:rsidR="000075A0" w:rsidRDefault="00A21710" w:rsidP="007F7148">
            <w:r>
              <w:t xml:space="preserve">This will contain a reference to the register that </w:t>
            </w:r>
            <w:r w:rsidR="00C15B5E">
              <w:t xml:space="preserve">will contain the </w:t>
            </w:r>
            <w:r w:rsidR="000075A0">
              <w:t xml:space="preserve">currently executed instruction for access by the “control </w:t>
            </w:r>
            <w:r w:rsidR="000075A0">
              <w:lastRenderedPageBreak/>
              <w:t xml:space="preserve">unit” functionality within the processor. </w:t>
            </w:r>
          </w:p>
          <w:p w:rsidR="000075A0" w:rsidRDefault="000075A0" w:rsidP="007F7148"/>
          <w:p w:rsidR="00AE44EC"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lastRenderedPageBreak/>
              <w:t>Public Register</w:t>
            </w:r>
          </w:p>
        </w:tc>
        <w:tc>
          <w:tcPr>
            <w:tcW w:w="2366" w:type="dxa"/>
          </w:tcPr>
          <w:p w:rsidR="00AE44EC" w:rsidRDefault="00AE44EC" w:rsidP="007F7148">
            <w:r>
              <w:t>PC</w:t>
            </w:r>
          </w:p>
        </w:tc>
        <w:tc>
          <w:tcPr>
            <w:tcW w:w="5499" w:type="dxa"/>
          </w:tcPr>
          <w:p w:rsidR="000075A0" w:rsidRDefault="00A21710" w:rsidP="007F7148">
            <w:r>
              <w:t xml:space="preserve">This will contain a reference to the register that </w:t>
            </w:r>
            <w:r w:rsidR="000075A0">
              <w:t>will contain the memory location of the instruction that will next be fetched and executed. It will be manipulated as part of Branching instructions.</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MDR</w:t>
            </w:r>
          </w:p>
        </w:tc>
        <w:tc>
          <w:tcPr>
            <w:tcW w:w="5499" w:type="dxa"/>
          </w:tcPr>
          <w:p w:rsidR="00AE44EC" w:rsidRDefault="000075A0" w:rsidP="007F7148">
            <w:r>
              <w:t xml:space="preserve">This </w:t>
            </w:r>
            <w:r w:rsidR="00A21710">
              <w:t xml:space="preserve">will contain a reference to the </w:t>
            </w:r>
            <w:r>
              <w:t xml:space="preserve">register </w:t>
            </w:r>
            <w:r w:rsidR="00A21710">
              <w:t xml:space="preserve">that </w:t>
            </w:r>
            <w:r>
              <w:t>will contain the data that is being written to memory or that has just been read from memory.</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MAR</w:t>
            </w:r>
          </w:p>
        </w:tc>
        <w:tc>
          <w:tcPr>
            <w:tcW w:w="5499" w:type="dxa"/>
          </w:tcPr>
          <w:p w:rsidR="00AE44EC" w:rsidRDefault="00A21710" w:rsidP="007F7148">
            <w:r>
              <w:t xml:space="preserve">This will contain a reference to the register that </w:t>
            </w:r>
            <w:r w:rsidR="000075A0">
              <w:t>will contain the memory address that is being read from or being written to.</w:t>
            </w:r>
          </w:p>
          <w:p w:rsidR="000075A0" w:rsidRDefault="000075A0" w:rsidP="007F7148"/>
          <w:p w:rsidR="000075A0" w:rsidRDefault="000075A0" w:rsidP="007F7148">
            <w:r>
              <w:t>It is public as it needs to be read by the UI.</w:t>
            </w:r>
          </w:p>
          <w:p w:rsidR="00101DB9" w:rsidRDefault="00101DB9" w:rsidP="007F7148"/>
        </w:tc>
      </w:tr>
      <w:tr w:rsidR="00FF6287" w:rsidTr="007F7148">
        <w:tc>
          <w:tcPr>
            <w:tcW w:w="1711" w:type="dxa"/>
          </w:tcPr>
          <w:p w:rsidR="00FF6287" w:rsidRDefault="00BA4BE9" w:rsidP="007F7148">
            <w:r>
              <w:t>Public Register</w:t>
            </w:r>
          </w:p>
        </w:tc>
        <w:tc>
          <w:tcPr>
            <w:tcW w:w="2366" w:type="dxa"/>
          </w:tcPr>
          <w:p w:rsidR="00FF6287" w:rsidRDefault="00BA4BE9" w:rsidP="007F7148">
            <w:r>
              <w:t>ALU</w:t>
            </w:r>
          </w:p>
        </w:tc>
        <w:tc>
          <w:tcPr>
            <w:tcW w:w="5499" w:type="dxa"/>
          </w:tcPr>
          <w:p w:rsidR="00FF6287" w:rsidRDefault="00BA4BE9" w:rsidP="007F7148">
            <w:r>
              <w:t xml:space="preserve">This will contain a reference to the register that will contain the results of mathematics completed in the Accumulator. </w:t>
            </w:r>
            <w:r w:rsidR="00C81630">
              <w:t>This is a special register as it can be manipulated by the Accumulator without using the system bus.</w:t>
            </w:r>
          </w:p>
          <w:p w:rsidR="00BA4BE9" w:rsidRDefault="00BA4BE9" w:rsidP="007F7148"/>
          <w:p w:rsidR="00BA4BE9" w:rsidRDefault="00BA4BE9" w:rsidP="007F7148">
            <w:r>
              <w:t>It is public as it needs to be read by the UI.</w:t>
            </w:r>
          </w:p>
          <w:p w:rsidR="00BA4BE9" w:rsidRDefault="00BA4BE9" w:rsidP="007F7148"/>
        </w:tc>
      </w:tr>
      <w:tr w:rsidR="00FF6287" w:rsidTr="007F7148">
        <w:tc>
          <w:tcPr>
            <w:tcW w:w="1711" w:type="dxa"/>
          </w:tcPr>
          <w:p w:rsidR="00FF6287" w:rsidRDefault="00BA4BE9" w:rsidP="007F7148">
            <w:r>
              <w:t>Private Accumulator</w:t>
            </w:r>
          </w:p>
        </w:tc>
        <w:tc>
          <w:tcPr>
            <w:tcW w:w="2366" w:type="dxa"/>
          </w:tcPr>
          <w:p w:rsidR="00FF6287" w:rsidRDefault="00BA4BE9" w:rsidP="007F7148">
            <w:r>
              <w:t>ACC</w:t>
            </w:r>
          </w:p>
        </w:tc>
        <w:tc>
          <w:tcPr>
            <w:tcW w:w="5499" w:type="dxa"/>
          </w:tcPr>
          <w:p w:rsidR="00FF6287" w:rsidRDefault="00C81630" w:rsidP="007F7148">
            <w:r>
              <w:t>This will contain a reference to the Accumulator, which will complete any arithmetic within the processor.</w:t>
            </w:r>
          </w:p>
          <w:p w:rsidR="00C81630" w:rsidRDefault="00C81630" w:rsidP="007F7148"/>
          <w:p w:rsidR="00C81630" w:rsidRDefault="00C81630" w:rsidP="007F7148">
            <w:r>
              <w:lastRenderedPageBreak/>
              <w:t>This can be private as it does not need to be read by the UI.</w:t>
            </w:r>
          </w:p>
        </w:tc>
      </w:tr>
      <w:tr w:rsidR="00FF6287" w:rsidTr="007F7148">
        <w:tc>
          <w:tcPr>
            <w:tcW w:w="1711" w:type="dxa"/>
          </w:tcPr>
          <w:p w:rsidR="00FF6287" w:rsidRDefault="00FF6287" w:rsidP="007F7148"/>
        </w:tc>
        <w:tc>
          <w:tcPr>
            <w:tcW w:w="2366" w:type="dxa"/>
          </w:tcPr>
          <w:p w:rsidR="00FF6287" w:rsidRDefault="00FF6287" w:rsidP="007F7148"/>
        </w:tc>
        <w:tc>
          <w:tcPr>
            <w:tcW w:w="5499" w:type="dxa"/>
          </w:tcPr>
          <w:p w:rsidR="00FF6287" w:rsidRDefault="00FF6287" w:rsidP="007F7148"/>
        </w:tc>
      </w:tr>
      <w:tr w:rsidR="00AE44EC" w:rsidTr="007F7148">
        <w:tc>
          <w:tcPr>
            <w:tcW w:w="1711" w:type="dxa"/>
          </w:tcPr>
          <w:p w:rsidR="00AE44EC" w:rsidRDefault="00AE44EC" w:rsidP="007F7148">
            <w:r>
              <w:t xml:space="preserve">Public </w:t>
            </w:r>
            <w:r w:rsidR="00C15B5E">
              <w:t>Array&lt;</w:t>
            </w:r>
            <w:r>
              <w:t>Register</w:t>
            </w:r>
            <w:r w:rsidR="00C15B5E">
              <w:t>&gt;</w:t>
            </w:r>
          </w:p>
        </w:tc>
        <w:tc>
          <w:tcPr>
            <w:tcW w:w="2366" w:type="dxa"/>
          </w:tcPr>
          <w:p w:rsidR="00AE44EC" w:rsidRDefault="00C15B5E" w:rsidP="007F7148">
            <w:r>
              <w:t>RegisterBank</w:t>
            </w:r>
          </w:p>
        </w:tc>
        <w:tc>
          <w:tcPr>
            <w:tcW w:w="5499" w:type="dxa"/>
          </w:tcPr>
          <w:p w:rsidR="00AE44EC" w:rsidRDefault="000075A0" w:rsidP="007F7148">
            <w:r>
              <w:t xml:space="preserve">This array </w:t>
            </w:r>
            <w:r w:rsidRPr="00A21710">
              <w:t xml:space="preserve">contains </w:t>
            </w:r>
            <w:r w:rsidR="00A21710">
              <w:t xml:space="preserve">a reference to all of </w:t>
            </w:r>
            <w:r w:rsidRPr="00A21710">
              <w:t>the</w:t>
            </w:r>
            <w:r>
              <w:t xml:space="preserve"> general</w:t>
            </w:r>
            <w:r w:rsidR="00C81630">
              <w:t>-</w:t>
            </w:r>
            <w:r w:rsidR="00A21710">
              <w:t>purpose registers as well as any of the special registers that we want the user to be able to access. An array is used as we know that it will only contain objects of a specified class and we do not expect the length to change.</w:t>
            </w:r>
          </w:p>
          <w:p w:rsidR="001E2C55" w:rsidRDefault="001E2C55" w:rsidP="007F7148">
            <w:pPr>
              <w:rPr>
                <w:color w:val="000000" w:themeColor="text1"/>
              </w:rPr>
            </w:pPr>
          </w:p>
          <w:p w:rsidR="001E2C55" w:rsidRDefault="001E2C55" w:rsidP="007F7148">
            <w:pPr>
              <w:rPr>
                <w:color w:val="000000" w:themeColor="text1"/>
              </w:rPr>
            </w:pPr>
            <w:r>
              <w:rPr>
                <w:color w:val="000000" w:themeColor="text1"/>
              </w:rPr>
              <w:t>It is public as this needs to be accessed by the UI.</w:t>
            </w:r>
          </w:p>
          <w:p w:rsidR="001744FB" w:rsidRPr="00A21710" w:rsidRDefault="001744FB" w:rsidP="007F7148">
            <w:pPr>
              <w:rPr>
                <w:color w:val="000000" w:themeColor="text1"/>
              </w:rPr>
            </w:pPr>
          </w:p>
        </w:tc>
      </w:tr>
      <w:tr w:rsidR="001744FB" w:rsidTr="007F7148">
        <w:tc>
          <w:tcPr>
            <w:tcW w:w="1711" w:type="dxa"/>
          </w:tcPr>
          <w:p w:rsidR="001744FB" w:rsidRDefault="001744FB" w:rsidP="007F7148">
            <w:r>
              <w:t>Public Boolean</w:t>
            </w:r>
          </w:p>
        </w:tc>
        <w:tc>
          <w:tcPr>
            <w:tcW w:w="2366" w:type="dxa"/>
          </w:tcPr>
          <w:p w:rsidR="001744FB" w:rsidRDefault="001744FB" w:rsidP="007F7148">
            <w:r>
              <w:t>Fetching</w:t>
            </w:r>
          </w:p>
        </w:tc>
        <w:tc>
          <w:tcPr>
            <w:tcW w:w="5499" w:type="dxa"/>
          </w:tcPr>
          <w:p w:rsidR="001744FB" w:rsidRDefault="001744FB" w:rsidP="007F7148">
            <w:r>
              <w:t>This public Boolean shows whether the processor is currently in the fetch or execute part of the cycle. Decode has been omitted as a matter of simplicity.</w:t>
            </w:r>
          </w:p>
          <w:p w:rsidR="001744FB" w:rsidRDefault="001744FB" w:rsidP="007F7148"/>
          <w:p w:rsidR="001744FB" w:rsidRDefault="001744FB" w:rsidP="007F7148">
            <w:r>
              <w:t>It is public because this needs to be accessed by the UI.</w:t>
            </w:r>
          </w:p>
          <w:p w:rsidR="001744FB" w:rsidRDefault="001744FB"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ClockRising</w:t>
            </w:r>
          </w:p>
        </w:tc>
        <w:tc>
          <w:tcPr>
            <w:tcW w:w="5499" w:type="dxa"/>
          </w:tcPr>
          <w:p w:rsidR="00C15B5E" w:rsidRDefault="00101DB9" w:rsidP="007F7148">
            <w:r>
              <w:t>This event will allow the various sub-components of the processor to know when the correct time is to write to the bus.</w:t>
            </w:r>
          </w:p>
          <w:p w:rsidR="00101DB9" w:rsidRDefault="00101DB9" w:rsidP="007F7148"/>
          <w:p w:rsidR="00101DB9" w:rsidRDefault="00101DB9" w:rsidP="007F7148">
            <w:r>
              <w:t>It is public because the components need to be able to hook onto it.</w:t>
            </w:r>
          </w:p>
          <w:p w:rsidR="00101DB9" w:rsidRDefault="00101DB9"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ClockFalling</w:t>
            </w:r>
          </w:p>
        </w:tc>
        <w:tc>
          <w:tcPr>
            <w:tcW w:w="5499" w:type="dxa"/>
          </w:tcPr>
          <w:p w:rsidR="00C15B5E" w:rsidRDefault="00101DB9" w:rsidP="007F7148">
            <w:r>
              <w:t>This event will allow the various sub-components of the processor to know when the correct time to read from the bus and perform computations is.</w:t>
            </w:r>
          </w:p>
          <w:p w:rsidR="00101DB9" w:rsidRDefault="00101DB9" w:rsidP="007F7148"/>
          <w:p w:rsidR="00101DB9" w:rsidRDefault="00101DB9" w:rsidP="007F7148">
            <w:r>
              <w:t>It is public because the components need to be able to hook onto it.</w:t>
            </w:r>
          </w:p>
          <w:p w:rsidR="00101DB9" w:rsidRDefault="00101DB9" w:rsidP="007F7148"/>
        </w:tc>
      </w:tr>
      <w:tr w:rsidR="00AE44EC" w:rsidTr="007F7148">
        <w:tc>
          <w:tcPr>
            <w:tcW w:w="1711" w:type="dxa"/>
          </w:tcPr>
          <w:p w:rsidR="00AE44EC" w:rsidRDefault="00C15B5E" w:rsidP="007F7148">
            <w:r>
              <w:t>Public Event</w:t>
            </w:r>
          </w:p>
        </w:tc>
        <w:tc>
          <w:tcPr>
            <w:tcW w:w="2366" w:type="dxa"/>
          </w:tcPr>
          <w:p w:rsidR="00AE44EC" w:rsidRDefault="00C15B5E" w:rsidP="007F7148">
            <w:r>
              <w:t>UpdateUI</w:t>
            </w:r>
          </w:p>
        </w:tc>
        <w:tc>
          <w:tcPr>
            <w:tcW w:w="5499" w:type="dxa"/>
          </w:tcPr>
          <w:p w:rsidR="00AE44EC" w:rsidRDefault="00101DB9" w:rsidP="007F7148">
            <w:r>
              <w:t>This event will be used to notify the UI components that they need to update their values based on the model as any computation for that clock cycle has been completed.</w:t>
            </w:r>
          </w:p>
          <w:p w:rsidR="001744FB" w:rsidRDefault="001744FB" w:rsidP="007F7148"/>
          <w:p w:rsidR="001744FB" w:rsidRDefault="001744FB" w:rsidP="007F7148">
            <w:r>
              <w:t>This is public as the UI components need to hook onto it.</w:t>
            </w:r>
          </w:p>
          <w:p w:rsidR="001744FB" w:rsidRDefault="001744FB" w:rsidP="007F7148"/>
        </w:tc>
      </w:tr>
      <w:tr w:rsidR="001744FB" w:rsidTr="007F7148">
        <w:tc>
          <w:tcPr>
            <w:tcW w:w="1711" w:type="dxa"/>
          </w:tcPr>
          <w:p w:rsidR="001744FB" w:rsidRDefault="001744FB" w:rsidP="007F7148">
            <w:r>
              <w:lastRenderedPageBreak/>
              <w:t>Public Void Method</w:t>
            </w:r>
          </w:p>
        </w:tc>
        <w:tc>
          <w:tcPr>
            <w:tcW w:w="2366" w:type="dxa"/>
          </w:tcPr>
          <w:p w:rsidR="001744FB" w:rsidRDefault="001744FB" w:rsidP="007F7148">
            <w:proofErr w:type="gramStart"/>
            <w:r>
              <w:t>Clock(</w:t>
            </w:r>
            <w:proofErr w:type="gramEnd"/>
            <w:r>
              <w:t>)</w:t>
            </w:r>
          </w:p>
        </w:tc>
        <w:tc>
          <w:tcPr>
            <w:tcW w:w="5499" w:type="dxa"/>
          </w:tcPr>
          <w:p w:rsidR="001744FB" w:rsidRDefault="001744FB" w:rsidP="007F7148">
            <w:r>
              <w:t xml:space="preserve">The </w:t>
            </w:r>
            <w:proofErr w:type="gramStart"/>
            <w:r>
              <w:t>Clock(</w:t>
            </w:r>
            <w:proofErr w:type="gramEnd"/>
            <w:r>
              <w:t xml:space="preserve">) method is used to iterate the processor through a single clock cycle. This will be called by a timer, or when a user manually clicks a button to cycle through the </w:t>
            </w:r>
          </w:p>
        </w:tc>
      </w:tr>
    </w:tbl>
    <w:p w:rsidR="00BC009D" w:rsidRDefault="00BC009D" w:rsidP="00BC009D">
      <w:pPr>
        <w:pStyle w:val="Heading4"/>
        <w:ind w:firstLine="0"/>
      </w:pPr>
      <w:r>
        <w:t>Algorithms</w:t>
      </w:r>
    </w:p>
    <w:p w:rsidR="001744FB" w:rsidRDefault="001744FB" w:rsidP="001744FB">
      <w:pPr>
        <w:ind w:firstLine="0"/>
      </w:pPr>
      <w:r>
        <w:t xml:space="preserve">There are two primarily algorithms held within the Processor class. </w:t>
      </w:r>
      <w:proofErr w:type="gramStart"/>
      <w:r>
        <w:t>Clock(</w:t>
      </w:r>
      <w:proofErr w:type="gramEnd"/>
      <w:r>
        <w:t>) which forms the basis of the workings of the entire processor and calls the fetch routine or the fetched instruction.</w:t>
      </w:r>
    </w:p>
    <w:p w:rsidR="001744FB" w:rsidRDefault="001744FB" w:rsidP="001744FB">
      <w:pPr>
        <w:ind w:firstLine="0"/>
      </w:pPr>
    </w:p>
    <w:p w:rsidR="001744FB" w:rsidRDefault="001744FB" w:rsidP="001744FB">
      <w:pPr>
        <w:ind w:firstLine="0"/>
      </w:pPr>
      <w:r>
        <w:t>CLOCK:</w:t>
      </w:r>
    </w:p>
    <w:p w:rsidR="001744FB" w:rsidRDefault="001744FB" w:rsidP="001744FB">
      <w:pPr>
        <w:ind w:firstLine="0"/>
      </w:pPr>
      <w:r>
        <w:tab/>
        <w:t>IF PROCESSOR IS FETCHING THEN</w:t>
      </w:r>
    </w:p>
    <w:p w:rsidR="001744FB" w:rsidRDefault="001744FB" w:rsidP="001744FB">
      <w:pPr>
        <w:ind w:firstLine="0"/>
      </w:pPr>
      <w:r>
        <w:tab/>
      </w:r>
      <w:r>
        <w:tab/>
        <w:t>EXECUTE FETCH ROUTINE</w:t>
      </w:r>
    </w:p>
    <w:p w:rsidR="001744FB" w:rsidRDefault="001744FB" w:rsidP="001744FB">
      <w:pPr>
        <w:ind w:firstLine="0"/>
      </w:pPr>
      <w:r>
        <w:tab/>
        <w:t>ELSE</w:t>
      </w:r>
    </w:p>
    <w:p w:rsidR="001744FB" w:rsidRDefault="001744FB" w:rsidP="001744FB">
      <w:pPr>
        <w:ind w:firstLine="0"/>
      </w:pPr>
      <w:r>
        <w:tab/>
      </w:r>
      <w:r>
        <w:tab/>
        <w:t>EXECUTE SELECTED INSTRUCTION.</w:t>
      </w:r>
    </w:p>
    <w:p w:rsidR="001744FB" w:rsidRDefault="001744FB" w:rsidP="001744FB">
      <w:pPr>
        <w:ind w:firstLine="0"/>
      </w:pPr>
      <w:r>
        <w:tab/>
      </w:r>
      <w:r>
        <w:tab/>
        <w:t>IF INSTRUCTION IS COMPLETE, FETCHING = TRUE</w:t>
      </w:r>
    </w:p>
    <w:p w:rsidR="001744FB" w:rsidRDefault="001744FB" w:rsidP="001744FB">
      <w:pPr>
        <w:ind w:firstLine="0"/>
      </w:pPr>
      <w:r>
        <w:tab/>
        <w:t>END</w:t>
      </w:r>
    </w:p>
    <w:p w:rsidR="001744FB" w:rsidRDefault="001744FB" w:rsidP="001744FB">
      <w:pPr>
        <w:ind w:firstLine="0"/>
      </w:pPr>
    </w:p>
    <w:p w:rsidR="001744FB" w:rsidRDefault="001744FB" w:rsidP="001744FB">
      <w:pPr>
        <w:ind w:firstLine="0"/>
      </w:pPr>
      <w:r>
        <w:tab/>
        <w:t xml:space="preserve">TRIGGER </w:t>
      </w:r>
      <w:r w:rsidR="00DE3302">
        <w:t>CLOCK RISING EVENT</w:t>
      </w:r>
    </w:p>
    <w:p w:rsidR="00DE3302" w:rsidRDefault="00DE3302" w:rsidP="001744FB">
      <w:pPr>
        <w:ind w:firstLine="0"/>
      </w:pPr>
      <w:r>
        <w:tab/>
        <w:t>TRIGGER CLOCK FALLING EVENT</w:t>
      </w:r>
    </w:p>
    <w:p w:rsidR="00DE3302" w:rsidRDefault="00DE3302" w:rsidP="001744FB">
      <w:pPr>
        <w:ind w:firstLine="0"/>
      </w:pPr>
      <w:r>
        <w:tab/>
        <w:t>TRIGGER UI UPDATE</w:t>
      </w:r>
    </w:p>
    <w:p w:rsidR="00DE3302" w:rsidRDefault="00DE3302" w:rsidP="001744FB">
      <w:pPr>
        <w:ind w:firstLine="0"/>
      </w:pPr>
    </w:p>
    <w:p w:rsidR="00DE3302" w:rsidRDefault="00DE3302" w:rsidP="001744FB">
      <w:pPr>
        <w:ind w:firstLine="0"/>
      </w:pPr>
      <w:r>
        <w:t>This algorithm remains simple as the more complicated logic is moved away into the instructions themselves. This makes debugging easier as it means it is more likely a problem with the individual instruction than the dispatching logic.</w:t>
      </w:r>
    </w:p>
    <w:p w:rsidR="007F7148" w:rsidRDefault="007F7148" w:rsidP="001744FB">
      <w:pPr>
        <w:ind w:firstLine="0"/>
      </w:pPr>
    </w:p>
    <w:p w:rsidR="007F7148" w:rsidRDefault="007F7148" w:rsidP="001744FB">
      <w:pPr>
        <w:ind w:firstLine="0"/>
      </w:pPr>
      <w:r>
        <w:t>The other algorithm is the fetching instruction:</w:t>
      </w:r>
    </w:p>
    <w:p w:rsidR="007F7148" w:rsidRDefault="007F7148" w:rsidP="001744FB">
      <w:pPr>
        <w:ind w:firstLine="0"/>
      </w:pPr>
      <w:r>
        <w:t>FETCH:</w:t>
      </w: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w:t>
      </w:r>
    </w:p>
    <w:p w:rsidR="007F7148" w:rsidRDefault="007F7148" w:rsidP="001744FB">
      <w:pPr>
        <w:ind w:firstLine="0"/>
      </w:pPr>
    </w:p>
    <w:p w:rsidR="007F7148" w:rsidRDefault="007F7148" w:rsidP="001744FB">
      <w:pPr>
        <w:ind w:firstLine="0"/>
      </w:pPr>
      <w:r>
        <w:lastRenderedPageBreak/>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 SECOND WORD</w:t>
      </w:r>
    </w:p>
    <w:p w:rsidR="007F7148" w:rsidRDefault="007F7148" w:rsidP="001744FB">
      <w:pPr>
        <w:ind w:firstLine="0"/>
      </w:pPr>
    </w:p>
    <w:p w:rsidR="007F7148" w:rsidRDefault="007F7148" w:rsidP="001744FB">
      <w:pPr>
        <w:ind w:firstLine="0"/>
      </w:pPr>
      <w:r>
        <w:t xml:space="preserve">As this is written in micro-code, it can only consist of simple processor operations such as register read/writes and ALU arithmetic. </w:t>
      </w:r>
    </w:p>
    <w:p w:rsidR="001744FB" w:rsidRDefault="001744FB" w:rsidP="001744FB"/>
    <w:p w:rsidR="001744FB" w:rsidRPr="00AE44EC" w:rsidRDefault="001744FB" w:rsidP="001744FB">
      <w:pPr>
        <w:pStyle w:val="Heading4"/>
        <w:ind w:firstLine="0"/>
      </w:pPr>
      <w:r>
        <w:t>Validation</w:t>
      </w:r>
    </w:p>
    <w:p w:rsidR="001744FB" w:rsidRDefault="007F7148" w:rsidP="007F7148">
      <w:pPr>
        <w:ind w:firstLine="0"/>
      </w:pPr>
      <w:r>
        <w:t>No validation will occur within the processor class, as validation will only occur in the view part of the application.</w:t>
      </w:r>
    </w:p>
    <w:p w:rsidR="007F7148" w:rsidRDefault="007F7148" w:rsidP="007F7148">
      <w:pPr>
        <w:ind w:firstLine="0"/>
      </w:pPr>
    </w:p>
    <w:p w:rsidR="001744FB" w:rsidRPr="00AE44EC" w:rsidRDefault="001744FB" w:rsidP="001744FB">
      <w:pPr>
        <w:pStyle w:val="Heading4"/>
        <w:ind w:firstLine="0"/>
      </w:pPr>
      <w:r>
        <w:t>Test Data</w:t>
      </w:r>
    </w:p>
    <w:p w:rsidR="001744FB" w:rsidRDefault="007F7148" w:rsidP="007F7148">
      <w:pPr>
        <w:ind w:firstLine="0"/>
      </w:pPr>
      <w:r>
        <w:t>With just the code for the processor written, very little testing will be possible. The only test that conclusively proves that the processor works correctly will be allowing it tick over and ensuring that the program counter cleanly increments by 2 every other processor cycle. Further testing can be completed once the instructions are complete, as testing these will test the processor class itself.</w:t>
      </w:r>
    </w:p>
    <w:p w:rsidR="00B76964" w:rsidRDefault="00B76964" w:rsidP="007F7148">
      <w:pPr>
        <w:ind w:firstLine="0"/>
      </w:pPr>
    </w:p>
    <w:p w:rsidR="00B76964" w:rsidRDefault="00B76964" w:rsidP="007F7148">
      <w:pPr>
        <w:ind w:firstLine="0"/>
      </w:pPr>
    </w:p>
    <w:p w:rsidR="00B76964" w:rsidRDefault="00B76964" w:rsidP="007F7148">
      <w:pPr>
        <w:ind w:firstLine="0"/>
      </w:pPr>
    </w:p>
    <w:p w:rsidR="00B76964" w:rsidRDefault="00B76964" w:rsidP="00B76964">
      <w:pPr>
        <w:pStyle w:val="Heading4"/>
        <w:ind w:firstLine="0"/>
      </w:pPr>
      <w:r>
        <w:t>Usability Features</w:t>
      </w:r>
    </w:p>
    <w:p w:rsidR="00B76964" w:rsidRDefault="00B76964" w:rsidP="00B76964">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B76964">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AB5C7C">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AB5C7C">
            <w:r>
              <w:t>Usability Feature</w:t>
            </w:r>
          </w:p>
        </w:tc>
        <w:tc>
          <w:tcPr>
            <w:tcW w:w="6207" w:type="dxa"/>
          </w:tcPr>
          <w:p w:rsidR="00AB5C7C" w:rsidRDefault="00AB5C7C" w:rsidP="00AB5C7C">
            <w:r>
              <w:t>Justification</w:t>
            </w:r>
            <w:r w:rsidR="00B235BE">
              <w:t xml:space="preserve"> and Explanation</w:t>
            </w:r>
          </w:p>
        </w:tc>
      </w:tr>
      <w:tr w:rsidR="00AB5C7C" w:rsidTr="00AB5C7C">
        <w:tc>
          <w:tcPr>
            <w:tcW w:w="3369" w:type="dxa"/>
          </w:tcPr>
          <w:p w:rsidR="00AB5C7C" w:rsidRDefault="00AB5C7C" w:rsidP="00AB5C7C">
            <w:r>
              <w:t>Simplified Nature</w:t>
            </w:r>
          </w:p>
        </w:tc>
        <w:tc>
          <w:tcPr>
            <w:tcW w:w="6207" w:type="dxa"/>
          </w:tcPr>
          <w:p w:rsidR="00AB5C7C" w:rsidRDefault="00AB5C7C" w:rsidP="00AB5C7C">
            <w:r>
              <w:t>The workings of the processor have been greatly simplified in comparison to a contemporary processor. This will allow the user to be able to build up their understanding and not be overwhelmed by the complexity of a modern processor. This simplification will also make it easier to develop.</w:t>
            </w:r>
          </w:p>
          <w:p w:rsidR="00AB5C7C" w:rsidRDefault="00AB5C7C" w:rsidP="00AB5C7C"/>
        </w:tc>
      </w:tr>
      <w:tr w:rsidR="00AB5C7C" w:rsidTr="00AB5C7C">
        <w:tc>
          <w:tcPr>
            <w:tcW w:w="3369" w:type="dxa"/>
          </w:tcPr>
          <w:p w:rsidR="00AB5C7C" w:rsidRDefault="00AB5C7C" w:rsidP="00AB5C7C">
            <w:r>
              <w:lastRenderedPageBreak/>
              <w:t xml:space="preserve">Limited </w:t>
            </w:r>
            <w:proofErr w:type="gramStart"/>
            <w:r>
              <w:t>amount</w:t>
            </w:r>
            <w:proofErr w:type="gramEnd"/>
            <w:r>
              <w:t xml:space="preserve"> of components</w:t>
            </w:r>
          </w:p>
        </w:tc>
        <w:tc>
          <w:tcPr>
            <w:tcW w:w="6207" w:type="dxa"/>
          </w:tcPr>
          <w:p w:rsidR="00AB5C7C" w:rsidRDefault="00AB5C7C" w:rsidP="00AB5C7C">
            <w:r>
              <w:t xml:space="preserve">Where a modern processor may have hundreds of registers, I have kept it limited to a handful of special registers, removing those that are not needed by the A-Level specification. This makes it less overwhelming for someone first looking to learn more about a processor. </w:t>
            </w:r>
          </w:p>
          <w:p w:rsidR="00D01A2D" w:rsidRDefault="00D01A2D" w:rsidP="00AB5C7C"/>
        </w:tc>
      </w:tr>
    </w:tbl>
    <w:p w:rsidR="00B76964" w:rsidRPr="001744FB" w:rsidRDefault="00B76964" w:rsidP="007F7148">
      <w:pPr>
        <w:ind w:firstLine="0"/>
      </w:pPr>
    </w:p>
    <w:p w:rsidR="007F7148" w:rsidRDefault="007F7148" w:rsidP="007F7148">
      <w:pPr>
        <w:pStyle w:val="Heading3"/>
        <w:ind w:firstLine="0"/>
      </w:pPr>
      <w:bookmarkStart w:id="42" w:name="_Toc3714793"/>
      <w:r>
        <w:t>Designing the Register Class</w:t>
      </w:r>
      <w:bookmarkEnd w:id="42"/>
    </w:p>
    <w:p w:rsidR="00BC009D" w:rsidRDefault="007F7148" w:rsidP="007F7148">
      <w:pPr>
        <w:ind w:firstLine="0"/>
      </w:pPr>
      <w:r>
        <w:t>The register class is the base class for all types of registers in the processor with a variety of lengths and purposes, from the generic user-addressable single word registers to the double word special current instruction register.</w:t>
      </w:r>
    </w:p>
    <w:p w:rsidR="007F7148" w:rsidRDefault="007F7148" w:rsidP="007F7148">
      <w:pPr>
        <w:ind w:firstLine="0"/>
        <w:rPr>
          <w:rFonts w:asciiTheme="majorHAnsi" w:eastAsiaTheme="majorEastAsia" w:hAnsiTheme="majorHAnsi" w:cstheme="majorBidi"/>
          <w:b/>
          <w:bCs/>
        </w:rPr>
      </w:pPr>
    </w:p>
    <w:p w:rsidR="007F7148" w:rsidRPr="00AE44EC" w:rsidRDefault="007F7148" w:rsidP="007F7148">
      <w:pPr>
        <w:pStyle w:val="Heading4"/>
        <w:ind w:firstLine="0"/>
      </w:pPr>
      <w:r>
        <w:t>Properties and Methods</w:t>
      </w:r>
    </w:p>
    <w:p w:rsidR="007F7148" w:rsidRDefault="007F7148" w:rsidP="007F7148">
      <w:pPr>
        <w:ind w:firstLine="0"/>
      </w:pPr>
      <w:r>
        <w:t>The following table shows the expected properties, methods etc of the register class as well as an explanation and a reason for the access protection.</w:t>
      </w:r>
    </w:p>
    <w:p w:rsidR="007F7148" w:rsidRDefault="007F7148" w:rsidP="007F7148">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7F7148"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7F7148" w:rsidRDefault="007F7148" w:rsidP="00AA1433">
            <w:r>
              <w:t>Type</w:t>
            </w:r>
          </w:p>
        </w:tc>
        <w:tc>
          <w:tcPr>
            <w:tcW w:w="2366" w:type="dxa"/>
          </w:tcPr>
          <w:p w:rsidR="007F7148" w:rsidRDefault="007F7148" w:rsidP="00AA1433">
            <w:r>
              <w:t>Name</w:t>
            </w:r>
          </w:p>
        </w:tc>
        <w:tc>
          <w:tcPr>
            <w:tcW w:w="5499" w:type="dxa"/>
          </w:tcPr>
          <w:p w:rsidR="007F7148" w:rsidRDefault="007F7148" w:rsidP="00AA1433">
            <w:r>
              <w:t>Explanation</w:t>
            </w:r>
          </w:p>
        </w:tc>
      </w:tr>
      <w:tr w:rsidR="007F7148" w:rsidTr="00AA1433">
        <w:tc>
          <w:tcPr>
            <w:tcW w:w="1711" w:type="dxa"/>
          </w:tcPr>
          <w:p w:rsidR="007F7148" w:rsidRDefault="007F7148" w:rsidP="00AA1433">
            <w:r>
              <w:t>Private Bus</w:t>
            </w:r>
          </w:p>
        </w:tc>
        <w:tc>
          <w:tcPr>
            <w:tcW w:w="2366" w:type="dxa"/>
          </w:tcPr>
          <w:p w:rsidR="007F7148" w:rsidRDefault="00BC60FB" w:rsidP="00AA1433">
            <w:r>
              <w:t>_bus</w:t>
            </w:r>
          </w:p>
        </w:tc>
        <w:tc>
          <w:tcPr>
            <w:tcW w:w="5499" w:type="dxa"/>
          </w:tcPr>
          <w:p w:rsidR="007F7148" w:rsidRDefault="00BC60FB" w:rsidP="00AA1433">
            <w:r>
              <w:t xml:space="preserve">This variable will reference the bus that the register’s data input and output </w:t>
            </w:r>
            <w:r w:rsidR="001731E6">
              <w:t>ports are connected to.</w:t>
            </w:r>
          </w:p>
          <w:p w:rsidR="007F7148" w:rsidRDefault="007F7148" w:rsidP="00AA1433"/>
          <w:p w:rsidR="007F7148" w:rsidRDefault="007F7148" w:rsidP="00AA1433">
            <w:r>
              <w:t xml:space="preserve"> It is private as other objects will not need to access it.</w:t>
            </w:r>
          </w:p>
          <w:p w:rsidR="007F7148" w:rsidRDefault="007F7148" w:rsidP="00AA1433"/>
        </w:tc>
      </w:tr>
      <w:tr w:rsidR="007F7148" w:rsidTr="00AA1433">
        <w:tc>
          <w:tcPr>
            <w:tcW w:w="1711" w:type="dxa"/>
          </w:tcPr>
          <w:p w:rsidR="007F7148" w:rsidRDefault="007F7148" w:rsidP="00AA1433">
            <w:r>
              <w:t>Private Array&lt;Byte&gt;</w:t>
            </w:r>
          </w:p>
        </w:tc>
        <w:tc>
          <w:tcPr>
            <w:tcW w:w="2366" w:type="dxa"/>
          </w:tcPr>
          <w:p w:rsidR="007F7148" w:rsidRDefault="00BC60FB" w:rsidP="00AA1433">
            <w:r>
              <w:t>_value</w:t>
            </w:r>
          </w:p>
        </w:tc>
        <w:tc>
          <w:tcPr>
            <w:tcW w:w="5499" w:type="dxa"/>
          </w:tcPr>
          <w:p w:rsidR="007F7148" w:rsidRDefault="007F7148" w:rsidP="001731E6">
            <w:r>
              <w:t xml:space="preserve">This </w:t>
            </w:r>
            <w:r w:rsidR="001731E6">
              <w:t>byte array contains the data held by the register. It can be accessed through a getter and setter, which means that the data array itself is private but can be accessed in a controlled manner.</w:t>
            </w:r>
          </w:p>
          <w:p w:rsidR="001731E6" w:rsidRDefault="001731E6" w:rsidP="001731E6"/>
        </w:tc>
      </w:tr>
      <w:tr w:rsidR="007F7148" w:rsidTr="00AA1433">
        <w:tc>
          <w:tcPr>
            <w:tcW w:w="1711" w:type="dxa"/>
          </w:tcPr>
          <w:p w:rsidR="007F7148" w:rsidRDefault="00BC60FB" w:rsidP="00AA1433">
            <w:r>
              <w:t>Private Processor</w:t>
            </w:r>
          </w:p>
        </w:tc>
        <w:tc>
          <w:tcPr>
            <w:tcW w:w="2366" w:type="dxa"/>
          </w:tcPr>
          <w:p w:rsidR="007F7148" w:rsidRDefault="00BC60FB" w:rsidP="00AA1433">
            <w:r>
              <w:t>_proc</w:t>
            </w:r>
          </w:p>
        </w:tc>
        <w:tc>
          <w:tcPr>
            <w:tcW w:w="5499" w:type="dxa"/>
          </w:tcPr>
          <w:p w:rsidR="007F7148" w:rsidRDefault="001731E6" w:rsidP="00AA1433">
            <w:r>
              <w:t>This variable will reference the processor that the register is connected to.</w:t>
            </w:r>
          </w:p>
          <w:p w:rsidR="001731E6" w:rsidRDefault="001731E6" w:rsidP="00AA1433"/>
          <w:p w:rsidR="001731E6" w:rsidRDefault="001731E6" w:rsidP="00AA1433">
            <w:r>
              <w:t>It private as no other objects will need to access it.</w:t>
            </w:r>
          </w:p>
          <w:p w:rsidR="001731E6" w:rsidRDefault="001731E6" w:rsidP="00AA1433"/>
        </w:tc>
      </w:tr>
      <w:tr w:rsidR="00BC60FB" w:rsidTr="00AA1433">
        <w:tc>
          <w:tcPr>
            <w:tcW w:w="1711" w:type="dxa"/>
          </w:tcPr>
          <w:p w:rsidR="00BC60FB" w:rsidRDefault="00BC60FB" w:rsidP="00AA1433">
            <w:r>
              <w:t xml:space="preserve">Private Void </w:t>
            </w:r>
            <w:r>
              <w:lastRenderedPageBreak/>
              <w:t>Method</w:t>
            </w:r>
          </w:p>
        </w:tc>
        <w:tc>
          <w:tcPr>
            <w:tcW w:w="2366" w:type="dxa"/>
          </w:tcPr>
          <w:p w:rsidR="00BC60FB" w:rsidRDefault="00BC60FB" w:rsidP="00AA1433">
            <w:r>
              <w:lastRenderedPageBreak/>
              <w:t>ClockRisingHandler</w:t>
            </w:r>
          </w:p>
        </w:tc>
        <w:tc>
          <w:tcPr>
            <w:tcW w:w="5499" w:type="dxa"/>
          </w:tcPr>
          <w:p w:rsidR="00BC60FB" w:rsidRDefault="001731E6" w:rsidP="00AA1433">
            <w:r>
              <w:t xml:space="preserve">This handler is called when the ClockRising event is </w:t>
            </w:r>
            <w:r>
              <w:lastRenderedPageBreak/>
              <w:t>propagated.</w:t>
            </w:r>
          </w:p>
          <w:p w:rsidR="001731E6" w:rsidRDefault="001731E6" w:rsidP="00AA1433"/>
        </w:tc>
      </w:tr>
      <w:tr w:rsidR="00BC60FB" w:rsidTr="00AA1433">
        <w:tc>
          <w:tcPr>
            <w:tcW w:w="1711" w:type="dxa"/>
          </w:tcPr>
          <w:p w:rsidR="00BC60FB" w:rsidRDefault="00BC60FB" w:rsidP="00AA1433">
            <w:r>
              <w:lastRenderedPageBreak/>
              <w:t>Private Void Method</w:t>
            </w:r>
          </w:p>
        </w:tc>
        <w:tc>
          <w:tcPr>
            <w:tcW w:w="2366" w:type="dxa"/>
          </w:tcPr>
          <w:p w:rsidR="00BC60FB" w:rsidRDefault="00BC60FB" w:rsidP="00AA1433">
            <w:r>
              <w:t>ClockFallingHandler</w:t>
            </w:r>
          </w:p>
        </w:tc>
        <w:tc>
          <w:tcPr>
            <w:tcW w:w="5499" w:type="dxa"/>
          </w:tcPr>
          <w:p w:rsidR="00BC60FB" w:rsidRDefault="001731E6" w:rsidP="00AA1433">
            <w:r>
              <w:t>This handler is called when the ClockFalling event is propagated.</w:t>
            </w:r>
          </w:p>
          <w:p w:rsidR="001731E6" w:rsidRDefault="001731E6" w:rsidP="00AA1433"/>
        </w:tc>
      </w:tr>
      <w:tr w:rsidR="00BC60FB" w:rsidTr="00AA1433">
        <w:tc>
          <w:tcPr>
            <w:tcW w:w="1711" w:type="dxa"/>
          </w:tcPr>
          <w:p w:rsidR="00BC60FB" w:rsidRDefault="00BC60FB" w:rsidP="00AA1433">
            <w:r>
              <w:t>Public Void Method</w:t>
            </w:r>
          </w:p>
        </w:tc>
        <w:tc>
          <w:tcPr>
            <w:tcW w:w="2366" w:type="dxa"/>
          </w:tcPr>
          <w:p w:rsidR="00BC60FB" w:rsidRDefault="00BC60FB" w:rsidP="00AA1433">
            <w:r>
              <w:t>SetFlags</w:t>
            </w:r>
          </w:p>
        </w:tc>
        <w:tc>
          <w:tcPr>
            <w:tcW w:w="5499" w:type="dxa"/>
          </w:tcPr>
          <w:p w:rsidR="00BC60FB" w:rsidRDefault="001731E6" w:rsidP="00AA1433">
            <w:r>
              <w:t>This method is called by other objects in order to control the operation of the Register.</w:t>
            </w:r>
            <w:r w:rsidR="000550C2">
              <w:t xml:space="preserve"> Hence it needs to be public.</w:t>
            </w:r>
          </w:p>
        </w:tc>
      </w:tr>
    </w:tbl>
    <w:p w:rsidR="000550C2" w:rsidRDefault="000550C2" w:rsidP="000550C2">
      <w:pPr>
        <w:pStyle w:val="Heading4"/>
        <w:ind w:firstLine="0"/>
      </w:pPr>
      <w:r>
        <w:t>Algorithms</w:t>
      </w:r>
    </w:p>
    <w:p w:rsidR="000550C2" w:rsidRDefault="000550C2" w:rsidP="000550C2">
      <w:pPr>
        <w:ind w:firstLine="0"/>
      </w:pPr>
      <w:r>
        <w:t>There are two interesting algorithms in the register.</w:t>
      </w:r>
    </w:p>
    <w:p w:rsidR="000550C2" w:rsidRDefault="000550C2" w:rsidP="000550C2">
      <w:pPr>
        <w:ind w:firstLine="0"/>
      </w:pPr>
    </w:p>
    <w:p w:rsidR="000550C2" w:rsidRDefault="000550C2" w:rsidP="000550C2">
      <w:pPr>
        <w:ind w:firstLine="0"/>
      </w:pPr>
      <w:r>
        <w:t>CLOCK RISING HANDLER:</w:t>
      </w:r>
    </w:p>
    <w:p w:rsidR="000550C2" w:rsidRDefault="000550C2" w:rsidP="00A61742">
      <w:pPr>
        <w:ind w:firstLine="0"/>
      </w:pPr>
      <w:r>
        <w:tab/>
        <w:t xml:space="preserve">IF </w:t>
      </w:r>
      <w:r w:rsidR="00A61742">
        <w:t>REGISTER READ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WRITE 2 BYTES TO THE BUS</w:t>
      </w:r>
    </w:p>
    <w:p w:rsidR="00A61742" w:rsidRDefault="00A61742" w:rsidP="00A61742">
      <w:pPr>
        <w:ind w:firstLine="0"/>
      </w:pPr>
      <w:r>
        <w:tab/>
      </w:r>
      <w:r>
        <w:tab/>
        <w:t>ELSE:</w:t>
      </w:r>
    </w:p>
    <w:p w:rsidR="00A61742" w:rsidRDefault="00A61742" w:rsidP="00A61742">
      <w:pPr>
        <w:ind w:firstLine="0"/>
      </w:pPr>
      <w:r>
        <w:tab/>
      </w:r>
      <w:r>
        <w:tab/>
      </w:r>
      <w:r>
        <w:tab/>
        <w:t>WRITE 1 BYTE TO THE BUS</w:t>
      </w:r>
    </w:p>
    <w:p w:rsidR="000550C2" w:rsidRDefault="000550C2" w:rsidP="000550C2">
      <w:pPr>
        <w:ind w:firstLine="0"/>
      </w:pPr>
    </w:p>
    <w:p w:rsidR="000550C2" w:rsidRDefault="000550C2" w:rsidP="000550C2">
      <w:pPr>
        <w:ind w:firstLine="0"/>
      </w:pPr>
      <w:r>
        <w:t>CLOCK FALLING HANDLER:</w:t>
      </w:r>
    </w:p>
    <w:p w:rsidR="000550C2" w:rsidRDefault="000550C2" w:rsidP="00A61742">
      <w:pPr>
        <w:ind w:firstLine="0"/>
      </w:pPr>
      <w:r>
        <w:tab/>
      </w:r>
      <w:r w:rsidR="00A61742">
        <w:t>IF REGISTER WRITE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READ 2 BYTES FROM BUS</w:t>
      </w:r>
    </w:p>
    <w:p w:rsidR="00A61742" w:rsidRDefault="00A61742" w:rsidP="00A61742">
      <w:pPr>
        <w:ind w:firstLine="0"/>
      </w:pPr>
      <w:r>
        <w:tab/>
      </w:r>
      <w:r>
        <w:tab/>
        <w:t>ELSE:</w:t>
      </w:r>
    </w:p>
    <w:p w:rsidR="00A61742" w:rsidRDefault="00A61742" w:rsidP="00A61742">
      <w:pPr>
        <w:ind w:firstLine="0"/>
      </w:pPr>
      <w:r>
        <w:tab/>
      </w:r>
      <w:r>
        <w:tab/>
      </w:r>
      <w:r>
        <w:tab/>
        <w:t>READ 1 BYTE FROM BUS</w:t>
      </w:r>
    </w:p>
    <w:p w:rsidR="00A61742" w:rsidRDefault="00A61742" w:rsidP="00A61742">
      <w:pPr>
        <w:ind w:firstLine="0"/>
      </w:pPr>
    </w:p>
    <w:p w:rsidR="000550C2" w:rsidRDefault="00A61742" w:rsidP="00A61742">
      <w:pPr>
        <w:ind w:firstLine="0"/>
      </w:pPr>
      <w:r>
        <w:t>Both algorithms make use of the control flag system that will be set by the instructions in order to control the register. These flags will exist as part of an enum setup for flag operation. This keeps the code concise and readable.</w:t>
      </w:r>
    </w:p>
    <w:p w:rsidR="00A61742" w:rsidRDefault="00A61742" w:rsidP="00A61742">
      <w:pPr>
        <w:ind w:firstLine="0"/>
      </w:pPr>
    </w:p>
    <w:p w:rsidR="000550C2" w:rsidRPr="00AE44EC" w:rsidRDefault="000550C2" w:rsidP="000550C2">
      <w:pPr>
        <w:pStyle w:val="Heading4"/>
        <w:ind w:firstLine="0"/>
      </w:pPr>
      <w:r>
        <w:t>Validation</w:t>
      </w:r>
    </w:p>
    <w:p w:rsidR="000550C2" w:rsidRDefault="000550C2" w:rsidP="000550C2">
      <w:pPr>
        <w:ind w:firstLine="0"/>
      </w:pPr>
      <w:r>
        <w:t xml:space="preserve">No validation will occur within the </w:t>
      </w:r>
      <w:r w:rsidR="00461953">
        <w:t xml:space="preserve">register </w:t>
      </w:r>
      <w:r>
        <w:t>class, as validation will only occur in the view part of the application.</w:t>
      </w:r>
    </w:p>
    <w:p w:rsidR="000550C2" w:rsidRDefault="000550C2" w:rsidP="000550C2">
      <w:pPr>
        <w:ind w:firstLine="0"/>
      </w:pPr>
    </w:p>
    <w:p w:rsidR="000550C2" w:rsidRPr="00AE44EC" w:rsidRDefault="000550C2" w:rsidP="000550C2">
      <w:pPr>
        <w:pStyle w:val="Heading4"/>
        <w:ind w:firstLine="0"/>
      </w:pPr>
      <w:r>
        <w:lastRenderedPageBreak/>
        <w:t>Test Data</w:t>
      </w:r>
    </w:p>
    <w:p w:rsidR="000550C2" w:rsidRDefault="000550C2" w:rsidP="000550C2">
      <w:pPr>
        <w:ind w:firstLine="0"/>
      </w:pPr>
      <w:r>
        <w:t xml:space="preserve">With just the code for the processor </w:t>
      </w:r>
      <w:r w:rsidR="0040139E">
        <w:t xml:space="preserve">and registers </w:t>
      </w:r>
      <w:r>
        <w:t xml:space="preserve">written, very little testing will be possible. </w:t>
      </w:r>
      <w:r w:rsidR="0040139E">
        <w:t>Further testing of the registers will be completed when the instructions are tested, as if the register does not behave correctly, it will become obvious when the instruction consequently misbehaves.</w:t>
      </w:r>
    </w:p>
    <w:p w:rsidR="00AB5C7C" w:rsidRDefault="00AB5C7C" w:rsidP="000550C2">
      <w:pPr>
        <w:ind w:firstLine="0"/>
      </w:pPr>
    </w:p>
    <w:p w:rsidR="00AB5C7C" w:rsidRDefault="00AB5C7C" w:rsidP="00AB5C7C">
      <w:pPr>
        <w:pStyle w:val="Heading4"/>
        <w:ind w:firstLine="0"/>
      </w:pPr>
      <w:r>
        <w:t>Usability Features</w:t>
      </w:r>
    </w:p>
    <w:p w:rsidR="00AB5C7C" w:rsidRDefault="00AB5C7C" w:rsidP="00AB5C7C">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AB5C7C" w:rsidRPr="00B76964" w:rsidRDefault="00AB5C7C" w:rsidP="00AB5C7C">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B5C7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B5C7C" w:rsidRDefault="00AB5C7C" w:rsidP="00C73BC2">
            <w:r>
              <w:t>Usability Feature</w:t>
            </w:r>
          </w:p>
        </w:tc>
        <w:tc>
          <w:tcPr>
            <w:tcW w:w="6207" w:type="dxa"/>
          </w:tcPr>
          <w:p w:rsidR="00AB5C7C" w:rsidRDefault="00AB5C7C" w:rsidP="00C73BC2">
            <w:r>
              <w:t>Justification</w:t>
            </w:r>
            <w:r w:rsidR="00B235BE">
              <w:t xml:space="preserve"> and Explanation</w:t>
            </w:r>
          </w:p>
        </w:tc>
      </w:tr>
      <w:tr w:rsidR="00AB5C7C" w:rsidTr="00C73BC2">
        <w:tc>
          <w:tcPr>
            <w:tcW w:w="3369" w:type="dxa"/>
          </w:tcPr>
          <w:p w:rsidR="00AB5C7C" w:rsidRDefault="00AB5C7C" w:rsidP="00C73BC2">
            <w:r>
              <w:t>Caching and Latency</w:t>
            </w:r>
          </w:p>
        </w:tc>
        <w:tc>
          <w:tcPr>
            <w:tcW w:w="6207" w:type="dxa"/>
          </w:tcPr>
          <w:p w:rsidR="00AB5C7C" w:rsidRDefault="00AB5C7C" w:rsidP="00C73BC2">
            <w:r>
              <w:t>Memory components in real life often have a degree of</w:t>
            </w:r>
            <w:r w:rsidR="00FC38EA">
              <w:t xml:space="preserve"> latency associated with them, and to reduce this some form of caching may be applied. I have chosen to treat all registers as essentially having no latency, and the main memory itself will only take one cycle to write. This makes developing applications much simpler for the end-user as they would usually have to account for this.</w:t>
            </w:r>
            <w:r>
              <w:t xml:space="preserve"> </w:t>
            </w:r>
          </w:p>
        </w:tc>
      </w:tr>
    </w:tbl>
    <w:p w:rsidR="00AB5C7C" w:rsidRDefault="00AB5C7C" w:rsidP="000550C2">
      <w:pPr>
        <w:ind w:firstLine="0"/>
      </w:pPr>
    </w:p>
    <w:p w:rsidR="008445D3" w:rsidRPr="001744FB" w:rsidRDefault="008445D3" w:rsidP="000550C2">
      <w:pPr>
        <w:ind w:firstLine="0"/>
      </w:pPr>
    </w:p>
    <w:p w:rsidR="00A83AEB" w:rsidRDefault="00A83AEB" w:rsidP="00A83AEB">
      <w:pPr>
        <w:pStyle w:val="Heading3"/>
        <w:ind w:firstLine="0"/>
      </w:pPr>
      <w:bookmarkStart w:id="43" w:name="_Toc3714794"/>
      <w:r>
        <w:t>Designing the</w:t>
      </w:r>
      <w:r w:rsidR="00724A43">
        <w:t xml:space="preserve"> ALU </w:t>
      </w:r>
      <w:r>
        <w:t>Class</w:t>
      </w:r>
      <w:bookmarkEnd w:id="43"/>
    </w:p>
    <w:p w:rsidR="00A83AEB" w:rsidRDefault="00A83AEB" w:rsidP="00A83AEB">
      <w:pPr>
        <w:ind w:firstLine="0"/>
      </w:pPr>
      <w:r>
        <w:t xml:space="preserve">The </w:t>
      </w:r>
      <w:r w:rsidR="00724A43">
        <w:t>ALU</w:t>
      </w:r>
      <w:r w:rsidR="00965211">
        <w:t xml:space="preserve"> class is designed specifically for the instantiation of a single object, and therefore we do not need to worry so much about ensuring it remains generic and flexible.</w:t>
      </w:r>
    </w:p>
    <w:p w:rsidR="00A83AEB" w:rsidRDefault="00A83AEB" w:rsidP="00A83AEB">
      <w:pPr>
        <w:ind w:firstLine="0"/>
        <w:rPr>
          <w:rFonts w:asciiTheme="majorHAnsi" w:eastAsiaTheme="majorEastAsia" w:hAnsiTheme="majorHAnsi" w:cstheme="majorBidi"/>
          <w:b/>
          <w:bCs/>
        </w:rPr>
      </w:pPr>
    </w:p>
    <w:p w:rsidR="00A83AEB" w:rsidRPr="00AE44EC" w:rsidRDefault="00A83AEB" w:rsidP="00A83AEB">
      <w:pPr>
        <w:pStyle w:val="Heading4"/>
        <w:ind w:firstLine="0"/>
      </w:pPr>
      <w:r>
        <w:t>Properties and Methods</w:t>
      </w:r>
    </w:p>
    <w:p w:rsidR="00A83AEB" w:rsidRDefault="00A83AEB" w:rsidP="00A83AEB">
      <w:pPr>
        <w:ind w:firstLine="0"/>
      </w:pPr>
      <w:r>
        <w:t xml:space="preserve">The following table shows the expected properties, methods etc of the </w:t>
      </w:r>
      <w:r w:rsidR="00724A43">
        <w:t>ALU</w:t>
      </w:r>
      <w:r>
        <w:t xml:space="preserve"> class as well as an explanation and a reason for the access protection.</w:t>
      </w:r>
    </w:p>
    <w:p w:rsidR="00A83AEB" w:rsidRDefault="00A83AEB" w:rsidP="00A83AEB">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83AEB"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83AEB" w:rsidRDefault="00A83AEB" w:rsidP="00AA1433">
            <w:r>
              <w:t>Type</w:t>
            </w:r>
          </w:p>
        </w:tc>
        <w:tc>
          <w:tcPr>
            <w:tcW w:w="2366" w:type="dxa"/>
          </w:tcPr>
          <w:p w:rsidR="00A83AEB" w:rsidRDefault="00A83AEB" w:rsidP="00AA1433">
            <w:r>
              <w:t>Name</w:t>
            </w:r>
          </w:p>
        </w:tc>
        <w:tc>
          <w:tcPr>
            <w:tcW w:w="5499" w:type="dxa"/>
          </w:tcPr>
          <w:p w:rsidR="00A83AEB" w:rsidRDefault="00A83AEB" w:rsidP="00AA1433">
            <w:r>
              <w:t>Explanation</w:t>
            </w:r>
          </w:p>
        </w:tc>
      </w:tr>
      <w:tr w:rsidR="00A83AEB" w:rsidTr="00AA1433">
        <w:tc>
          <w:tcPr>
            <w:tcW w:w="1711" w:type="dxa"/>
          </w:tcPr>
          <w:p w:rsidR="00A83AEB" w:rsidRDefault="00A83AEB" w:rsidP="00AA1433">
            <w:r>
              <w:t>Private Bus</w:t>
            </w:r>
          </w:p>
        </w:tc>
        <w:tc>
          <w:tcPr>
            <w:tcW w:w="2366" w:type="dxa"/>
          </w:tcPr>
          <w:p w:rsidR="00A83AEB" w:rsidRDefault="00A83AEB" w:rsidP="00AA1433">
            <w:r>
              <w:t>_bus</w:t>
            </w:r>
          </w:p>
        </w:tc>
        <w:tc>
          <w:tcPr>
            <w:tcW w:w="5499" w:type="dxa"/>
          </w:tcPr>
          <w:p w:rsidR="00A83AEB" w:rsidRDefault="00A83AEB" w:rsidP="00AA1433">
            <w:r>
              <w:t xml:space="preserve">This variable will reference the bus that </w:t>
            </w:r>
            <w:r w:rsidR="00724A43">
              <w:t>the ALU’s</w:t>
            </w:r>
            <w:r>
              <w:t xml:space="preserve"> data input and output ports are connected to.</w:t>
            </w:r>
          </w:p>
          <w:p w:rsidR="00A83AEB" w:rsidRDefault="00A83AEB" w:rsidP="00AA1433"/>
          <w:p w:rsidR="00A83AEB" w:rsidRDefault="00A83AEB" w:rsidP="00AA1433">
            <w:r>
              <w:t xml:space="preserve"> It is private as other objects will not need to access it.</w:t>
            </w:r>
          </w:p>
          <w:p w:rsidR="00A83AEB" w:rsidRDefault="00A83AEB" w:rsidP="00AA1433"/>
        </w:tc>
      </w:tr>
      <w:tr w:rsidR="00A83AEB" w:rsidTr="00AA1433">
        <w:tc>
          <w:tcPr>
            <w:tcW w:w="1711" w:type="dxa"/>
          </w:tcPr>
          <w:p w:rsidR="00A83AEB" w:rsidRDefault="00724A43" w:rsidP="00AA1433">
            <w:r>
              <w:lastRenderedPageBreak/>
              <w:t>Private Register</w:t>
            </w:r>
          </w:p>
        </w:tc>
        <w:tc>
          <w:tcPr>
            <w:tcW w:w="2366" w:type="dxa"/>
          </w:tcPr>
          <w:p w:rsidR="00A83AEB" w:rsidRDefault="00A83AEB" w:rsidP="00AA1433">
            <w:r>
              <w:t>_</w:t>
            </w:r>
            <w:r w:rsidR="00724A43">
              <w:t>acc</w:t>
            </w:r>
          </w:p>
        </w:tc>
        <w:tc>
          <w:tcPr>
            <w:tcW w:w="5499" w:type="dxa"/>
          </w:tcPr>
          <w:p w:rsidR="00A83AEB" w:rsidRDefault="00724A43" w:rsidP="00AA1433">
            <w:r>
              <w:t>This variable will reference the special register that the results of the ALUs calculations are stored in. This is known as the accumulator.</w:t>
            </w:r>
          </w:p>
          <w:p w:rsidR="00724A43" w:rsidRDefault="00724A43" w:rsidP="00AA1433"/>
          <w:p w:rsidR="00724A43" w:rsidRDefault="00724A43" w:rsidP="00AA1433">
            <w:r>
              <w:t>It is private as other objects will not need to access it.</w:t>
            </w:r>
          </w:p>
          <w:p w:rsidR="00A83AEB" w:rsidRDefault="00A83AEB" w:rsidP="00AA1433"/>
        </w:tc>
      </w:tr>
      <w:tr w:rsidR="00A83AEB" w:rsidTr="00AA1433">
        <w:tc>
          <w:tcPr>
            <w:tcW w:w="1711" w:type="dxa"/>
          </w:tcPr>
          <w:p w:rsidR="00A83AEB" w:rsidRDefault="00A83AEB" w:rsidP="00AA1433">
            <w:r>
              <w:t>Private Processor</w:t>
            </w:r>
          </w:p>
        </w:tc>
        <w:tc>
          <w:tcPr>
            <w:tcW w:w="2366" w:type="dxa"/>
          </w:tcPr>
          <w:p w:rsidR="00A83AEB" w:rsidRDefault="00A83AEB" w:rsidP="00AA1433">
            <w:r>
              <w:t>_proc</w:t>
            </w:r>
          </w:p>
        </w:tc>
        <w:tc>
          <w:tcPr>
            <w:tcW w:w="5499" w:type="dxa"/>
          </w:tcPr>
          <w:p w:rsidR="00A83AEB" w:rsidRDefault="00A83AEB" w:rsidP="00AA1433">
            <w:r>
              <w:t>This variable will reference the processor that the</w:t>
            </w:r>
            <w:r w:rsidR="00724A43">
              <w:t xml:space="preserve"> ALU</w:t>
            </w:r>
            <w:r>
              <w:t xml:space="preserve"> is connected to.</w:t>
            </w:r>
          </w:p>
          <w:p w:rsidR="00A83AEB" w:rsidRDefault="00A83AEB" w:rsidP="00AA1433"/>
          <w:p w:rsidR="00A83AEB" w:rsidRDefault="00A83AEB" w:rsidP="00AA1433">
            <w:r>
              <w:t>It private as no other objects will need to access it.</w:t>
            </w:r>
          </w:p>
          <w:p w:rsidR="00A83AEB" w:rsidRDefault="00A83AEB" w:rsidP="00AA1433"/>
        </w:tc>
      </w:tr>
      <w:tr w:rsidR="00A83AEB" w:rsidTr="00AA1433">
        <w:tc>
          <w:tcPr>
            <w:tcW w:w="1711" w:type="dxa"/>
          </w:tcPr>
          <w:p w:rsidR="00A83AEB" w:rsidRDefault="00A83AEB" w:rsidP="00AA1433">
            <w:r>
              <w:t>Private Void Method</w:t>
            </w:r>
          </w:p>
        </w:tc>
        <w:tc>
          <w:tcPr>
            <w:tcW w:w="2366" w:type="dxa"/>
          </w:tcPr>
          <w:p w:rsidR="00A83AEB" w:rsidRDefault="00A83AEB" w:rsidP="00AA1433">
            <w:r>
              <w:t>ClockFallingHandler</w:t>
            </w:r>
          </w:p>
        </w:tc>
        <w:tc>
          <w:tcPr>
            <w:tcW w:w="5499" w:type="dxa"/>
          </w:tcPr>
          <w:p w:rsidR="00A83AEB" w:rsidRDefault="00A83AEB" w:rsidP="00AA1433">
            <w:r>
              <w:t>This handler is called when the ClockFalling event is propagated.</w:t>
            </w:r>
            <w:r w:rsidR="00724A43">
              <w:t xml:space="preserve"> In this case it will perform the calculations and output the result into the accumulator.</w:t>
            </w:r>
          </w:p>
          <w:p w:rsidR="00A83AEB" w:rsidRDefault="00A83AEB" w:rsidP="00AA1433"/>
        </w:tc>
      </w:tr>
      <w:tr w:rsidR="00A83AEB" w:rsidTr="00AA1433">
        <w:tc>
          <w:tcPr>
            <w:tcW w:w="1711" w:type="dxa"/>
          </w:tcPr>
          <w:p w:rsidR="00A83AEB" w:rsidRDefault="00A83AEB" w:rsidP="00AA1433">
            <w:r>
              <w:t>Public Void Method</w:t>
            </w:r>
          </w:p>
        </w:tc>
        <w:tc>
          <w:tcPr>
            <w:tcW w:w="2366" w:type="dxa"/>
          </w:tcPr>
          <w:p w:rsidR="00A83AEB" w:rsidRDefault="00A83AEB" w:rsidP="00AA1433">
            <w:r>
              <w:t>Set</w:t>
            </w:r>
            <w:r w:rsidR="00724A43">
              <w:t>Mode</w:t>
            </w:r>
          </w:p>
        </w:tc>
        <w:tc>
          <w:tcPr>
            <w:tcW w:w="5499" w:type="dxa"/>
          </w:tcPr>
          <w:p w:rsidR="00A83AEB" w:rsidRDefault="00A83AEB" w:rsidP="00AA1433">
            <w:r>
              <w:t>This method is called by other objects in order to control the operation of the</w:t>
            </w:r>
            <w:r w:rsidR="00724A43">
              <w:t xml:space="preserve"> ALU</w:t>
            </w:r>
            <w:r>
              <w:t>. Hence it needs to be public.</w:t>
            </w:r>
          </w:p>
        </w:tc>
      </w:tr>
    </w:tbl>
    <w:p w:rsidR="00A83AEB" w:rsidRDefault="00A83AEB" w:rsidP="00A83AEB">
      <w:pPr>
        <w:pStyle w:val="Heading4"/>
        <w:ind w:firstLine="0"/>
      </w:pPr>
      <w:r>
        <w:t>Algorithms</w:t>
      </w:r>
    </w:p>
    <w:p w:rsidR="00A83AEB" w:rsidRDefault="002C26F0" w:rsidP="00A83AEB">
      <w:pPr>
        <w:ind w:firstLine="0"/>
      </w:pPr>
      <w:r>
        <w:t>The ALU is much simpler and has one main algorithm which is called on the clock fall event.</w:t>
      </w:r>
      <w:r w:rsidR="008445D3">
        <w:t xml:space="preserve"> </w:t>
      </w:r>
    </w:p>
    <w:p w:rsidR="00A83AEB" w:rsidRDefault="00A83AEB" w:rsidP="00A83AEB">
      <w:pPr>
        <w:ind w:firstLine="0"/>
      </w:pPr>
    </w:p>
    <w:p w:rsidR="00A83AEB" w:rsidRDefault="00A83AEB" w:rsidP="00A83AEB">
      <w:pPr>
        <w:ind w:firstLine="0"/>
      </w:pPr>
      <w:r>
        <w:t>CLOCK FALLING HANDLER:</w:t>
      </w:r>
    </w:p>
    <w:p w:rsidR="00A83AEB" w:rsidRDefault="00A83AEB" w:rsidP="0040029A">
      <w:pPr>
        <w:ind w:firstLine="0"/>
      </w:pPr>
      <w:r>
        <w:tab/>
      </w:r>
      <w:r w:rsidR="00CB56CF">
        <w:t xml:space="preserve">VAR busValue IS </w:t>
      </w:r>
      <w:r w:rsidR="008445D3">
        <w:t>CONVERT BUS TO INTEGER</w:t>
      </w:r>
    </w:p>
    <w:p w:rsidR="008445D3" w:rsidRDefault="008445D3" w:rsidP="0040029A">
      <w:pPr>
        <w:ind w:firstLine="0"/>
      </w:pPr>
      <w:r>
        <w:tab/>
        <w:t>VAR accValue IS CONVERT ACCUMULATOR TO INTEGER</w:t>
      </w:r>
    </w:p>
    <w:p w:rsidR="008445D3" w:rsidRDefault="008445D3" w:rsidP="0040029A">
      <w:pPr>
        <w:ind w:firstLine="0"/>
      </w:pPr>
      <w:r>
        <w:tab/>
        <w:t>VAR val IS 0</w:t>
      </w:r>
    </w:p>
    <w:p w:rsidR="008445D3" w:rsidRDefault="008445D3" w:rsidP="0040029A">
      <w:pPr>
        <w:ind w:firstLine="0"/>
      </w:pPr>
    </w:p>
    <w:p w:rsidR="008445D3" w:rsidRDefault="008445D3" w:rsidP="0040029A">
      <w:pPr>
        <w:ind w:firstLine="0"/>
      </w:pPr>
      <w:r>
        <w:tab/>
        <w:t>SWITCH ALU MODE:</w:t>
      </w:r>
    </w:p>
    <w:p w:rsidR="008445D3" w:rsidRDefault="008445D3" w:rsidP="0040029A">
      <w:pPr>
        <w:ind w:firstLine="0"/>
      </w:pPr>
      <w:r>
        <w:tab/>
      </w:r>
      <w:r>
        <w:tab/>
        <w:t>CASE Increment THEN val IS busValue + 1</w:t>
      </w:r>
    </w:p>
    <w:p w:rsidR="008445D3" w:rsidRDefault="008445D3" w:rsidP="0040029A">
      <w:pPr>
        <w:ind w:firstLine="0"/>
      </w:pPr>
      <w:r>
        <w:tab/>
      </w:r>
      <w:r>
        <w:tab/>
        <w:t>CASE IncrementWord THEN val is busValue + 2</w:t>
      </w:r>
    </w:p>
    <w:p w:rsidR="008445D3" w:rsidRDefault="008445D3" w:rsidP="0040029A">
      <w:pPr>
        <w:ind w:firstLine="0"/>
      </w:pPr>
      <w:r>
        <w:tab/>
      </w:r>
      <w:r>
        <w:tab/>
        <w:t>CASE Add THEN val IS busValue + accValue</w:t>
      </w:r>
    </w:p>
    <w:p w:rsidR="008445D3" w:rsidRDefault="008445D3" w:rsidP="0040029A">
      <w:pPr>
        <w:ind w:firstLine="0"/>
      </w:pPr>
      <w:r>
        <w:tab/>
      </w:r>
      <w:r>
        <w:tab/>
        <w:t>CASE Subtract THEN val IS accValue – busValue</w:t>
      </w:r>
    </w:p>
    <w:p w:rsidR="008445D3" w:rsidRDefault="008445D3" w:rsidP="0040029A">
      <w:pPr>
        <w:ind w:firstLine="0"/>
      </w:pPr>
    </w:p>
    <w:p w:rsidR="008445D3" w:rsidRDefault="008445D3" w:rsidP="0040029A">
      <w:pPr>
        <w:ind w:firstLine="0"/>
      </w:pPr>
      <w:r>
        <w:tab/>
        <w:t>ACCUMULATOR SET TO val AS BYTE ARRAY</w:t>
      </w:r>
    </w:p>
    <w:p w:rsidR="00A83AEB" w:rsidRDefault="00A83AEB" w:rsidP="00A83AEB">
      <w:pPr>
        <w:ind w:firstLine="0"/>
      </w:pPr>
    </w:p>
    <w:p w:rsidR="008445D3" w:rsidRDefault="008445D3" w:rsidP="00A83AEB">
      <w:pPr>
        <w:ind w:firstLine="0"/>
      </w:pPr>
      <w:r>
        <w:lastRenderedPageBreak/>
        <w:t>This algorithm forms the main functionality of the ALU component. Due to the use of an enum for aluMode, it is possible to use a simple and semantically clear switch statement to decide what operation needs to be completed on that tick. Again, we see the flexible flag system being used to allow the rest of the processor to control the individual unit.</w:t>
      </w:r>
    </w:p>
    <w:p w:rsidR="008445D3" w:rsidRDefault="008445D3" w:rsidP="00A83AEB">
      <w:pPr>
        <w:ind w:firstLine="0"/>
      </w:pPr>
    </w:p>
    <w:p w:rsidR="00A83AEB" w:rsidRPr="00AE44EC" w:rsidRDefault="00A83AEB" w:rsidP="00A83AEB">
      <w:pPr>
        <w:pStyle w:val="Heading4"/>
        <w:ind w:firstLine="0"/>
      </w:pPr>
      <w:r>
        <w:t>Validation</w:t>
      </w:r>
    </w:p>
    <w:p w:rsidR="00A83AEB" w:rsidRDefault="00A83AEB" w:rsidP="00A83AEB">
      <w:pPr>
        <w:ind w:firstLine="0"/>
      </w:pPr>
      <w:r>
        <w:t xml:space="preserve">No validation will occur within the </w:t>
      </w:r>
      <w:r w:rsidR="00461953">
        <w:t xml:space="preserve">ALU </w:t>
      </w:r>
      <w:r>
        <w:t>class, as validation will only occur in the view part of the application.</w:t>
      </w:r>
      <w:r w:rsidR="00461953">
        <w:t xml:space="preserve"> </w:t>
      </w:r>
    </w:p>
    <w:p w:rsidR="00A83AEB" w:rsidRDefault="00A83AEB" w:rsidP="00A83AEB">
      <w:pPr>
        <w:ind w:firstLine="0"/>
      </w:pPr>
    </w:p>
    <w:p w:rsidR="00A83AEB" w:rsidRPr="00AE44EC" w:rsidRDefault="00A83AEB" w:rsidP="00A83AEB">
      <w:pPr>
        <w:pStyle w:val="Heading4"/>
        <w:ind w:firstLine="0"/>
      </w:pPr>
      <w:r>
        <w:t>Test Data</w:t>
      </w:r>
    </w:p>
    <w:p w:rsidR="00A83AEB" w:rsidRDefault="00A83AEB" w:rsidP="00A83AEB">
      <w:pPr>
        <w:ind w:firstLine="0"/>
      </w:pPr>
      <w:r>
        <w:t>With just the code for the processor and registers</w:t>
      </w:r>
      <w:r w:rsidR="00461953">
        <w:t xml:space="preserve"> and ALU</w:t>
      </w:r>
      <w:r>
        <w:t xml:space="preserve"> written, very little testing will be possible. Further testing of the </w:t>
      </w:r>
      <w:r w:rsidR="00461953">
        <w:t>ALU</w:t>
      </w:r>
      <w:r>
        <w:t xml:space="preserve"> will be completed when the instructions are tested, as if the </w:t>
      </w:r>
      <w:r w:rsidR="00AA1433">
        <w:t>ALU</w:t>
      </w:r>
      <w:r>
        <w:t xml:space="preserve"> does not behave correctly, it will become obvious when the instruction consequently misbehaves.</w:t>
      </w:r>
      <w:r w:rsidR="00AA1433">
        <w:t xml:space="preserve"> In particular, attention should be aimed towards the load cycle, ADD and SUB instructions. Some attempts should be made to make the ALU behave in an unexpected way.</w:t>
      </w:r>
    </w:p>
    <w:p w:rsidR="00F3424F" w:rsidRDefault="00F3424F" w:rsidP="00A83AEB">
      <w:pPr>
        <w:ind w:firstLine="0"/>
      </w:pPr>
    </w:p>
    <w:p w:rsidR="00F3424F" w:rsidRDefault="00F3424F" w:rsidP="00F3424F">
      <w:pPr>
        <w:pStyle w:val="Heading4"/>
        <w:ind w:firstLine="0"/>
      </w:pPr>
      <w:r>
        <w:t>Usability Features</w:t>
      </w:r>
    </w:p>
    <w:p w:rsidR="00D01A2D" w:rsidRPr="00B76964" w:rsidRDefault="00F3424F" w:rsidP="00D01A2D">
      <w:pPr>
        <w:ind w:firstLine="0"/>
      </w:pPr>
      <w:r>
        <w:t>Since this is not part of the UI and instead part of the model, therefore there is not a lot of usability planning in terms of interface</w:t>
      </w:r>
      <w:r w:rsidR="00D01A2D">
        <w:t>. The ALU is incredibly simple and doesn’t require any changes to make it more usable as it simpl</w:t>
      </w:r>
      <w:r w:rsidR="000136F3">
        <w:t>y</w:t>
      </w:r>
      <w:r w:rsidR="00D01A2D">
        <w:t xml:space="preserve"> fits in within the rest of the framework.</w:t>
      </w:r>
    </w:p>
    <w:p w:rsidR="00F3424F" w:rsidRDefault="00F3424F" w:rsidP="00A83AEB">
      <w:pPr>
        <w:ind w:firstLine="0"/>
      </w:pPr>
    </w:p>
    <w:p w:rsidR="00AA1433" w:rsidRDefault="00AA1433" w:rsidP="00A83AEB">
      <w:pPr>
        <w:ind w:firstLine="0"/>
      </w:pPr>
    </w:p>
    <w:p w:rsidR="00AA1433" w:rsidRDefault="00AA1433" w:rsidP="00AA1433">
      <w:pPr>
        <w:pStyle w:val="Heading3"/>
        <w:ind w:firstLine="0"/>
      </w:pPr>
      <w:bookmarkStart w:id="44" w:name="_Toc3714795"/>
      <w:r>
        <w:t>Designing th</w:t>
      </w:r>
      <w:r w:rsidR="00EC58A5">
        <w:t>e</w:t>
      </w:r>
      <w:r w:rsidR="00BA26BA">
        <w:t xml:space="preserve"> M</w:t>
      </w:r>
      <w:r w:rsidR="00EC58A5">
        <w:t>emory</w:t>
      </w:r>
      <w:r w:rsidR="00BA26BA">
        <w:t xml:space="preserve"> </w:t>
      </w:r>
      <w:r w:rsidR="00EC58A5">
        <w:t>Bank class</w:t>
      </w:r>
      <w:bookmarkEnd w:id="44"/>
    </w:p>
    <w:p w:rsidR="00AA1433" w:rsidRDefault="00AA1433" w:rsidP="00AA1433">
      <w:pPr>
        <w:ind w:firstLine="0"/>
      </w:pPr>
      <w:r>
        <w:t>Much like the ALU, the memory bank will only be instantiated once. It would perhaps make sense to have it as a static class, or to make use of a singleton structure, however, this is most likely overkill on a smaller project where there is no added benefit to a singleton beyond cleanliness of code. This single instantiation means less care needs to be given to the</w:t>
      </w:r>
      <w:r w:rsidR="00041191">
        <w:t xml:space="preserve"> idea of building a class as generic as possible.</w:t>
      </w:r>
    </w:p>
    <w:p w:rsidR="00AA1433" w:rsidRDefault="00AA1433" w:rsidP="00AA1433">
      <w:pPr>
        <w:ind w:firstLine="0"/>
        <w:rPr>
          <w:rFonts w:asciiTheme="majorHAnsi" w:eastAsiaTheme="majorEastAsia" w:hAnsiTheme="majorHAnsi" w:cstheme="majorBidi"/>
          <w:b/>
          <w:bCs/>
        </w:rPr>
      </w:pPr>
    </w:p>
    <w:p w:rsidR="00AA1433" w:rsidRPr="00AE44EC" w:rsidRDefault="00AA1433" w:rsidP="00AA1433">
      <w:pPr>
        <w:pStyle w:val="Heading4"/>
        <w:ind w:firstLine="0"/>
      </w:pPr>
      <w:r>
        <w:t>Properties and Methods</w:t>
      </w:r>
    </w:p>
    <w:p w:rsidR="00AA1433" w:rsidRDefault="00AA1433" w:rsidP="00AA1433">
      <w:pPr>
        <w:ind w:firstLine="0"/>
      </w:pPr>
      <w:r>
        <w:t>The following table shows the expected properties, methods etc of the MemoryBank class as well as an explanation and a reason for the access protection.</w:t>
      </w:r>
    </w:p>
    <w:p w:rsidR="00AA1433" w:rsidRDefault="00AA1433" w:rsidP="00AA1433">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A1433"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A1433" w:rsidRDefault="00AA1433" w:rsidP="00AA1433">
            <w:r>
              <w:t>Type</w:t>
            </w:r>
          </w:p>
        </w:tc>
        <w:tc>
          <w:tcPr>
            <w:tcW w:w="2366" w:type="dxa"/>
          </w:tcPr>
          <w:p w:rsidR="00AA1433" w:rsidRDefault="00AA1433" w:rsidP="00AA1433">
            <w:r>
              <w:t>Name</w:t>
            </w:r>
          </w:p>
        </w:tc>
        <w:tc>
          <w:tcPr>
            <w:tcW w:w="5499" w:type="dxa"/>
          </w:tcPr>
          <w:p w:rsidR="00AA1433" w:rsidRDefault="00AA1433" w:rsidP="00AA1433">
            <w:r>
              <w:t>Explanation</w:t>
            </w:r>
          </w:p>
        </w:tc>
      </w:tr>
      <w:tr w:rsidR="00AA1433" w:rsidTr="00AA1433">
        <w:tc>
          <w:tcPr>
            <w:tcW w:w="1711" w:type="dxa"/>
          </w:tcPr>
          <w:p w:rsidR="00AA1433" w:rsidRDefault="00AA1433" w:rsidP="00AA1433">
            <w:r>
              <w:lastRenderedPageBreak/>
              <w:t xml:space="preserve">Private </w:t>
            </w:r>
            <w:r w:rsidR="00EC58A5">
              <w:t>Register</w:t>
            </w:r>
          </w:p>
        </w:tc>
        <w:tc>
          <w:tcPr>
            <w:tcW w:w="2366" w:type="dxa"/>
          </w:tcPr>
          <w:p w:rsidR="00AA1433" w:rsidRDefault="00AA1433" w:rsidP="00AA1433">
            <w:r>
              <w:t>_</w:t>
            </w:r>
            <w:r w:rsidR="00270193">
              <w:t>mar</w:t>
            </w:r>
          </w:p>
        </w:tc>
        <w:tc>
          <w:tcPr>
            <w:tcW w:w="5499" w:type="dxa"/>
          </w:tcPr>
          <w:p w:rsidR="00AA1433" w:rsidRDefault="00EC58A5" w:rsidP="00AA1433">
            <w:r>
              <w:t>This variable will reference the special register that stores the address that the MemoryBank should read/write into.</w:t>
            </w:r>
          </w:p>
          <w:p w:rsidR="00AA1433" w:rsidRDefault="00AA1433" w:rsidP="00AA1433"/>
          <w:p w:rsidR="00AA1433" w:rsidRDefault="00AA1433" w:rsidP="00EC58A5">
            <w:r>
              <w:t xml:space="preserve"> </w:t>
            </w:r>
            <w:r w:rsidR="00EC58A5">
              <w:t xml:space="preserve"> It is private as other objects will not need to access it through the MemoryBank.</w:t>
            </w:r>
          </w:p>
          <w:p w:rsidR="00AA1433" w:rsidRDefault="00AA1433" w:rsidP="00AA1433"/>
        </w:tc>
      </w:tr>
      <w:tr w:rsidR="00AA1433" w:rsidTr="00AA1433">
        <w:tc>
          <w:tcPr>
            <w:tcW w:w="1711" w:type="dxa"/>
          </w:tcPr>
          <w:p w:rsidR="00AA1433" w:rsidRDefault="00AA1433" w:rsidP="00AA1433">
            <w:r>
              <w:t>Private Register</w:t>
            </w:r>
          </w:p>
        </w:tc>
        <w:tc>
          <w:tcPr>
            <w:tcW w:w="2366" w:type="dxa"/>
          </w:tcPr>
          <w:p w:rsidR="00AA1433" w:rsidRDefault="00AA1433" w:rsidP="00AA1433">
            <w:r>
              <w:t>_</w:t>
            </w:r>
            <w:r w:rsidR="00270193">
              <w:t>mdr</w:t>
            </w:r>
          </w:p>
        </w:tc>
        <w:tc>
          <w:tcPr>
            <w:tcW w:w="5499" w:type="dxa"/>
          </w:tcPr>
          <w:p w:rsidR="00AA1433" w:rsidRDefault="00AA1433" w:rsidP="00AA1433">
            <w:r>
              <w:t>This variable will re</w:t>
            </w:r>
            <w:r w:rsidR="00EC58A5">
              <w:t>ference the special register that stores the data should be written to memory or the data that has been retrieved from memory.</w:t>
            </w:r>
          </w:p>
          <w:p w:rsidR="00AA1433" w:rsidRDefault="00AA1433" w:rsidP="00AA1433"/>
          <w:p w:rsidR="00AA1433" w:rsidRDefault="00EC58A5" w:rsidP="00AA1433">
            <w:r>
              <w:t>It is private as other objects will not need to access it through the MemoryBank.</w:t>
            </w:r>
          </w:p>
          <w:p w:rsidR="00EC58A5" w:rsidRDefault="00EC58A5" w:rsidP="00AA1433"/>
        </w:tc>
      </w:tr>
      <w:tr w:rsidR="00AA1433" w:rsidTr="00AA1433">
        <w:tc>
          <w:tcPr>
            <w:tcW w:w="1711" w:type="dxa"/>
          </w:tcPr>
          <w:p w:rsidR="00AA1433" w:rsidRDefault="00AA1433" w:rsidP="00AA1433">
            <w:r>
              <w:t>Private Processor</w:t>
            </w:r>
          </w:p>
        </w:tc>
        <w:tc>
          <w:tcPr>
            <w:tcW w:w="2366" w:type="dxa"/>
          </w:tcPr>
          <w:p w:rsidR="00AA1433" w:rsidRDefault="00AA1433" w:rsidP="00AA1433">
            <w:r>
              <w:t>_proc</w:t>
            </w:r>
          </w:p>
        </w:tc>
        <w:tc>
          <w:tcPr>
            <w:tcW w:w="5499" w:type="dxa"/>
          </w:tcPr>
          <w:p w:rsidR="00AA1433" w:rsidRDefault="00AA1433" w:rsidP="00AA1433">
            <w:r>
              <w:t xml:space="preserve">This variable will reference the processor that the </w:t>
            </w:r>
            <w:r w:rsidR="00EC58A5">
              <w:t>MemoryBank</w:t>
            </w:r>
            <w:r>
              <w:t xml:space="preserve"> is connected to</w:t>
            </w:r>
            <w:r w:rsidR="00EC58A5">
              <w:t xml:space="preserve"> in the child-parent hierarchy.</w:t>
            </w:r>
          </w:p>
          <w:p w:rsidR="00AA1433" w:rsidRDefault="00AA1433" w:rsidP="00AA1433"/>
          <w:p w:rsidR="00AA1433" w:rsidRDefault="00AA1433" w:rsidP="00AA1433">
            <w:r>
              <w:t>It private as no other objects will need to access it.</w:t>
            </w:r>
          </w:p>
          <w:p w:rsidR="00AA1433" w:rsidRDefault="00AA1433" w:rsidP="00AA1433"/>
        </w:tc>
      </w:tr>
      <w:tr w:rsidR="00AA1433" w:rsidTr="00AA1433">
        <w:tc>
          <w:tcPr>
            <w:tcW w:w="1711" w:type="dxa"/>
          </w:tcPr>
          <w:p w:rsidR="00AA1433" w:rsidRDefault="00AA1433" w:rsidP="00AA1433">
            <w:r>
              <w:t>Private Void Method</w:t>
            </w:r>
          </w:p>
        </w:tc>
        <w:tc>
          <w:tcPr>
            <w:tcW w:w="2366" w:type="dxa"/>
          </w:tcPr>
          <w:p w:rsidR="00AA1433" w:rsidRDefault="00AA1433" w:rsidP="00AA1433">
            <w:r>
              <w:t>ClockFallingHandler</w:t>
            </w:r>
          </w:p>
        </w:tc>
        <w:tc>
          <w:tcPr>
            <w:tcW w:w="5499" w:type="dxa"/>
          </w:tcPr>
          <w:p w:rsidR="00AA1433" w:rsidRDefault="00AA1433" w:rsidP="00AA1433">
            <w:r>
              <w:t xml:space="preserve">This handler is called when the ClockFalling event is propagated. In this case </w:t>
            </w:r>
            <w:r w:rsidR="00EC58A5">
              <w:t>it will perform a memory read/write ready for the rising edge of the next clock cycle.</w:t>
            </w:r>
          </w:p>
          <w:p w:rsidR="00AA1433" w:rsidRDefault="00AA1433" w:rsidP="00AA1433"/>
        </w:tc>
      </w:tr>
      <w:tr w:rsidR="00AA1433" w:rsidTr="00AA1433">
        <w:tc>
          <w:tcPr>
            <w:tcW w:w="1711" w:type="dxa"/>
          </w:tcPr>
          <w:p w:rsidR="00AA1433" w:rsidRDefault="00AA1433" w:rsidP="00AA1433">
            <w:r>
              <w:t>Public Void Method</w:t>
            </w:r>
          </w:p>
        </w:tc>
        <w:tc>
          <w:tcPr>
            <w:tcW w:w="2366" w:type="dxa"/>
          </w:tcPr>
          <w:p w:rsidR="00AA1433" w:rsidRDefault="00AA1433" w:rsidP="00AA1433">
            <w:r>
              <w:t>Set</w:t>
            </w:r>
            <w:r w:rsidR="00270193">
              <w:t>Flag</w:t>
            </w:r>
          </w:p>
        </w:tc>
        <w:tc>
          <w:tcPr>
            <w:tcW w:w="5499" w:type="dxa"/>
          </w:tcPr>
          <w:p w:rsidR="00AA1433" w:rsidRDefault="00AA1433" w:rsidP="00AA1433">
            <w:r>
              <w:t xml:space="preserve">This method is called by other objects in order to control the operation of the </w:t>
            </w:r>
            <w:r w:rsidR="00D72975">
              <w:t>MemoryBank</w:t>
            </w:r>
            <w:r>
              <w:t>. Hence it needs to be public.</w:t>
            </w:r>
            <w:r w:rsidR="00D72975">
              <w:t xml:space="preserve"> It adjusts a flag based enumerable value stored in the object.</w:t>
            </w:r>
          </w:p>
        </w:tc>
      </w:tr>
    </w:tbl>
    <w:p w:rsidR="00AA1433" w:rsidRDefault="00AA1433" w:rsidP="00AA1433">
      <w:pPr>
        <w:pStyle w:val="Heading4"/>
        <w:ind w:firstLine="0"/>
      </w:pPr>
      <w:r>
        <w:t>Algorithms</w:t>
      </w:r>
    </w:p>
    <w:p w:rsidR="00AA1433" w:rsidRDefault="00EC58A5" w:rsidP="00AA1433">
      <w:pPr>
        <w:ind w:firstLine="0"/>
      </w:pPr>
      <w:r>
        <w:t>The Memory</w:t>
      </w:r>
      <w:r w:rsidR="007D38BC">
        <w:t>Ba</w:t>
      </w:r>
      <w:r>
        <w:t xml:space="preserve">nk also operates only on the Clock Falling handler and hence operates simply through a </w:t>
      </w:r>
      <w:r w:rsidR="007D38BC">
        <w:t xml:space="preserve">single algorithm that is similar to the ALU. However, the MemoryBank had added complexity as it has to deal with four potential circumstances: Read, Write, </w:t>
      </w:r>
      <w:proofErr w:type="gramStart"/>
      <w:r w:rsidR="007D38BC">
        <w:t>Read</w:t>
      </w:r>
      <w:proofErr w:type="gramEnd"/>
      <w:r w:rsidR="007D38BC">
        <w:t xml:space="preserve"> 2 Bytes, Write 2 Bytes. These are indicated using a Read/Write flag and a One Byte/</w:t>
      </w:r>
      <w:proofErr w:type="gramStart"/>
      <w:r w:rsidR="007D38BC">
        <w:t>Two byte</w:t>
      </w:r>
      <w:proofErr w:type="gramEnd"/>
      <w:r w:rsidR="007D38BC">
        <w:t xml:space="preserve"> flag. </w:t>
      </w:r>
    </w:p>
    <w:p w:rsidR="00AA1433" w:rsidRDefault="00AA1433" w:rsidP="00AA1433">
      <w:pPr>
        <w:ind w:firstLine="0"/>
      </w:pPr>
    </w:p>
    <w:p w:rsidR="00AA1433" w:rsidRDefault="00AA1433" w:rsidP="00AA1433">
      <w:pPr>
        <w:ind w:firstLine="0"/>
      </w:pPr>
      <w:r>
        <w:t>CLOCK FALLING HANDLER:</w:t>
      </w:r>
    </w:p>
    <w:p w:rsidR="00AA1433" w:rsidRDefault="00AA1433" w:rsidP="00AA1433">
      <w:pPr>
        <w:ind w:firstLine="0"/>
      </w:pPr>
      <w:r>
        <w:tab/>
        <w:t>VAR busValue IS CONVERT BUS TO INTEGER</w:t>
      </w:r>
    </w:p>
    <w:p w:rsidR="00AA1433" w:rsidRDefault="00AA1433" w:rsidP="00AA1433">
      <w:pPr>
        <w:ind w:firstLine="0"/>
      </w:pPr>
      <w:r>
        <w:lastRenderedPageBreak/>
        <w:tab/>
        <w:t>VAR accValue IS CONVERT ACCUMULATOR TO INTEGER</w:t>
      </w:r>
    </w:p>
    <w:p w:rsidR="00AA1433" w:rsidRDefault="00AA1433" w:rsidP="00AA1433">
      <w:pPr>
        <w:ind w:firstLine="0"/>
      </w:pPr>
      <w:r>
        <w:tab/>
        <w:t>VAR val IS 0</w:t>
      </w:r>
    </w:p>
    <w:p w:rsidR="00AA1433" w:rsidRDefault="00AA1433" w:rsidP="00AA1433">
      <w:pPr>
        <w:ind w:firstLine="0"/>
      </w:pPr>
    </w:p>
    <w:p w:rsidR="00AA1433" w:rsidRDefault="00AA1433" w:rsidP="00AA1433">
      <w:pPr>
        <w:ind w:firstLine="0"/>
      </w:pPr>
      <w:r>
        <w:tab/>
        <w:t>SWITCH ALU MODE:</w:t>
      </w:r>
    </w:p>
    <w:p w:rsidR="00AA1433" w:rsidRDefault="00AA1433" w:rsidP="00AA1433">
      <w:pPr>
        <w:ind w:firstLine="0"/>
      </w:pPr>
      <w:r>
        <w:tab/>
      </w:r>
      <w:r>
        <w:tab/>
        <w:t>CASE Increment THEN val IS busValue + 1</w:t>
      </w:r>
    </w:p>
    <w:p w:rsidR="00AA1433" w:rsidRDefault="00AA1433" w:rsidP="00AA1433">
      <w:pPr>
        <w:ind w:firstLine="0"/>
      </w:pPr>
      <w:r>
        <w:tab/>
      </w:r>
      <w:r>
        <w:tab/>
        <w:t>CASE IncrementWord THEN val is busValue + 2</w:t>
      </w:r>
    </w:p>
    <w:p w:rsidR="00AA1433" w:rsidRDefault="00AA1433" w:rsidP="00AA1433">
      <w:pPr>
        <w:ind w:firstLine="0"/>
      </w:pPr>
      <w:r>
        <w:tab/>
      </w:r>
      <w:r>
        <w:tab/>
        <w:t>CASE Add THEN val IS busValue + accValue</w:t>
      </w:r>
    </w:p>
    <w:p w:rsidR="00AA1433" w:rsidRDefault="00AA1433" w:rsidP="00AA1433">
      <w:pPr>
        <w:ind w:firstLine="0"/>
      </w:pPr>
      <w:r>
        <w:tab/>
      </w:r>
      <w:r>
        <w:tab/>
        <w:t>CASE Subtract THEN val IS accValue – busValue</w:t>
      </w:r>
    </w:p>
    <w:p w:rsidR="00AA1433" w:rsidRDefault="00AA1433" w:rsidP="00AA1433">
      <w:pPr>
        <w:ind w:firstLine="0"/>
      </w:pPr>
    </w:p>
    <w:p w:rsidR="00AA1433" w:rsidRDefault="00AA1433" w:rsidP="00AA1433">
      <w:pPr>
        <w:ind w:firstLine="0"/>
      </w:pPr>
      <w:r>
        <w:tab/>
        <w:t>ACCUMULATOR SET TO val AS BYTE ARRAY</w:t>
      </w:r>
    </w:p>
    <w:p w:rsidR="00AA1433" w:rsidRDefault="00AA1433" w:rsidP="00AA1433">
      <w:pPr>
        <w:ind w:firstLine="0"/>
      </w:pPr>
    </w:p>
    <w:p w:rsidR="00AA1433" w:rsidRPr="00AE44EC" w:rsidRDefault="00AA1433" w:rsidP="00AA1433">
      <w:pPr>
        <w:pStyle w:val="Heading4"/>
        <w:ind w:firstLine="0"/>
      </w:pPr>
      <w:r>
        <w:t>Validation</w:t>
      </w:r>
    </w:p>
    <w:p w:rsidR="00AA1433" w:rsidRDefault="00AA1433" w:rsidP="00AA1433">
      <w:pPr>
        <w:ind w:firstLine="0"/>
      </w:pPr>
      <w:r>
        <w:t xml:space="preserve">No validation will occur within the </w:t>
      </w:r>
      <w:r w:rsidR="005D0800">
        <w:t>Me</w:t>
      </w:r>
      <w:r w:rsidR="00714C38">
        <w:t>m</w:t>
      </w:r>
      <w:r w:rsidR="005D0800">
        <w:t>oryBank</w:t>
      </w:r>
      <w:r>
        <w:t xml:space="preserve"> class, as validation will only occur in the view part of the application. </w:t>
      </w:r>
    </w:p>
    <w:p w:rsidR="00AA1433" w:rsidRDefault="00AA1433" w:rsidP="00AA1433">
      <w:pPr>
        <w:ind w:firstLine="0"/>
      </w:pPr>
    </w:p>
    <w:p w:rsidR="00AA1433" w:rsidRPr="00AE44EC" w:rsidRDefault="00AA1433" w:rsidP="00AA1433">
      <w:pPr>
        <w:pStyle w:val="Heading4"/>
        <w:ind w:firstLine="0"/>
      </w:pPr>
      <w:r>
        <w:t>Test Data</w:t>
      </w:r>
    </w:p>
    <w:p w:rsidR="00AA1433" w:rsidRDefault="00AA1433" w:rsidP="00AA1433">
      <w:pPr>
        <w:ind w:firstLine="0"/>
      </w:pPr>
      <w:r>
        <w:t>With just the code for the processor and registers and ALU</w:t>
      </w:r>
      <w:r w:rsidR="00714C38">
        <w:t xml:space="preserve"> and MemoryBank</w:t>
      </w:r>
      <w:r>
        <w:t xml:space="preserve"> written, very little testing will be possible. Further testing of the </w:t>
      </w:r>
      <w:r w:rsidR="007D38BC">
        <w:t>MemoryBank</w:t>
      </w:r>
      <w:r>
        <w:t xml:space="preserve"> will be completed when the instructions are tested, as if the </w:t>
      </w:r>
      <w:r w:rsidR="007D38BC">
        <w:t>MemoryBank</w:t>
      </w:r>
      <w:r>
        <w:t xml:space="preserve"> does not behave correctly, it will become obvious when the instruction consequently misbehaves. In particular, attention should be aimed t</w:t>
      </w:r>
      <w:r w:rsidR="007D38BC">
        <w:t>owards the direct memory mode function of all instructions as well as towards the more specific instructions LDA and STA.</w:t>
      </w:r>
    </w:p>
    <w:p w:rsidR="00523A2F" w:rsidRDefault="00523A2F" w:rsidP="00AA1433">
      <w:pPr>
        <w:ind w:firstLine="0"/>
      </w:pPr>
    </w:p>
    <w:p w:rsidR="00D01A2D" w:rsidRDefault="00D01A2D" w:rsidP="00D01A2D">
      <w:pPr>
        <w:pStyle w:val="Heading4"/>
        <w:ind w:firstLine="0"/>
      </w:pPr>
      <w:r>
        <w:t>Usability Features</w:t>
      </w:r>
    </w:p>
    <w:p w:rsidR="00D01A2D" w:rsidRDefault="00D01A2D" w:rsidP="00D01A2D">
      <w:pPr>
        <w:ind w:firstLine="0"/>
      </w:pPr>
      <w:r>
        <w:t>Since this is not part of the UI and instead part of the model, therefore there is not a lot of usability planning in terms of interface, however, we can still consider the workings of the model and how they are simplified to make sense for the user.</w:t>
      </w:r>
    </w:p>
    <w:p w:rsidR="00D01A2D" w:rsidRPr="00B76964" w:rsidRDefault="00D01A2D" w:rsidP="00D01A2D">
      <w:pPr>
        <w:ind w:firstLine="0"/>
      </w:pP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D01A2D"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D01A2D" w:rsidRDefault="00D01A2D" w:rsidP="00C73BC2">
            <w:r>
              <w:t>Usability Feature</w:t>
            </w:r>
          </w:p>
        </w:tc>
        <w:tc>
          <w:tcPr>
            <w:tcW w:w="6207" w:type="dxa"/>
          </w:tcPr>
          <w:p w:rsidR="00D01A2D" w:rsidRDefault="00D01A2D" w:rsidP="00C73BC2">
            <w:r>
              <w:t>Justification</w:t>
            </w:r>
            <w:r w:rsidR="00FA5D63">
              <w:t xml:space="preserve"> and Explanation</w:t>
            </w:r>
          </w:p>
        </w:tc>
      </w:tr>
      <w:tr w:rsidR="00D01A2D" w:rsidTr="00C73BC2">
        <w:tc>
          <w:tcPr>
            <w:tcW w:w="3369" w:type="dxa"/>
          </w:tcPr>
          <w:p w:rsidR="00D01A2D" w:rsidRDefault="00D01A2D" w:rsidP="00C73BC2">
            <w:r>
              <w:t>Caching and Latency</w:t>
            </w:r>
          </w:p>
        </w:tc>
        <w:tc>
          <w:tcPr>
            <w:tcW w:w="6207" w:type="dxa"/>
          </w:tcPr>
          <w:p w:rsidR="00D01A2D" w:rsidRDefault="00D01A2D" w:rsidP="00C73BC2">
            <w:r>
              <w:t xml:space="preserve">Memory components in real life often have a degree of latency associated with them, and to reduce this some form of caching may be applied. Here, the memory bank will have completed a write or read within a single CPU cycle. Normally it would take more cycles, but if the value was cached then it would be immediate. </w:t>
            </w:r>
            <w:r>
              <w:lastRenderedPageBreak/>
              <w:t xml:space="preserve">This inconsistency would be confusing for a user and hence I have decided not to include caching and instead make memory read/writes almost instant. </w:t>
            </w:r>
          </w:p>
        </w:tc>
      </w:tr>
    </w:tbl>
    <w:p w:rsidR="00D01A2D" w:rsidRDefault="00D01A2D" w:rsidP="00AA1433">
      <w:pPr>
        <w:ind w:firstLine="0"/>
      </w:pPr>
    </w:p>
    <w:p w:rsidR="00523A2F" w:rsidRDefault="00523A2F" w:rsidP="00523A2F">
      <w:pPr>
        <w:pStyle w:val="Heading3"/>
        <w:ind w:firstLine="0"/>
      </w:pPr>
      <w:bookmarkStart w:id="45" w:name="_Toc3714796"/>
      <w:r>
        <w:t>Designing the Main Form Class</w:t>
      </w:r>
      <w:bookmarkEnd w:id="45"/>
    </w:p>
    <w:p w:rsidR="00523A2F" w:rsidRDefault="00041191" w:rsidP="00523A2F">
      <w:pPr>
        <w:ind w:firstLine="0"/>
      </w:pPr>
      <w:r>
        <w:t>The main form is how users will typically interact with the system.</w:t>
      </w:r>
      <w:r w:rsidR="00EE53D9">
        <w:t xml:space="preserve"> Whilst algorithmically it will remain simple, this class will be the entrypoint for a majority of the user facing </w:t>
      </w:r>
      <w:r w:rsidR="008565A2">
        <w:t>testing, and hence special attention should be paid to the test table.</w:t>
      </w:r>
    </w:p>
    <w:p w:rsidR="00523A2F" w:rsidRDefault="00523A2F" w:rsidP="00523A2F">
      <w:pPr>
        <w:ind w:firstLine="0"/>
        <w:rPr>
          <w:rFonts w:asciiTheme="majorHAnsi" w:eastAsiaTheme="majorEastAsia" w:hAnsiTheme="majorHAnsi" w:cstheme="majorBidi"/>
          <w:b/>
          <w:bCs/>
        </w:rPr>
      </w:pPr>
    </w:p>
    <w:p w:rsidR="00523A2F" w:rsidRPr="00AE44EC" w:rsidRDefault="00523A2F" w:rsidP="00523A2F">
      <w:pPr>
        <w:pStyle w:val="Heading4"/>
        <w:ind w:firstLine="0"/>
      </w:pPr>
      <w:r>
        <w:t>Properties and Methods</w:t>
      </w:r>
    </w:p>
    <w:p w:rsidR="00523A2F" w:rsidRDefault="00523A2F" w:rsidP="00523A2F">
      <w:pPr>
        <w:ind w:firstLine="0"/>
      </w:pPr>
      <w:r>
        <w:t>The following table shows the expected properties, methods etc of the MemoryBank class as well as an explanation and a reason for the access protection.</w:t>
      </w:r>
    </w:p>
    <w:p w:rsidR="00523A2F" w:rsidRDefault="00523A2F" w:rsidP="00523A2F">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523A2F"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523A2F" w:rsidRDefault="00523A2F" w:rsidP="003C4B14">
            <w:r>
              <w:t>Type</w:t>
            </w:r>
          </w:p>
        </w:tc>
        <w:tc>
          <w:tcPr>
            <w:tcW w:w="2366" w:type="dxa"/>
          </w:tcPr>
          <w:p w:rsidR="00523A2F" w:rsidRDefault="00523A2F" w:rsidP="003C4B14">
            <w:r>
              <w:t>Name</w:t>
            </w:r>
          </w:p>
        </w:tc>
        <w:tc>
          <w:tcPr>
            <w:tcW w:w="5499" w:type="dxa"/>
          </w:tcPr>
          <w:p w:rsidR="00523A2F" w:rsidRDefault="00523A2F" w:rsidP="003C4B14">
            <w:r>
              <w:t>Explanation</w:t>
            </w:r>
          </w:p>
        </w:tc>
      </w:tr>
      <w:tr w:rsidR="00523A2F" w:rsidTr="003C4B14">
        <w:tc>
          <w:tcPr>
            <w:tcW w:w="1711" w:type="dxa"/>
          </w:tcPr>
          <w:p w:rsidR="00523A2F" w:rsidRDefault="008565A2" w:rsidP="003C4B14">
            <w:r>
              <w:t>Private Method</w:t>
            </w:r>
          </w:p>
        </w:tc>
        <w:tc>
          <w:tcPr>
            <w:tcW w:w="2366" w:type="dxa"/>
          </w:tcPr>
          <w:p w:rsidR="00523A2F" w:rsidRDefault="008565A2" w:rsidP="003C4B14">
            <w:r>
              <w:t>Update UI Handler</w:t>
            </w:r>
          </w:p>
        </w:tc>
        <w:tc>
          <w:tcPr>
            <w:tcW w:w="5499" w:type="dxa"/>
          </w:tcPr>
          <w:p w:rsidR="00523A2F" w:rsidRDefault="00523A2F" w:rsidP="008565A2">
            <w:r>
              <w:t xml:space="preserve">This </w:t>
            </w:r>
            <w:r w:rsidR="008565A2">
              <w:t>method is setup as a hook onto the processors UpdateUI event. This signifies to the form that the view needs to be re-rendered in order to match the state of the model.</w:t>
            </w:r>
          </w:p>
          <w:p w:rsidR="003F12F3" w:rsidRDefault="003F12F3" w:rsidP="008565A2"/>
          <w:p w:rsidR="003F12F3" w:rsidRDefault="003F12F3" w:rsidP="008565A2">
            <w:r>
              <w:t>It is private as it does not need to be called by other objects.</w:t>
            </w:r>
          </w:p>
          <w:p w:rsidR="00523A2F" w:rsidRDefault="00523A2F" w:rsidP="003C4B14"/>
        </w:tc>
      </w:tr>
      <w:tr w:rsidR="00523A2F" w:rsidTr="003C4B14">
        <w:tc>
          <w:tcPr>
            <w:tcW w:w="1711" w:type="dxa"/>
          </w:tcPr>
          <w:p w:rsidR="00523A2F" w:rsidRDefault="008565A2" w:rsidP="003C4B14">
            <w:r>
              <w:t>Private Method</w:t>
            </w:r>
          </w:p>
        </w:tc>
        <w:tc>
          <w:tcPr>
            <w:tcW w:w="2366" w:type="dxa"/>
          </w:tcPr>
          <w:p w:rsidR="00523A2F" w:rsidRDefault="008565A2" w:rsidP="003C4B14">
            <w:r>
              <w:t>Clock Rate Value Changed Handler</w:t>
            </w:r>
          </w:p>
        </w:tc>
        <w:tc>
          <w:tcPr>
            <w:tcW w:w="5499" w:type="dxa"/>
          </w:tcPr>
          <w:p w:rsidR="00523A2F" w:rsidRDefault="003F12F3" w:rsidP="003C4B14">
            <w:r>
              <w:t>The method is a hook onto the value changed event for the clock rate entry box. Here we can perform appropriate validation and update the timer mechanism so that the processor is actually affected.</w:t>
            </w:r>
          </w:p>
          <w:p w:rsidR="00523A2F" w:rsidRDefault="00523A2F" w:rsidP="003C4B14"/>
          <w:p w:rsidR="00523A2F" w:rsidRDefault="003F12F3" w:rsidP="003C4B14">
            <w:r>
              <w:t>It is private as it does not need to be called by other objects.</w:t>
            </w:r>
          </w:p>
        </w:tc>
      </w:tr>
    </w:tbl>
    <w:p w:rsidR="00523A2F" w:rsidRDefault="00523A2F" w:rsidP="00523A2F">
      <w:pPr>
        <w:pStyle w:val="Heading4"/>
        <w:ind w:firstLine="0"/>
      </w:pPr>
      <w:r>
        <w:t>Algorithms</w:t>
      </w:r>
    </w:p>
    <w:p w:rsidR="00523A2F" w:rsidRDefault="008E5999" w:rsidP="00523A2F">
      <w:pPr>
        <w:ind w:firstLine="0"/>
      </w:pPr>
      <w:r>
        <w:t>The Update UI handler is not algorithmic in sense that no logi</w:t>
      </w:r>
      <w:r w:rsidR="00296EC5">
        <w:t>c/conditions are applied to it. Therefore, there is no need to write pseudocode for it. The clock rate change handler does include some validation and therefore should be preplanned. The handler will be attached to a number scroller, so we don’t need to handle all scenarios as these are validated within the .net class instead. The only real interesting point shown within this pseudo-code is my preference for return based exits within specific conditions rather than using an if-else statement. This reduces nesting of code and resultant complexity.</w:t>
      </w:r>
    </w:p>
    <w:p w:rsidR="00523A2F" w:rsidRDefault="00523A2F" w:rsidP="00523A2F">
      <w:pPr>
        <w:ind w:firstLine="0"/>
      </w:pPr>
    </w:p>
    <w:p w:rsidR="00523A2F" w:rsidRDefault="00296EC5" w:rsidP="00523A2F">
      <w:pPr>
        <w:ind w:firstLine="0"/>
      </w:pPr>
      <w:r>
        <w:t>CLOCK RATE VALUE CHANGED HANDLER:</w:t>
      </w:r>
    </w:p>
    <w:p w:rsidR="00296EC5" w:rsidRDefault="00296EC5" w:rsidP="00523A2F">
      <w:pPr>
        <w:ind w:firstLine="0"/>
      </w:pPr>
      <w:r>
        <w:tab/>
        <w:t>SET lblClockrate’s Text TO STRING OF txtClockRate Value</w:t>
      </w:r>
    </w:p>
    <w:p w:rsidR="00296EC5" w:rsidRDefault="00296EC5" w:rsidP="00523A2F">
      <w:pPr>
        <w:ind w:firstLine="0"/>
      </w:pPr>
      <w:r>
        <w:tab/>
      </w:r>
    </w:p>
    <w:p w:rsidR="00296EC5" w:rsidRDefault="00296EC5" w:rsidP="00523A2F">
      <w:pPr>
        <w:ind w:firstLine="0"/>
      </w:pPr>
      <w:r>
        <w:tab/>
        <w:t>IF txtClockRate Value IS 0 THEN</w:t>
      </w:r>
    </w:p>
    <w:p w:rsidR="00296EC5" w:rsidRDefault="00296EC5" w:rsidP="00523A2F">
      <w:pPr>
        <w:ind w:firstLine="0"/>
      </w:pPr>
      <w:r>
        <w:tab/>
      </w:r>
      <w:r>
        <w:tab/>
        <w:t>DISABLE TIMER</w:t>
      </w:r>
    </w:p>
    <w:p w:rsidR="00296EC5" w:rsidRDefault="00296EC5" w:rsidP="00523A2F">
      <w:pPr>
        <w:ind w:firstLine="0"/>
      </w:pPr>
      <w:r>
        <w:tab/>
      </w:r>
      <w:r>
        <w:tab/>
        <w:t>RETURN</w:t>
      </w:r>
    </w:p>
    <w:p w:rsidR="00296EC5" w:rsidRDefault="00296EC5" w:rsidP="00523A2F">
      <w:pPr>
        <w:ind w:firstLine="0"/>
      </w:pPr>
      <w:r>
        <w:tab/>
        <w:t>END</w:t>
      </w:r>
    </w:p>
    <w:p w:rsidR="00296EC5" w:rsidRDefault="00296EC5" w:rsidP="00523A2F">
      <w:pPr>
        <w:ind w:firstLine="0"/>
      </w:pPr>
    </w:p>
    <w:p w:rsidR="00296EC5" w:rsidRDefault="00296EC5" w:rsidP="00523A2F">
      <w:pPr>
        <w:ind w:firstLine="0"/>
      </w:pPr>
      <w:r>
        <w:tab/>
        <w:t>ENABLE TIMER</w:t>
      </w:r>
    </w:p>
    <w:p w:rsidR="00296EC5" w:rsidRDefault="00296EC5" w:rsidP="00523A2F">
      <w:pPr>
        <w:ind w:firstLine="0"/>
      </w:pPr>
      <w:r>
        <w:tab/>
        <w:t>SET TIMER INTERVAL TO (1/txtClockRate Value) * 1000</w:t>
      </w:r>
    </w:p>
    <w:p w:rsidR="00296EC5" w:rsidRDefault="00296EC5" w:rsidP="00523A2F">
      <w:pPr>
        <w:ind w:firstLine="0"/>
      </w:pPr>
    </w:p>
    <w:p w:rsidR="00523A2F" w:rsidRDefault="00523A2F" w:rsidP="00296EC5">
      <w:pPr>
        <w:ind w:firstLine="0"/>
      </w:pPr>
      <w:r>
        <w:tab/>
      </w:r>
    </w:p>
    <w:p w:rsidR="00523A2F" w:rsidRDefault="00523A2F" w:rsidP="00523A2F">
      <w:pPr>
        <w:ind w:firstLine="0"/>
      </w:pPr>
    </w:p>
    <w:p w:rsidR="00523A2F" w:rsidRPr="00AE44EC" w:rsidRDefault="00523A2F" w:rsidP="00523A2F">
      <w:pPr>
        <w:pStyle w:val="Heading4"/>
        <w:ind w:firstLine="0"/>
      </w:pPr>
      <w:r>
        <w:t>Validation</w:t>
      </w:r>
    </w:p>
    <w:p w:rsidR="00523A2F" w:rsidRDefault="00296EC5" w:rsidP="00523A2F">
      <w:pPr>
        <w:ind w:firstLine="0"/>
      </w:pPr>
      <w:r>
        <w:t>The following table shows the validation that will be required for parts of the main form not covered else where</w:t>
      </w:r>
    </w:p>
    <w:p w:rsidR="00296EC5" w:rsidRDefault="00296EC5" w:rsidP="00523A2F">
      <w:pPr>
        <w:ind w:firstLine="0"/>
      </w:pPr>
    </w:p>
    <w:tbl>
      <w:tblPr>
        <w:tblStyle w:val="TableGrid"/>
        <w:tblW w:w="0" w:type="auto"/>
        <w:tblLook w:val="04A0" w:firstRow="1" w:lastRow="0" w:firstColumn="1" w:lastColumn="0" w:noHBand="0" w:noVBand="1"/>
      </w:tblPr>
      <w:tblGrid>
        <w:gridCol w:w="3192"/>
        <w:gridCol w:w="3192"/>
        <w:gridCol w:w="3192"/>
      </w:tblGrid>
      <w:tr w:rsidR="00296EC5" w:rsidTr="00296EC5">
        <w:tc>
          <w:tcPr>
            <w:tcW w:w="3192" w:type="dxa"/>
          </w:tcPr>
          <w:p w:rsidR="00296EC5" w:rsidRDefault="00296EC5" w:rsidP="00523A2F">
            <w:pPr>
              <w:ind w:firstLine="0"/>
            </w:pPr>
            <w:r>
              <w:t>Element</w:t>
            </w:r>
          </w:p>
        </w:tc>
        <w:tc>
          <w:tcPr>
            <w:tcW w:w="3192" w:type="dxa"/>
          </w:tcPr>
          <w:p w:rsidR="00296EC5" w:rsidRDefault="00296EC5" w:rsidP="00523A2F">
            <w:pPr>
              <w:ind w:firstLine="0"/>
            </w:pPr>
            <w:r>
              <w:t>Acceptable Range</w:t>
            </w:r>
          </w:p>
        </w:tc>
        <w:tc>
          <w:tcPr>
            <w:tcW w:w="3192" w:type="dxa"/>
          </w:tcPr>
          <w:p w:rsidR="00296EC5" w:rsidRDefault="00296EC5" w:rsidP="00523A2F">
            <w:pPr>
              <w:ind w:firstLine="0"/>
            </w:pPr>
            <w:r>
              <w:t>Justification</w:t>
            </w:r>
          </w:p>
        </w:tc>
      </w:tr>
      <w:tr w:rsidR="00296EC5" w:rsidTr="00296EC5">
        <w:tc>
          <w:tcPr>
            <w:tcW w:w="3192" w:type="dxa"/>
          </w:tcPr>
          <w:p w:rsidR="00296EC5" w:rsidRDefault="00296EC5" w:rsidP="00523A2F">
            <w:pPr>
              <w:ind w:firstLine="0"/>
            </w:pPr>
            <w:r>
              <w:t>txtClockRate</w:t>
            </w:r>
          </w:p>
        </w:tc>
        <w:tc>
          <w:tcPr>
            <w:tcW w:w="3192" w:type="dxa"/>
          </w:tcPr>
          <w:p w:rsidR="00296EC5" w:rsidRDefault="00296EC5" w:rsidP="00523A2F">
            <w:pPr>
              <w:ind w:firstLine="0"/>
            </w:pPr>
            <w:r>
              <w:t>0 to 100 inclusive</w:t>
            </w:r>
          </w:p>
        </w:tc>
        <w:tc>
          <w:tcPr>
            <w:tcW w:w="3192" w:type="dxa"/>
          </w:tcPr>
          <w:p w:rsidR="00296EC5" w:rsidRDefault="00296EC5" w:rsidP="00523A2F">
            <w:pPr>
              <w:ind w:firstLine="0"/>
            </w:pPr>
            <w:r>
              <w:t>0 allows the user to disable the auto-clocking feature. Values over 100 could place strain on the application and the user’s system, and pose no real educational value to the user.  Nonsensical values could cause the system to crash without proper validation.</w:t>
            </w:r>
          </w:p>
        </w:tc>
      </w:tr>
    </w:tbl>
    <w:p w:rsidR="00523A2F" w:rsidRDefault="00523A2F" w:rsidP="00523A2F">
      <w:pPr>
        <w:ind w:firstLine="0"/>
      </w:pPr>
    </w:p>
    <w:p w:rsidR="00523A2F" w:rsidRPr="00AE44EC" w:rsidRDefault="00523A2F" w:rsidP="00523A2F">
      <w:pPr>
        <w:pStyle w:val="Heading4"/>
        <w:ind w:firstLine="0"/>
      </w:pPr>
      <w:r>
        <w:t>Test Data</w:t>
      </w:r>
    </w:p>
    <w:p w:rsidR="00523A2F" w:rsidRDefault="008338C0" w:rsidP="00523A2F">
      <w:pPr>
        <w:ind w:firstLine="0"/>
      </w:pPr>
      <w:r>
        <w:t>Since validation occurs, some testing is required to ensure that this meets expectations and behaves correctly.</w:t>
      </w:r>
    </w:p>
    <w:tbl>
      <w:tblPr>
        <w:tblStyle w:val="APAReport"/>
        <w:tblW w:w="0" w:type="auto"/>
        <w:tblLook w:val="04A0" w:firstRow="1" w:lastRow="0" w:firstColumn="1" w:lastColumn="0" w:noHBand="0" w:noVBand="1"/>
      </w:tblPr>
      <w:tblGrid>
        <w:gridCol w:w="3192"/>
        <w:gridCol w:w="3192"/>
        <w:gridCol w:w="3192"/>
      </w:tblGrid>
      <w:tr w:rsidR="008338C0" w:rsidTr="003F2C03">
        <w:trPr>
          <w:cnfStyle w:val="100000000000" w:firstRow="1" w:lastRow="0" w:firstColumn="0" w:lastColumn="0" w:oddVBand="0" w:evenVBand="0" w:oddHBand="0" w:evenHBand="0" w:firstRowFirstColumn="0" w:firstRowLastColumn="0" w:lastRowFirstColumn="0" w:lastRowLastColumn="0"/>
        </w:trPr>
        <w:tc>
          <w:tcPr>
            <w:tcW w:w="3192" w:type="dxa"/>
          </w:tcPr>
          <w:p w:rsidR="008338C0" w:rsidRDefault="008338C0" w:rsidP="00523A2F">
            <w:r>
              <w:t>Test</w:t>
            </w:r>
          </w:p>
        </w:tc>
        <w:tc>
          <w:tcPr>
            <w:tcW w:w="3192" w:type="dxa"/>
          </w:tcPr>
          <w:p w:rsidR="008338C0" w:rsidRDefault="008338C0" w:rsidP="00523A2F">
            <w:r>
              <w:t>Expected Value or Behaviour</w:t>
            </w:r>
          </w:p>
        </w:tc>
        <w:tc>
          <w:tcPr>
            <w:tcW w:w="3192" w:type="dxa"/>
          </w:tcPr>
          <w:p w:rsidR="008338C0" w:rsidRDefault="008338C0" w:rsidP="00523A2F">
            <w:r>
              <w:t>Justification of Test</w:t>
            </w:r>
          </w:p>
        </w:tc>
      </w:tr>
      <w:tr w:rsidR="008338C0" w:rsidTr="003F2C03">
        <w:tc>
          <w:tcPr>
            <w:tcW w:w="3192" w:type="dxa"/>
          </w:tcPr>
          <w:p w:rsidR="008338C0" w:rsidRDefault="008338C0" w:rsidP="00523A2F">
            <w:r>
              <w:lastRenderedPageBreak/>
              <w:t>Entering -1 into the txtClockRate</w:t>
            </w:r>
          </w:p>
        </w:tc>
        <w:tc>
          <w:tcPr>
            <w:tcW w:w="3192" w:type="dxa"/>
          </w:tcPr>
          <w:p w:rsidR="008338C0" w:rsidRDefault="008338C0" w:rsidP="00523A2F">
            <w:r>
              <w:t>Field resets to 0.</w:t>
            </w:r>
          </w:p>
        </w:tc>
        <w:tc>
          <w:tcPr>
            <w:tcW w:w="3192" w:type="dxa"/>
          </w:tcPr>
          <w:p w:rsidR="008338C0" w:rsidRDefault="008338C0" w:rsidP="00523A2F">
            <w:r>
              <w:t>Invalid values should be set to the closest valid value. This is intuitive to the user and prevents crashes.</w:t>
            </w:r>
          </w:p>
        </w:tc>
      </w:tr>
      <w:tr w:rsidR="008338C0" w:rsidTr="003F2C03">
        <w:tc>
          <w:tcPr>
            <w:tcW w:w="3192" w:type="dxa"/>
          </w:tcPr>
          <w:p w:rsidR="008338C0" w:rsidRDefault="008338C0" w:rsidP="00523A2F">
            <w:r>
              <w:t>Entering 50 into the txtClockRate</w:t>
            </w:r>
          </w:p>
        </w:tc>
        <w:tc>
          <w:tcPr>
            <w:tcW w:w="3192" w:type="dxa"/>
          </w:tcPr>
          <w:p w:rsidR="008338C0" w:rsidRDefault="008338C0" w:rsidP="00523A2F">
            <w:r>
              <w:t>Field sets to 50 and clock ticks at 50hz.</w:t>
            </w:r>
          </w:p>
        </w:tc>
        <w:tc>
          <w:tcPr>
            <w:tcW w:w="3192" w:type="dxa"/>
          </w:tcPr>
          <w:p w:rsidR="008338C0" w:rsidRDefault="008338C0" w:rsidP="00523A2F">
            <w:r>
              <w:t>Ensure that valid values are accepted to prevent a frustrating user experience.</w:t>
            </w:r>
          </w:p>
        </w:tc>
      </w:tr>
      <w:tr w:rsidR="008338C0" w:rsidTr="003F2C03">
        <w:tc>
          <w:tcPr>
            <w:tcW w:w="3192" w:type="dxa"/>
          </w:tcPr>
          <w:p w:rsidR="008338C0" w:rsidRDefault="008338C0" w:rsidP="00523A2F">
            <w:r>
              <w:t>Entering 0 into the txtClockRate</w:t>
            </w:r>
          </w:p>
        </w:tc>
        <w:tc>
          <w:tcPr>
            <w:tcW w:w="3192" w:type="dxa"/>
          </w:tcPr>
          <w:p w:rsidR="008338C0" w:rsidRDefault="008338C0" w:rsidP="00523A2F">
            <w:r>
              <w:t>Fields sets to 0 and the timer is disabled.</w:t>
            </w:r>
          </w:p>
        </w:tc>
        <w:tc>
          <w:tcPr>
            <w:tcW w:w="3192" w:type="dxa"/>
          </w:tcPr>
          <w:p w:rsidR="008338C0" w:rsidRDefault="008338C0" w:rsidP="00523A2F">
            <w:r>
              <w:t>Ensure that key part of functionality works correctly and validation allows correct range of values.</w:t>
            </w:r>
          </w:p>
        </w:tc>
      </w:tr>
      <w:tr w:rsidR="008338C0" w:rsidTr="003F2C03">
        <w:tc>
          <w:tcPr>
            <w:tcW w:w="3192" w:type="dxa"/>
          </w:tcPr>
          <w:p w:rsidR="008338C0" w:rsidRDefault="008338C0" w:rsidP="00523A2F">
            <w:r>
              <w:t>Entering 100 into the txtClockRate</w:t>
            </w:r>
          </w:p>
        </w:tc>
        <w:tc>
          <w:tcPr>
            <w:tcW w:w="3192" w:type="dxa"/>
          </w:tcPr>
          <w:p w:rsidR="008338C0" w:rsidRDefault="008338C0" w:rsidP="00523A2F">
            <w:r>
              <w:t>Field sets to 100 and the clock ticks at 100hz.</w:t>
            </w:r>
          </w:p>
        </w:tc>
        <w:tc>
          <w:tcPr>
            <w:tcW w:w="3192" w:type="dxa"/>
          </w:tcPr>
          <w:p w:rsidR="008338C0" w:rsidRDefault="00671BA9" w:rsidP="00523A2F">
            <w:r>
              <w:t>Ensure that valid values at the extremities are correctly accepted.</w:t>
            </w:r>
          </w:p>
        </w:tc>
      </w:tr>
      <w:tr w:rsidR="00671BA9" w:rsidTr="003F2C03">
        <w:tc>
          <w:tcPr>
            <w:tcW w:w="3192" w:type="dxa"/>
          </w:tcPr>
          <w:p w:rsidR="00671BA9" w:rsidRDefault="00671BA9" w:rsidP="00523A2F">
            <w:r>
              <w:t>Entering ‘azert|’ into the txtClockRate</w:t>
            </w:r>
          </w:p>
        </w:tc>
        <w:tc>
          <w:tcPr>
            <w:tcW w:w="3192" w:type="dxa"/>
          </w:tcPr>
          <w:p w:rsidR="00671BA9" w:rsidRDefault="00671BA9" w:rsidP="00523A2F">
            <w:r>
              <w:t>Field remains at previous value or sets to 0.</w:t>
            </w:r>
          </w:p>
        </w:tc>
        <w:tc>
          <w:tcPr>
            <w:tcW w:w="3192" w:type="dxa"/>
          </w:tcPr>
          <w:p w:rsidR="00671BA9" w:rsidRDefault="00671BA9" w:rsidP="00523A2F">
            <w:r>
              <w:t>Ensure that completely nonsense values do not crash the application.</w:t>
            </w:r>
          </w:p>
        </w:tc>
      </w:tr>
    </w:tbl>
    <w:p w:rsidR="00AA1433" w:rsidRDefault="00AA1433" w:rsidP="00671BA9">
      <w:pPr>
        <w:spacing w:line="480" w:lineRule="auto"/>
        <w:ind w:firstLine="0"/>
        <w:rPr>
          <w:rFonts w:asciiTheme="majorHAnsi" w:eastAsiaTheme="majorEastAsia" w:hAnsiTheme="majorHAnsi" w:cstheme="majorBidi"/>
          <w:b/>
          <w:bCs/>
        </w:rPr>
      </w:pPr>
    </w:p>
    <w:p w:rsidR="00714C38" w:rsidRDefault="00714C38" w:rsidP="00714C38">
      <w:pPr>
        <w:pStyle w:val="Heading4"/>
        <w:ind w:firstLine="0"/>
      </w:pPr>
      <w:r>
        <w:t>Usability Features</w:t>
      </w:r>
    </w:p>
    <w:p w:rsidR="00714C38" w:rsidRDefault="00714C38" w:rsidP="00714C38">
      <w:pPr>
        <w:ind w:firstLine="0"/>
      </w:pPr>
      <w:r>
        <w:t>Since this is a UI component, there is a large amount usability planning that needs to be completed, including a basic sketch of the planned UI so we can evaluate any usability features that need to be implemented.</w:t>
      </w:r>
      <w:r w:rsidR="00025DF3">
        <w:t xml:space="preserve"> I created the following sketch using my favorite sketch/diagram tool Draw.io as it provides a bunch of basic shapes which can form the skeleton of your UI design. Omitted is the MemoryBank as this will be shown in a later stage.</w:t>
      </w:r>
    </w:p>
    <w:p w:rsidR="00025DF3" w:rsidRDefault="00025DF3" w:rsidP="00714C38">
      <w:pPr>
        <w:ind w:firstLine="0"/>
      </w:pPr>
    </w:p>
    <w:p w:rsidR="00714C38" w:rsidRPr="00B76964" w:rsidRDefault="00025DF3" w:rsidP="00714C38">
      <w:pPr>
        <w:ind w:firstLine="0"/>
      </w:pPr>
      <w:r>
        <w:rPr>
          <w:noProof/>
        </w:rPr>
        <w:lastRenderedPageBreak/>
        <w:drawing>
          <wp:inline distT="0" distB="0" distL="0" distR="0">
            <wp:extent cx="5943600" cy="4332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I Mocku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714C38"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714C38" w:rsidRDefault="00714C38" w:rsidP="00C73BC2">
            <w:r>
              <w:t>Usability Feature</w:t>
            </w:r>
          </w:p>
        </w:tc>
        <w:tc>
          <w:tcPr>
            <w:tcW w:w="6207" w:type="dxa"/>
          </w:tcPr>
          <w:p w:rsidR="00714C38" w:rsidRDefault="00714C38" w:rsidP="00C73BC2">
            <w:r>
              <w:t>Justification</w:t>
            </w:r>
            <w:r w:rsidR="0091137C">
              <w:t xml:space="preserve"> and Explanation</w:t>
            </w:r>
          </w:p>
        </w:tc>
      </w:tr>
      <w:tr w:rsidR="00714C38" w:rsidTr="00C73BC2">
        <w:tc>
          <w:tcPr>
            <w:tcW w:w="3369" w:type="dxa"/>
          </w:tcPr>
          <w:p w:rsidR="00714C38" w:rsidRDefault="00025DF3" w:rsidP="00C73BC2">
            <w:r>
              <w:t>Interactable UI elements are large and clear to the user.</w:t>
            </w:r>
          </w:p>
        </w:tc>
        <w:tc>
          <w:tcPr>
            <w:tcW w:w="6207" w:type="dxa"/>
          </w:tcPr>
          <w:p w:rsidR="00714C38" w:rsidRDefault="00025DF3" w:rsidP="00C73BC2">
            <w:r>
              <w:t>Buttons such as the control for manually stepping the clock are large and not hidden away within the interface. This makes them easy for the user to find, and their functionality is clearly explained by using bold descriptive labels.</w:t>
            </w:r>
          </w:p>
          <w:p w:rsidR="00783605" w:rsidRDefault="00783605" w:rsidP="00C73BC2"/>
        </w:tc>
      </w:tr>
      <w:tr w:rsidR="00783605" w:rsidTr="00C73BC2">
        <w:tc>
          <w:tcPr>
            <w:tcW w:w="3369" w:type="dxa"/>
          </w:tcPr>
          <w:p w:rsidR="00783605" w:rsidRDefault="00EA2EBD" w:rsidP="00C73BC2">
            <w:r>
              <w:t>No interaction is further than three clicks away</w:t>
            </w:r>
          </w:p>
        </w:tc>
        <w:tc>
          <w:tcPr>
            <w:tcW w:w="6207" w:type="dxa"/>
          </w:tcPr>
          <w:p w:rsidR="00783605" w:rsidRDefault="00EA2EBD" w:rsidP="00C73BC2">
            <w:r>
              <w:t xml:space="preserve">By ensuring that all actions are within three clicks, you limit the complexity for users trying to navigate through the system. A system where a user has to click through several menus is likely to cause user frustration and this can ruin the users overall experience of a system. Furthermore, common actions, such as the Clock Step, in this case should be </w:t>
            </w:r>
            <w:r w:rsidR="00F24F2C">
              <w:t>available to the user within a single interaction if possible.</w:t>
            </w:r>
          </w:p>
          <w:p w:rsidR="00F24F2C" w:rsidRDefault="00F24F2C" w:rsidP="00C73BC2"/>
        </w:tc>
      </w:tr>
      <w:tr w:rsidR="00F24F2C" w:rsidTr="00C73BC2">
        <w:tc>
          <w:tcPr>
            <w:tcW w:w="3369" w:type="dxa"/>
          </w:tcPr>
          <w:p w:rsidR="00F24F2C" w:rsidRDefault="00F24F2C" w:rsidP="00C73BC2">
            <w:r>
              <w:t xml:space="preserve">Use of tabs to allow easy access to </w:t>
            </w:r>
            <w:r>
              <w:lastRenderedPageBreak/>
              <w:t>relevant information and prevent overload</w:t>
            </w:r>
            <w:r w:rsidR="00781CFD">
              <w:t xml:space="preserve"> on the user.</w:t>
            </w:r>
          </w:p>
        </w:tc>
        <w:tc>
          <w:tcPr>
            <w:tcW w:w="6207" w:type="dxa"/>
          </w:tcPr>
          <w:p w:rsidR="00F24F2C" w:rsidRDefault="00F24F2C" w:rsidP="00C73BC2">
            <w:r>
              <w:lastRenderedPageBreak/>
              <w:t xml:space="preserve">A tabbed menu such as the one on the left allows the user to select </w:t>
            </w:r>
            <w:r>
              <w:lastRenderedPageBreak/>
              <w:t xml:space="preserve">what information they want to access </w:t>
            </w:r>
            <w:r w:rsidR="00A8706A">
              <w:t xml:space="preserve">at that time. This is superior to simply displaying all the information at once since the user can be overwhelmed and can struggle to comprehend where the information they are looking for is. </w:t>
            </w:r>
            <w:r w:rsidR="00781CFD">
              <w:t>The tabbed menu allows them to select what information they want in a succinct manner.</w:t>
            </w:r>
          </w:p>
          <w:p w:rsidR="00781CFD" w:rsidRDefault="00781CFD" w:rsidP="00C73BC2"/>
        </w:tc>
      </w:tr>
      <w:tr w:rsidR="00781CFD" w:rsidTr="00C73BC2">
        <w:tc>
          <w:tcPr>
            <w:tcW w:w="3369" w:type="dxa"/>
          </w:tcPr>
          <w:p w:rsidR="00781CFD" w:rsidRDefault="00781CFD" w:rsidP="00C73BC2">
            <w:r>
              <w:lastRenderedPageBreak/>
              <w:t>Clear Labels and division of information</w:t>
            </w:r>
          </w:p>
        </w:tc>
        <w:tc>
          <w:tcPr>
            <w:tcW w:w="6207" w:type="dxa"/>
          </w:tcPr>
          <w:p w:rsidR="00781CFD" w:rsidRDefault="00781CFD" w:rsidP="00C73BC2">
            <w:r>
              <w:t>Bold labels divide up similar information (such as registers) so that users can differentiate between them. By making them bold they are clear to the user that they are labels and not another piece of data.</w:t>
            </w:r>
          </w:p>
        </w:tc>
      </w:tr>
    </w:tbl>
    <w:p w:rsidR="00714C38" w:rsidRDefault="00714C38" w:rsidP="00671BA9">
      <w:pPr>
        <w:spacing w:line="480" w:lineRule="auto"/>
        <w:ind w:firstLine="0"/>
        <w:rPr>
          <w:rFonts w:asciiTheme="majorHAnsi" w:eastAsiaTheme="majorEastAsia" w:hAnsiTheme="majorHAnsi" w:cstheme="majorBidi"/>
          <w:b/>
          <w:bCs/>
        </w:rPr>
      </w:pPr>
    </w:p>
    <w:p w:rsidR="00A41EBC" w:rsidRDefault="00A41EBC" w:rsidP="00A41EBC">
      <w:pPr>
        <w:pStyle w:val="Heading3"/>
        <w:ind w:firstLine="0"/>
      </w:pPr>
      <w:bookmarkStart w:id="46" w:name="_Toc3714797"/>
      <w:r>
        <w:t xml:space="preserve">Designing the Memory Bank Cell </w:t>
      </w:r>
      <w:r w:rsidR="00DC542D">
        <w:t xml:space="preserve">Component </w:t>
      </w:r>
      <w:r>
        <w:t>Class</w:t>
      </w:r>
      <w:bookmarkEnd w:id="46"/>
    </w:p>
    <w:p w:rsidR="00A41EBC" w:rsidRDefault="00A41EBC" w:rsidP="00A41EBC">
      <w:pPr>
        <w:ind w:firstLine="0"/>
      </w:pPr>
      <w:r>
        <w:t>The individual cell of memory represents another</w:t>
      </w:r>
      <w:r w:rsidR="00DC542D">
        <w:t xml:space="preserve"> place where validation on user entered content is completed. The memory bank cell also acts as the final point of UI update propagation, as it sources the data directly from the memory bank when it is triggered to update. It also directly interacts with the memory bank in order to allow the user to set the value of a memory cell.</w:t>
      </w:r>
    </w:p>
    <w:p w:rsidR="00A41EBC" w:rsidRDefault="00A41EBC" w:rsidP="00A41EBC">
      <w:pPr>
        <w:ind w:firstLine="0"/>
        <w:rPr>
          <w:rFonts w:asciiTheme="majorHAnsi" w:eastAsiaTheme="majorEastAsia" w:hAnsiTheme="majorHAnsi" w:cstheme="majorBidi"/>
          <w:b/>
          <w:bCs/>
        </w:rPr>
      </w:pPr>
    </w:p>
    <w:p w:rsidR="00A41EBC" w:rsidRPr="00AE44EC" w:rsidRDefault="00A41EBC" w:rsidP="00A41EBC">
      <w:pPr>
        <w:pStyle w:val="Heading4"/>
        <w:ind w:firstLine="0"/>
      </w:pPr>
      <w:r>
        <w:t>Properties and Methods</w:t>
      </w:r>
    </w:p>
    <w:p w:rsidR="00A41EBC" w:rsidRDefault="00A41EBC" w:rsidP="00A41EBC">
      <w:pPr>
        <w:ind w:firstLine="0"/>
      </w:pPr>
      <w:r>
        <w:t>The following table shows the expected properties, methods etc of the MemoryBank</w:t>
      </w:r>
      <w:r w:rsidR="00DC542D">
        <w:t xml:space="preserve"> Cell</w:t>
      </w:r>
      <w:r>
        <w:t xml:space="preserve"> class as well as an explanation and a reason for the access protection.</w:t>
      </w:r>
    </w:p>
    <w:p w:rsidR="00A41EBC" w:rsidRDefault="00A41EBC" w:rsidP="00A41EBC">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41EBC"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A41EBC" w:rsidRDefault="00A41EBC" w:rsidP="003C4B14">
            <w:r>
              <w:t>Type</w:t>
            </w:r>
          </w:p>
        </w:tc>
        <w:tc>
          <w:tcPr>
            <w:tcW w:w="2366" w:type="dxa"/>
          </w:tcPr>
          <w:p w:rsidR="00A41EBC" w:rsidRDefault="00A41EBC" w:rsidP="003C4B14">
            <w:r>
              <w:t>Name</w:t>
            </w:r>
          </w:p>
        </w:tc>
        <w:tc>
          <w:tcPr>
            <w:tcW w:w="5499" w:type="dxa"/>
          </w:tcPr>
          <w:p w:rsidR="00A41EBC" w:rsidRDefault="00A41EBC" w:rsidP="003C4B14">
            <w:r>
              <w:t>Explanation</w:t>
            </w:r>
          </w:p>
        </w:tc>
      </w:tr>
      <w:tr w:rsidR="00A41EBC" w:rsidTr="003C4B14">
        <w:tc>
          <w:tcPr>
            <w:tcW w:w="1711" w:type="dxa"/>
          </w:tcPr>
          <w:p w:rsidR="00A41EBC" w:rsidRDefault="00A41EBC" w:rsidP="003C4B14">
            <w:r>
              <w:t>P</w:t>
            </w:r>
            <w:r w:rsidR="00DC542D">
              <w:t xml:space="preserve">ublic </w:t>
            </w:r>
            <w:r>
              <w:t>Method</w:t>
            </w:r>
          </w:p>
        </w:tc>
        <w:tc>
          <w:tcPr>
            <w:tcW w:w="2366" w:type="dxa"/>
          </w:tcPr>
          <w:p w:rsidR="00A41EBC" w:rsidRDefault="00DC542D" w:rsidP="003C4B14">
            <w:r>
              <w:t>Setup</w:t>
            </w:r>
          </w:p>
        </w:tc>
        <w:tc>
          <w:tcPr>
            <w:tcW w:w="5499" w:type="dxa"/>
          </w:tcPr>
          <w:p w:rsidR="00A41EBC" w:rsidRDefault="00A41EBC" w:rsidP="003C4B14">
            <w:r>
              <w:t xml:space="preserve">This method is </w:t>
            </w:r>
            <w:r w:rsidR="00DC542D">
              <w:t>called as the very end of the propogation tree from MemoryBank Control down ton MemoryBank Row and finally MemoryBank cell. It signals the class to update its displayed value to match a changed value in the MemoryBank.</w:t>
            </w:r>
          </w:p>
          <w:p w:rsidR="00A41EBC" w:rsidRDefault="00A41EBC" w:rsidP="003C4B14"/>
          <w:p w:rsidR="00A41EBC" w:rsidRDefault="00A41EBC" w:rsidP="003C4B14">
            <w:r>
              <w:t>It is p</w:t>
            </w:r>
            <w:r w:rsidR="00C8729A">
              <w:t>ublic as it needs to be called by other objects, specifically the MemoryBank Row.</w:t>
            </w:r>
          </w:p>
          <w:p w:rsidR="00A41EBC" w:rsidRDefault="00A41EBC" w:rsidP="003C4B14"/>
        </w:tc>
      </w:tr>
      <w:tr w:rsidR="00A41EBC" w:rsidTr="003C4B14">
        <w:tc>
          <w:tcPr>
            <w:tcW w:w="1711" w:type="dxa"/>
          </w:tcPr>
          <w:p w:rsidR="00A41EBC" w:rsidRDefault="00A41EBC" w:rsidP="003C4B14">
            <w:r>
              <w:t>Private Method</w:t>
            </w:r>
          </w:p>
        </w:tc>
        <w:tc>
          <w:tcPr>
            <w:tcW w:w="2366" w:type="dxa"/>
          </w:tcPr>
          <w:p w:rsidR="00A41EBC" w:rsidRDefault="00A41EBC" w:rsidP="003C4B14">
            <w:r>
              <w:t>Value Changed Handler</w:t>
            </w:r>
          </w:p>
        </w:tc>
        <w:tc>
          <w:tcPr>
            <w:tcW w:w="5499" w:type="dxa"/>
          </w:tcPr>
          <w:p w:rsidR="00A41EBC" w:rsidRDefault="00A41EBC" w:rsidP="003C4B14">
            <w:r>
              <w:t xml:space="preserve">The method is a hook onto the value changed event for the </w:t>
            </w:r>
            <w:r w:rsidR="00A36C66">
              <w:t xml:space="preserve">memory bank value entry. It performs appropriate </w:t>
            </w:r>
            <w:r w:rsidR="00A36C66">
              <w:lastRenderedPageBreak/>
              <w:t>validation before applying. The change.</w:t>
            </w:r>
          </w:p>
          <w:p w:rsidR="00A41EBC" w:rsidRDefault="00A41EBC" w:rsidP="003C4B14"/>
          <w:p w:rsidR="00A41EBC" w:rsidRDefault="00A41EBC" w:rsidP="003C4B14">
            <w:r>
              <w:t>It is private as it does not need to be called by other objects.</w:t>
            </w:r>
          </w:p>
        </w:tc>
      </w:tr>
    </w:tbl>
    <w:p w:rsidR="00A41EBC" w:rsidRDefault="00A41EBC" w:rsidP="00A41EBC">
      <w:pPr>
        <w:pStyle w:val="Heading4"/>
        <w:ind w:firstLine="0"/>
      </w:pPr>
      <w:r>
        <w:lastRenderedPageBreak/>
        <w:t>Algorithms</w:t>
      </w:r>
    </w:p>
    <w:p w:rsidR="00A41EBC" w:rsidRDefault="00A36C66" w:rsidP="00A41EBC">
      <w:pPr>
        <w:ind w:firstLine="0"/>
      </w:pPr>
      <w:r>
        <w:t>Both algorithms included are relatively simple, although the second involves some element of validation that will need to be tested.</w:t>
      </w:r>
    </w:p>
    <w:p w:rsidR="00A41EBC" w:rsidRDefault="00A41EBC" w:rsidP="00A41EBC">
      <w:pPr>
        <w:ind w:firstLine="0"/>
      </w:pPr>
    </w:p>
    <w:p w:rsidR="00A41EBC" w:rsidRDefault="00A36C66" w:rsidP="00A41EBC">
      <w:pPr>
        <w:ind w:firstLine="0"/>
      </w:pPr>
      <w:r>
        <w:t>SETUP</w:t>
      </w:r>
      <w:r w:rsidR="00A41EBC">
        <w:t>:</w:t>
      </w:r>
    </w:p>
    <w:p w:rsidR="00A41EBC" w:rsidRDefault="00A41EBC" w:rsidP="00A36C66">
      <w:pPr>
        <w:ind w:firstLine="0"/>
      </w:pPr>
      <w:r>
        <w:tab/>
        <w:t xml:space="preserve">SET </w:t>
      </w:r>
      <w:r w:rsidR="00A36C66">
        <w:t>addressLbl Text TO MemoryAddress LEFT PADDED TO 3 LENGTH WITH 0</w:t>
      </w:r>
    </w:p>
    <w:p w:rsidR="00A36C66" w:rsidRDefault="00B43F80" w:rsidP="00A36C66">
      <w:pPr>
        <w:ind w:firstLine="0"/>
      </w:pPr>
      <w:r>
        <w:tab/>
        <w:t>SET valueLbl Text TO MemoryAddress MemoryBank VALUE</w:t>
      </w:r>
    </w:p>
    <w:p w:rsidR="00B43F80" w:rsidRDefault="00B43F80" w:rsidP="00A36C66">
      <w:pPr>
        <w:ind w:firstLine="0"/>
      </w:pPr>
    </w:p>
    <w:p w:rsidR="00F1068F" w:rsidRDefault="00F1068F" w:rsidP="00A36C66">
      <w:pPr>
        <w:ind w:firstLine="0"/>
      </w:pPr>
      <w:r>
        <w:t>VALUE CHANGED HANDLER:</w:t>
      </w:r>
    </w:p>
    <w:p w:rsidR="00F1068F" w:rsidRDefault="00F1068F" w:rsidP="00F1068F">
      <w:pPr>
        <w:ind w:firstLine="0"/>
      </w:pPr>
      <w:r>
        <w:tab/>
        <w:t>IF (newValue LENGTH IS GREATER THAN 0) THEN</w:t>
      </w:r>
    </w:p>
    <w:p w:rsidR="00F1068F" w:rsidRDefault="00F1068F" w:rsidP="00F1068F">
      <w:pPr>
        <w:ind w:firstLine="0"/>
      </w:pPr>
      <w:r>
        <w:tab/>
      </w:r>
      <w:r>
        <w:tab/>
        <w:t>TRY</w:t>
      </w:r>
    </w:p>
    <w:p w:rsidR="00F1068F" w:rsidRDefault="00F1068F" w:rsidP="00F1068F">
      <w:pPr>
        <w:ind w:firstLine="0"/>
      </w:pPr>
      <w:r>
        <w:tab/>
      </w:r>
      <w:r>
        <w:tab/>
      </w:r>
      <w:r>
        <w:tab/>
        <w:t>CAST newValue TO BYTES</w:t>
      </w:r>
    </w:p>
    <w:p w:rsidR="00F1068F" w:rsidRDefault="00F1068F" w:rsidP="00F1068F">
      <w:pPr>
        <w:ind w:firstLine="0"/>
      </w:pPr>
      <w:r>
        <w:tab/>
      </w:r>
      <w:r>
        <w:tab/>
        <w:t>CATCH</w:t>
      </w:r>
    </w:p>
    <w:p w:rsidR="00F1068F" w:rsidRDefault="00F1068F" w:rsidP="00F1068F">
      <w:pPr>
        <w:ind w:firstLine="0"/>
      </w:pPr>
      <w:r>
        <w:tab/>
      </w:r>
      <w:r>
        <w:tab/>
      </w:r>
      <w:r>
        <w:tab/>
        <w:t>WARN USER</w:t>
      </w:r>
    </w:p>
    <w:p w:rsidR="00F1068F" w:rsidRDefault="00F1068F" w:rsidP="00F1068F">
      <w:pPr>
        <w:ind w:firstLine="0"/>
      </w:pPr>
      <w:r>
        <w:tab/>
      </w:r>
      <w:r>
        <w:tab/>
      </w:r>
      <w:r>
        <w:tab/>
        <w:t>RESET valueBox Value</w:t>
      </w:r>
    </w:p>
    <w:p w:rsidR="00F1068F" w:rsidRDefault="00F1068F" w:rsidP="00F1068F">
      <w:pPr>
        <w:ind w:firstLine="0"/>
      </w:pPr>
      <w:r>
        <w:tab/>
      </w:r>
      <w:r>
        <w:tab/>
        <w:t>END TRY CATCH</w:t>
      </w:r>
    </w:p>
    <w:p w:rsidR="00A41EBC" w:rsidRDefault="00F1068F" w:rsidP="00A41EBC">
      <w:pPr>
        <w:ind w:firstLine="0"/>
      </w:pPr>
      <w:r>
        <w:tab/>
        <w:t>END IF</w:t>
      </w:r>
    </w:p>
    <w:p w:rsidR="00A41EBC" w:rsidRDefault="00A41EBC" w:rsidP="00A41EBC">
      <w:pPr>
        <w:ind w:firstLine="0"/>
      </w:pPr>
    </w:p>
    <w:p w:rsidR="00A41EBC" w:rsidRPr="00AE44EC" w:rsidRDefault="00A41EBC" w:rsidP="00A41EBC">
      <w:pPr>
        <w:pStyle w:val="Heading4"/>
        <w:ind w:firstLine="0"/>
      </w:pPr>
      <w:r>
        <w:t>Validation</w:t>
      </w:r>
    </w:p>
    <w:p w:rsidR="00A41EBC" w:rsidRDefault="00A41EBC" w:rsidP="00A41EBC">
      <w:pPr>
        <w:ind w:firstLine="0"/>
      </w:pPr>
      <w:r>
        <w:t>The following table shows the validation that will be required for parts of the main form not covered else where</w:t>
      </w:r>
    </w:p>
    <w:p w:rsidR="00A41EBC" w:rsidRDefault="00A41EBC" w:rsidP="00A41EBC">
      <w:pPr>
        <w:ind w:firstLine="0"/>
      </w:pP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Element</w:t>
            </w:r>
          </w:p>
        </w:tc>
        <w:tc>
          <w:tcPr>
            <w:tcW w:w="3192" w:type="dxa"/>
          </w:tcPr>
          <w:p w:rsidR="00A41EBC" w:rsidRDefault="00A41EBC" w:rsidP="003C4B14">
            <w:pPr>
              <w:ind w:firstLine="0"/>
            </w:pPr>
            <w:r>
              <w:t>Acceptable Range</w:t>
            </w:r>
          </w:p>
        </w:tc>
        <w:tc>
          <w:tcPr>
            <w:tcW w:w="3192" w:type="dxa"/>
          </w:tcPr>
          <w:p w:rsidR="00A41EBC" w:rsidRDefault="00A41EBC" w:rsidP="003C4B14">
            <w:pPr>
              <w:ind w:firstLine="0"/>
            </w:pPr>
            <w:r>
              <w:t>Justification</w:t>
            </w:r>
          </w:p>
        </w:tc>
      </w:tr>
      <w:tr w:rsidR="00A41EBC" w:rsidTr="003C4B14">
        <w:tc>
          <w:tcPr>
            <w:tcW w:w="3192" w:type="dxa"/>
          </w:tcPr>
          <w:p w:rsidR="00A41EBC" w:rsidRDefault="009220C5" w:rsidP="003C4B14">
            <w:pPr>
              <w:ind w:firstLine="0"/>
            </w:pPr>
            <w:r>
              <w:t>txtValue</w:t>
            </w:r>
          </w:p>
        </w:tc>
        <w:tc>
          <w:tcPr>
            <w:tcW w:w="3192" w:type="dxa"/>
          </w:tcPr>
          <w:p w:rsidR="00A41EBC" w:rsidRDefault="009220C5" w:rsidP="003C4B14">
            <w:pPr>
              <w:ind w:firstLine="0"/>
            </w:pPr>
            <w:r>
              <w:t>Any valid binary number up to a byte long.</w:t>
            </w:r>
          </w:p>
        </w:tc>
        <w:tc>
          <w:tcPr>
            <w:tcW w:w="3192" w:type="dxa"/>
          </w:tcPr>
          <w:p w:rsidR="00A41EBC" w:rsidRDefault="009220C5" w:rsidP="003C4B14">
            <w:pPr>
              <w:ind w:firstLine="0"/>
            </w:pPr>
            <w:r>
              <w:t xml:space="preserve">Any memory location can store up to one byte of </w:t>
            </w:r>
            <w:r w:rsidR="00303C3C">
              <w:t>binary. Allowing the system to attempt other values would cause crashes or incoherent behavior.</w:t>
            </w:r>
          </w:p>
        </w:tc>
      </w:tr>
    </w:tbl>
    <w:p w:rsidR="00A41EBC" w:rsidRDefault="00A41EBC" w:rsidP="00A41EBC">
      <w:pPr>
        <w:ind w:firstLine="0"/>
      </w:pPr>
    </w:p>
    <w:p w:rsidR="00A41EBC" w:rsidRPr="00AE44EC" w:rsidRDefault="00A41EBC" w:rsidP="00A41EBC">
      <w:pPr>
        <w:pStyle w:val="Heading4"/>
        <w:ind w:firstLine="0"/>
      </w:pPr>
      <w:r>
        <w:lastRenderedPageBreak/>
        <w:t>Test Data</w:t>
      </w:r>
    </w:p>
    <w:p w:rsidR="00A41EBC" w:rsidRDefault="00A41EBC" w:rsidP="00A41EBC">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Test</w:t>
            </w:r>
          </w:p>
        </w:tc>
        <w:tc>
          <w:tcPr>
            <w:tcW w:w="3192" w:type="dxa"/>
          </w:tcPr>
          <w:p w:rsidR="00A41EBC" w:rsidRDefault="00A41EBC" w:rsidP="003C4B14">
            <w:pPr>
              <w:ind w:firstLine="0"/>
            </w:pPr>
            <w:r>
              <w:t>Expected Value or Behaviour</w:t>
            </w:r>
          </w:p>
        </w:tc>
        <w:tc>
          <w:tcPr>
            <w:tcW w:w="3192" w:type="dxa"/>
          </w:tcPr>
          <w:p w:rsidR="00A41EBC" w:rsidRDefault="00A41EBC" w:rsidP="003C4B14">
            <w:pPr>
              <w:ind w:firstLine="0"/>
            </w:pPr>
            <w:r>
              <w:t>Justification of Test</w:t>
            </w:r>
          </w:p>
        </w:tc>
      </w:tr>
      <w:tr w:rsidR="00A41EBC" w:rsidTr="003C4B14">
        <w:tc>
          <w:tcPr>
            <w:tcW w:w="3192" w:type="dxa"/>
          </w:tcPr>
          <w:p w:rsidR="00A41EBC" w:rsidRDefault="00303C3C" w:rsidP="003C4B14">
            <w:pPr>
              <w:ind w:firstLine="0"/>
            </w:pPr>
            <w:r>
              <w:t>Entering 11110000</w:t>
            </w:r>
          </w:p>
        </w:tc>
        <w:tc>
          <w:tcPr>
            <w:tcW w:w="3192" w:type="dxa"/>
          </w:tcPr>
          <w:p w:rsidR="00A41EBC" w:rsidRDefault="00303C3C" w:rsidP="003C4B14">
            <w:pPr>
              <w:ind w:firstLine="0"/>
            </w:pPr>
            <w:r>
              <w:t>Memory at address set to 11110000</w:t>
            </w:r>
          </w:p>
        </w:tc>
        <w:tc>
          <w:tcPr>
            <w:tcW w:w="3192" w:type="dxa"/>
          </w:tcPr>
          <w:p w:rsidR="00A41EBC" w:rsidRDefault="00303C3C" w:rsidP="003C4B14">
            <w:pPr>
              <w:ind w:firstLine="0"/>
            </w:pPr>
            <w:r>
              <w:t>Correct values should be accepted without fault.</w:t>
            </w:r>
          </w:p>
        </w:tc>
      </w:tr>
      <w:tr w:rsidR="00A41EBC" w:rsidTr="003C4B14">
        <w:tc>
          <w:tcPr>
            <w:tcW w:w="3192" w:type="dxa"/>
          </w:tcPr>
          <w:p w:rsidR="00A41EBC" w:rsidRDefault="00303C3C" w:rsidP="003C4B14">
            <w:pPr>
              <w:ind w:firstLine="0"/>
            </w:pPr>
            <w:r>
              <w:t>Entering 1111</w:t>
            </w:r>
          </w:p>
        </w:tc>
        <w:tc>
          <w:tcPr>
            <w:tcW w:w="3192" w:type="dxa"/>
          </w:tcPr>
          <w:p w:rsidR="00A41EBC" w:rsidRDefault="00303C3C" w:rsidP="003C4B14">
            <w:pPr>
              <w:ind w:firstLine="0"/>
            </w:pPr>
            <w:r>
              <w:t>Field should be normalized to 00001111 due to left padding and the memory at address should be set to this.</w:t>
            </w:r>
          </w:p>
        </w:tc>
        <w:tc>
          <w:tcPr>
            <w:tcW w:w="3192" w:type="dxa"/>
          </w:tcPr>
          <w:p w:rsidR="00A41EBC" w:rsidRDefault="00303C3C" w:rsidP="003C4B14">
            <w:pPr>
              <w:ind w:firstLine="0"/>
            </w:pPr>
            <w:r>
              <w:t>Values that are valid but not normalized should be normalized to maintain consistency across the UI.</w:t>
            </w:r>
          </w:p>
        </w:tc>
      </w:tr>
      <w:tr w:rsidR="00A41EBC" w:rsidTr="003C4B14">
        <w:tc>
          <w:tcPr>
            <w:tcW w:w="3192" w:type="dxa"/>
          </w:tcPr>
          <w:p w:rsidR="00A41EBC" w:rsidRDefault="00303C3C" w:rsidP="003C4B14">
            <w:pPr>
              <w:ind w:firstLine="0"/>
            </w:pPr>
            <w:r>
              <w:t>Entering 111111111</w:t>
            </w:r>
          </w:p>
        </w:tc>
        <w:tc>
          <w:tcPr>
            <w:tcW w:w="3192" w:type="dxa"/>
          </w:tcPr>
          <w:p w:rsidR="00A41EBC" w:rsidRDefault="00303C3C" w:rsidP="003C4B14">
            <w:pPr>
              <w:ind w:firstLine="0"/>
            </w:pPr>
            <w:r>
              <w:t>Field resets to previous value.</w:t>
            </w:r>
          </w:p>
        </w:tc>
        <w:tc>
          <w:tcPr>
            <w:tcW w:w="3192" w:type="dxa"/>
          </w:tcPr>
          <w:p w:rsidR="00A41EBC" w:rsidRDefault="00303C3C" w:rsidP="003C4B14">
            <w:pPr>
              <w:ind w:firstLine="0"/>
            </w:pPr>
            <w:r>
              <w:t>Numbers that require over a byte should not be allowed as this will crash the system.</w:t>
            </w:r>
          </w:p>
        </w:tc>
      </w:tr>
      <w:tr w:rsidR="00A41EBC" w:rsidTr="003C4B14">
        <w:tc>
          <w:tcPr>
            <w:tcW w:w="3192" w:type="dxa"/>
          </w:tcPr>
          <w:p w:rsidR="00A41EBC" w:rsidRDefault="00303C3C" w:rsidP="003C4B14">
            <w:pPr>
              <w:ind w:firstLine="0"/>
            </w:pPr>
            <w:r>
              <w:t>Entering ‘shibboleth’</w:t>
            </w:r>
          </w:p>
        </w:tc>
        <w:tc>
          <w:tcPr>
            <w:tcW w:w="3192" w:type="dxa"/>
          </w:tcPr>
          <w:p w:rsidR="00A41EBC" w:rsidRDefault="00A41EBC" w:rsidP="003C4B14">
            <w:pPr>
              <w:ind w:firstLine="0"/>
            </w:pPr>
            <w:r>
              <w:t xml:space="preserve">Field </w:t>
            </w:r>
            <w:r w:rsidR="00303C3C">
              <w:t>resets to previous value.</w:t>
            </w:r>
          </w:p>
        </w:tc>
        <w:tc>
          <w:tcPr>
            <w:tcW w:w="3192" w:type="dxa"/>
          </w:tcPr>
          <w:p w:rsidR="00A41EBC" w:rsidRDefault="00303C3C" w:rsidP="003C4B14">
            <w:pPr>
              <w:ind w:firstLine="0"/>
            </w:pPr>
            <w:r>
              <w:t>Ensure that completely nonsense values do not crash the application.</w:t>
            </w:r>
          </w:p>
        </w:tc>
      </w:tr>
    </w:tbl>
    <w:p w:rsidR="00A41EBC" w:rsidRDefault="00A41EBC" w:rsidP="00A41EBC">
      <w:pPr>
        <w:spacing w:line="480" w:lineRule="auto"/>
        <w:ind w:firstLine="0"/>
        <w:rPr>
          <w:rFonts w:asciiTheme="majorHAnsi" w:eastAsiaTheme="majorEastAsia" w:hAnsiTheme="majorHAnsi" w:cstheme="majorBidi"/>
          <w:b/>
          <w:bCs/>
        </w:rPr>
      </w:pPr>
    </w:p>
    <w:p w:rsidR="00A1239C" w:rsidRDefault="00A1239C" w:rsidP="00A1239C">
      <w:pPr>
        <w:pStyle w:val="Heading4"/>
        <w:ind w:firstLine="0"/>
      </w:pPr>
      <w:r>
        <w:t>Usability Features</w:t>
      </w:r>
    </w:p>
    <w:p w:rsidR="00A1239C" w:rsidRDefault="0071685B" w:rsidP="00A1239C">
      <w:pPr>
        <w:ind w:firstLine="0"/>
      </w:pPr>
      <w:r>
        <w:t xml:space="preserve">This is another section of UI and therefore I have included an updated sketch that shows how the component will look inside of the main form UI. Also included is a table demonstrating the features that </w:t>
      </w:r>
      <w:r w:rsidR="00A66763">
        <w:t xml:space="preserve">have been considered in trying to make this </w:t>
      </w:r>
      <w:r w:rsidR="00D83E50">
        <w:t>as usable for a new user as possible.</w:t>
      </w:r>
    </w:p>
    <w:p w:rsidR="00A1239C" w:rsidRDefault="00A1239C" w:rsidP="00A1239C">
      <w:pPr>
        <w:ind w:firstLine="0"/>
      </w:pPr>
    </w:p>
    <w:p w:rsidR="00A1239C" w:rsidRPr="00B76964" w:rsidRDefault="0071685B" w:rsidP="00A1239C">
      <w:pPr>
        <w:ind w:firstLine="0"/>
      </w:pPr>
      <w:r>
        <w:rPr>
          <w:noProof/>
        </w:rPr>
        <w:lastRenderedPageBreak/>
        <w:drawing>
          <wp:inline distT="0" distB="0" distL="0" distR="0">
            <wp:extent cx="5943600" cy="4332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I Mockup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tbl>
      <w:tblPr>
        <w:tblStyle w:val="APAReport"/>
        <w:tblpPr w:leftFromText="180" w:rightFromText="180" w:vertAnchor="text" w:horzAnchor="margin" w:tblpY="120"/>
        <w:tblW w:w="0" w:type="auto"/>
        <w:tblLook w:val="04A0" w:firstRow="1" w:lastRow="0" w:firstColumn="1" w:lastColumn="0" w:noHBand="0" w:noVBand="1"/>
      </w:tblPr>
      <w:tblGrid>
        <w:gridCol w:w="3369"/>
        <w:gridCol w:w="6207"/>
      </w:tblGrid>
      <w:tr w:rsidR="00A1239C" w:rsidTr="00C73BC2">
        <w:trPr>
          <w:cnfStyle w:val="100000000000" w:firstRow="1" w:lastRow="0" w:firstColumn="0" w:lastColumn="0" w:oddVBand="0" w:evenVBand="0" w:oddHBand="0" w:evenHBand="0" w:firstRowFirstColumn="0" w:firstRowLastColumn="0" w:lastRowFirstColumn="0" w:lastRowLastColumn="0"/>
        </w:trPr>
        <w:tc>
          <w:tcPr>
            <w:tcW w:w="3369" w:type="dxa"/>
          </w:tcPr>
          <w:p w:rsidR="00A1239C" w:rsidRDefault="00A1239C" w:rsidP="00C73BC2">
            <w:r>
              <w:t>Usability Feature</w:t>
            </w:r>
          </w:p>
        </w:tc>
        <w:tc>
          <w:tcPr>
            <w:tcW w:w="6207" w:type="dxa"/>
          </w:tcPr>
          <w:p w:rsidR="00A1239C" w:rsidRDefault="00A1239C" w:rsidP="00C73BC2">
            <w:r>
              <w:t>Justification</w:t>
            </w:r>
            <w:r w:rsidR="0091137C">
              <w:t xml:space="preserve"> and Explanation</w:t>
            </w:r>
          </w:p>
        </w:tc>
      </w:tr>
      <w:tr w:rsidR="00D83E50" w:rsidTr="00C73BC2">
        <w:tc>
          <w:tcPr>
            <w:tcW w:w="3369" w:type="dxa"/>
          </w:tcPr>
          <w:p w:rsidR="00D83E50" w:rsidRDefault="00D6309B" w:rsidP="00C73BC2">
            <w:r>
              <w:t>Large, clear buttons with contextual information in between them</w:t>
            </w:r>
          </w:p>
        </w:tc>
        <w:tc>
          <w:tcPr>
            <w:tcW w:w="6207" w:type="dxa"/>
          </w:tcPr>
          <w:p w:rsidR="00D83E50" w:rsidRDefault="00D6309B" w:rsidP="00C73BC2">
            <w:r>
              <w:t xml:space="preserve">There are two buttons as part of this </w:t>
            </w:r>
            <w:r w:rsidR="00CA6CAA">
              <w:t>interface, for moving a page left and for moving a page right. The current address being shown is displayed between the buttons and this means that linked information is shown in a physically proximate location. This is useful for users as they do not need to go searching for informatio</w:t>
            </w:r>
            <w:r w:rsidR="00C73BC2">
              <w:t>n that is contextually relevant.</w:t>
            </w:r>
          </w:p>
          <w:p w:rsidR="00C73BC2" w:rsidRDefault="00C73BC2" w:rsidP="00C73BC2"/>
        </w:tc>
      </w:tr>
      <w:tr w:rsidR="00C73BC2" w:rsidTr="00C73BC2">
        <w:tc>
          <w:tcPr>
            <w:tcW w:w="3369" w:type="dxa"/>
          </w:tcPr>
          <w:p w:rsidR="00C73BC2" w:rsidRDefault="00C73BC2" w:rsidP="00C73BC2">
            <w:r>
              <w:t>Buttons become greyed out to signify they are not clickable</w:t>
            </w:r>
          </w:p>
        </w:tc>
        <w:tc>
          <w:tcPr>
            <w:tcW w:w="6207" w:type="dxa"/>
          </w:tcPr>
          <w:p w:rsidR="00C73BC2" w:rsidRDefault="00C73BC2" w:rsidP="00C73BC2">
            <w:r>
              <w:t>When it is not possible to page left or page right, the buttons grey out. This provides a visual warning to the user that the action is not possible for some reason and in the context with the other button and the current displayed address range, it becomes intuitive for the user to understand why this is.</w:t>
            </w:r>
          </w:p>
          <w:p w:rsidR="0091137C" w:rsidRDefault="0091137C" w:rsidP="00C73BC2"/>
        </w:tc>
      </w:tr>
      <w:tr w:rsidR="00C73BC2" w:rsidTr="00C73BC2">
        <w:tc>
          <w:tcPr>
            <w:tcW w:w="3369" w:type="dxa"/>
          </w:tcPr>
          <w:p w:rsidR="00C73BC2" w:rsidRDefault="0091137C" w:rsidP="00C73BC2">
            <w:r>
              <w:t xml:space="preserve">Memory is neatly presented </w:t>
            </w:r>
            <w:r w:rsidR="0044195F">
              <w:t xml:space="preserve">using </w:t>
            </w:r>
            <w:r w:rsidR="0044195F">
              <w:lastRenderedPageBreak/>
              <w:t>page system.</w:t>
            </w:r>
            <w:r>
              <w:t xml:space="preserve"> </w:t>
            </w:r>
          </w:p>
        </w:tc>
        <w:tc>
          <w:tcPr>
            <w:tcW w:w="6207" w:type="dxa"/>
          </w:tcPr>
          <w:p w:rsidR="00C73BC2" w:rsidRDefault="009B792F" w:rsidP="00C73BC2">
            <w:r>
              <w:lastRenderedPageBreak/>
              <w:t xml:space="preserve">The memory has been shown in individual pages of 8x8 which </w:t>
            </w:r>
            <w:r>
              <w:lastRenderedPageBreak/>
              <w:t xml:space="preserve">means 64 addresses will be showing at any one time. Since an instruction is 4 bytes, this means 16 instructions can be shown at one time and this is just over the length of a simple program. By using a page </w:t>
            </w:r>
            <w:r w:rsidR="00705C1D">
              <w:t>mechanism,</w:t>
            </w:r>
            <w:r>
              <w:t xml:space="preserve"> we avoid the user having to scroll for a long </w:t>
            </w:r>
            <w:r w:rsidR="0044195F">
              <w:t>time to find the section of memory they are looking for, or accidentally losing their place. This also helps the user as it makes it look less threatening</w:t>
            </w:r>
            <w:r w:rsidR="00705C1D">
              <w:t>, a user could be overwhelmed by the idea of scrolling through all the memory.</w:t>
            </w:r>
          </w:p>
          <w:p w:rsidR="005440AB" w:rsidRDefault="005440AB" w:rsidP="00C73BC2"/>
        </w:tc>
      </w:tr>
      <w:tr w:rsidR="005440AB" w:rsidTr="00C73BC2">
        <w:tc>
          <w:tcPr>
            <w:tcW w:w="3369" w:type="dxa"/>
          </w:tcPr>
          <w:p w:rsidR="005440AB" w:rsidRDefault="003653D0" w:rsidP="00C73BC2">
            <w:r>
              <w:lastRenderedPageBreak/>
              <w:t>The contents of memory cells will be displayed in binary.</w:t>
            </w:r>
          </w:p>
        </w:tc>
        <w:tc>
          <w:tcPr>
            <w:tcW w:w="6207" w:type="dxa"/>
          </w:tcPr>
          <w:p w:rsidR="005440AB" w:rsidRDefault="003653D0" w:rsidP="00C73BC2">
            <w:r>
              <w:t xml:space="preserve">Seeing as memory cells will primarily contain instructions that have been programmed by the user into the processor it makes most sense for these to be displayed in binary. Whilst hex or decimal could be used, this would mean the user would manually have to convert them to binary for it to make sense in the context of </w:t>
            </w:r>
            <w:proofErr w:type="gramStart"/>
            <w:r>
              <w:t>a</w:t>
            </w:r>
            <w:proofErr w:type="gramEnd"/>
            <w:r>
              <w:t xml:space="preserve"> instruction programming.</w:t>
            </w:r>
          </w:p>
        </w:tc>
      </w:tr>
    </w:tbl>
    <w:p w:rsidR="00A1239C" w:rsidRDefault="00A1239C" w:rsidP="00ED381D">
      <w:pPr>
        <w:pStyle w:val="Heading3"/>
        <w:ind w:firstLine="0"/>
      </w:pPr>
    </w:p>
    <w:p w:rsidR="00ED381D" w:rsidRDefault="00ED381D" w:rsidP="00ED381D">
      <w:pPr>
        <w:pStyle w:val="Heading3"/>
        <w:ind w:firstLine="0"/>
      </w:pPr>
      <w:bookmarkStart w:id="47" w:name="_Toc3714798"/>
      <w:r>
        <w:t>Designing the Instructions</w:t>
      </w:r>
      <w:bookmarkEnd w:id="47"/>
    </w:p>
    <w:p w:rsidR="00ED381D" w:rsidRDefault="00ED381D" w:rsidP="00ED381D">
      <w:pPr>
        <w:ind w:firstLine="0"/>
      </w:pPr>
      <w:r>
        <w:t>The most algorithmically intensive section of the project was the instructions themselves. These would also require comprehensive testing.</w:t>
      </w:r>
    </w:p>
    <w:p w:rsidR="000C0A6B" w:rsidRDefault="000C0A6B" w:rsidP="00ED381D">
      <w:pPr>
        <w:ind w:firstLine="0"/>
      </w:pPr>
    </w:p>
    <w:p w:rsidR="000C0A6B" w:rsidRDefault="000C0A6B" w:rsidP="00ED381D">
      <w:pPr>
        <w:ind w:firstLine="0"/>
      </w:pPr>
      <w:r>
        <w:t>I decided on the following format for instructions that will be processed by the processor.</w:t>
      </w: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0C0A6B" w:rsidTr="00360D69">
        <w:tc>
          <w:tcPr>
            <w:tcW w:w="1197" w:type="dxa"/>
          </w:tcPr>
          <w:p w:rsidR="000C0A6B" w:rsidRDefault="000C0A6B" w:rsidP="00360D69">
            <w:pPr>
              <w:ind w:firstLine="0"/>
            </w:pPr>
            <w:proofErr w:type="gramStart"/>
            <w:r>
              <w:t>MEM  MODE</w:t>
            </w:r>
            <w:proofErr w:type="gramEnd"/>
          </w:p>
        </w:tc>
        <w:tc>
          <w:tcPr>
            <w:tcW w:w="1197" w:type="dxa"/>
          </w:tcPr>
          <w:p w:rsidR="000C0A6B" w:rsidRDefault="000C0A6B" w:rsidP="00360D69">
            <w:pPr>
              <w:ind w:firstLine="0"/>
            </w:pPr>
            <w:r>
              <w:t>MEM</w:t>
            </w:r>
          </w:p>
          <w:p w:rsidR="000C0A6B" w:rsidRDefault="000C0A6B" w:rsidP="00360D69">
            <w:pPr>
              <w:ind w:firstLine="0"/>
            </w:pPr>
            <w:r>
              <w:t>MODE</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r>
      <w:tr w:rsidR="000C0A6B" w:rsidTr="00360D69">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r>
      <w:tr w:rsidR="000C0A6B" w:rsidTr="00360D69">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r>
      <w:tr w:rsidR="000C0A6B" w:rsidTr="00360D69">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r>
    </w:tbl>
    <w:p w:rsidR="000C0A6B" w:rsidRDefault="000C0A6B" w:rsidP="00ED381D">
      <w:pPr>
        <w:ind w:firstLine="0"/>
      </w:pPr>
    </w:p>
    <w:p w:rsidR="00ED381D" w:rsidRDefault="00ED381D" w:rsidP="00ED381D">
      <w:pPr>
        <w:ind w:firstLine="0"/>
        <w:rPr>
          <w:rFonts w:asciiTheme="majorHAnsi" w:eastAsiaTheme="majorEastAsia" w:hAnsiTheme="majorHAnsi" w:cstheme="majorBidi"/>
          <w:b/>
          <w:bCs/>
        </w:rPr>
      </w:pPr>
    </w:p>
    <w:p w:rsidR="00ED381D" w:rsidRPr="00AE44EC" w:rsidRDefault="00ED381D" w:rsidP="00ED381D">
      <w:pPr>
        <w:pStyle w:val="Heading4"/>
        <w:ind w:firstLine="0"/>
      </w:pPr>
      <w:r>
        <w:t>Properties and Methods</w:t>
      </w:r>
    </w:p>
    <w:p w:rsidR="00ED381D" w:rsidRDefault="00ED381D" w:rsidP="00ED381D">
      <w:pPr>
        <w:ind w:firstLine="0"/>
      </w:pPr>
      <w:r>
        <w:t>The following table shows the expected properties, methods etc of the InstructionSet class as well as an explanation and a reason for the access protection.</w:t>
      </w:r>
    </w:p>
    <w:p w:rsidR="00ED381D" w:rsidRDefault="00ED381D" w:rsidP="00ED381D">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2016"/>
        <w:gridCol w:w="2300"/>
        <w:gridCol w:w="5260"/>
      </w:tblGrid>
      <w:tr w:rsidR="00ED381D" w:rsidTr="00ED381D">
        <w:trPr>
          <w:cnfStyle w:val="100000000000" w:firstRow="1" w:lastRow="0" w:firstColumn="0" w:lastColumn="0" w:oddVBand="0" w:evenVBand="0" w:oddHBand="0" w:evenHBand="0" w:firstRowFirstColumn="0" w:firstRowLastColumn="0" w:lastRowFirstColumn="0" w:lastRowLastColumn="0"/>
        </w:trPr>
        <w:tc>
          <w:tcPr>
            <w:tcW w:w="2016" w:type="dxa"/>
          </w:tcPr>
          <w:p w:rsidR="00ED381D" w:rsidRDefault="00ED381D" w:rsidP="003C4B14">
            <w:r>
              <w:t>Type</w:t>
            </w:r>
          </w:p>
        </w:tc>
        <w:tc>
          <w:tcPr>
            <w:tcW w:w="2300" w:type="dxa"/>
          </w:tcPr>
          <w:p w:rsidR="00ED381D" w:rsidRDefault="00ED381D" w:rsidP="003C4B14">
            <w:r>
              <w:t>Name</w:t>
            </w:r>
          </w:p>
        </w:tc>
        <w:tc>
          <w:tcPr>
            <w:tcW w:w="5260" w:type="dxa"/>
          </w:tcPr>
          <w:p w:rsidR="00ED381D" w:rsidRDefault="00ED381D" w:rsidP="003C4B14">
            <w:r>
              <w:t>Explanation</w:t>
            </w:r>
          </w:p>
        </w:tc>
      </w:tr>
      <w:tr w:rsidR="00ED381D" w:rsidTr="00ED381D">
        <w:tc>
          <w:tcPr>
            <w:tcW w:w="2016" w:type="dxa"/>
          </w:tcPr>
          <w:p w:rsidR="00ED381D" w:rsidRDefault="00ED381D" w:rsidP="003C4B14">
            <w:r>
              <w:t>Public Array&lt;Instructions&gt;</w:t>
            </w:r>
          </w:p>
        </w:tc>
        <w:tc>
          <w:tcPr>
            <w:tcW w:w="2300" w:type="dxa"/>
          </w:tcPr>
          <w:p w:rsidR="00ED381D" w:rsidRDefault="00ED381D" w:rsidP="003C4B14">
            <w:r>
              <w:t>Instructions</w:t>
            </w:r>
          </w:p>
        </w:tc>
        <w:tc>
          <w:tcPr>
            <w:tcW w:w="5260" w:type="dxa"/>
          </w:tcPr>
          <w:p w:rsidR="00ED381D" w:rsidRDefault="00AD1C0E" w:rsidP="003C4B14">
            <w:r>
              <w:t>This array contains all possible instructions and permutations in a neat fashion, making the InstructionSet class a wrapper over the array.</w:t>
            </w:r>
          </w:p>
          <w:p w:rsidR="00ED381D" w:rsidRDefault="00ED381D" w:rsidP="003C4B14"/>
          <w:p w:rsidR="00ED381D" w:rsidRDefault="00ED381D" w:rsidP="003C4B14">
            <w:r>
              <w:t xml:space="preserve">It is public as it needs to be </w:t>
            </w:r>
            <w:r w:rsidR="00522385">
              <w:t>accessible to other objects such as the processor.</w:t>
            </w:r>
          </w:p>
          <w:p w:rsidR="00ED381D" w:rsidRDefault="00ED381D" w:rsidP="003C4B14"/>
        </w:tc>
      </w:tr>
    </w:tbl>
    <w:p w:rsidR="00ED381D" w:rsidRDefault="00ED381D" w:rsidP="00ED381D">
      <w:pPr>
        <w:pStyle w:val="Heading4"/>
        <w:ind w:firstLine="0"/>
      </w:pPr>
      <w:r>
        <w:t>Algorithms</w:t>
      </w:r>
    </w:p>
    <w:p w:rsidR="00ED381D" w:rsidRDefault="00AD1C0E" w:rsidP="00ED381D">
      <w:pPr>
        <w:ind w:firstLine="0"/>
      </w:pPr>
      <w:r>
        <w:t>Each instruction has its own specific algorithm, with variants for each memory mode.</w:t>
      </w:r>
    </w:p>
    <w:p w:rsidR="00ED381D" w:rsidRDefault="00AD1C0E" w:rsidP="00ED381D">
      <w:pPr>
        <w:ind w:firstLine="0"/>
      </w:pPr>
      <w:r>
        <w:t>NOP:</w:t>
      </w:r>
    </w:p>
    <w:p w:rsidR="00AD1C0E" w:rsidRDefault="00AD1C0E" w:rsidP="00ED381D">
      <w:pPr>
        <w:ind w:firstLine="0"/>
      </w:pPr>
      <w:r>
        <w:tab/>
        <w:t>END</w:t>
      </w:r>
    </w:p>
    <w:p w:rsidR="00AD1C0E" w:rsidRDefault="00AD1C0E" w:rsidP="00ED381D">
      <w:pPr>
        <w:ind w:firstLine="0"/>
      </w:pPr>
    </w:p>
    <w:p w:rsidR="00AD1C0E" w:rsidRDefault="00AD1C0E" w:rsidP="00ED381D">
      <w:pPr>
        <w:ind w:firstLine="0"/>
      </w:pPr>
      <w:r>
        <w:t>ADD:</w:t>
      </w:r>
    </w:p>
    <w:p w:rsidR="00AD1C0E" w:rsidRDefault="00AD1C0E" w:rsidP="00ED381D">
      <w:pPr>
        <w:ind w:firstLine="0"/>
      </w:pPr>
      <w:r>
        <w:tab/>
        <w:t>SET ACCUMULATOR TO REGISTER A’s VALUE</w:t>
      </w:r>
    </w:p>
    <w:p w:rsidR="00AD1C0E" w:rsidRDefault="00AD1C0E" w:rsidP="00ED381D">
      <w:pPr>
        <w:ind w:firstLine="0"/>
      </w:pPr>
      <w:r>
        <w:tab/>
        <w:t xml:space="preserve">IF MEMORY MODE </w:t>
      </w:r>
      <w:r w:rsidR="00DF6F4D">
        <w:t xml:space="preserve">IS </w:t>
      </w:r>
      <w:r>
        <w:t>DIRECT THEN</w:t>
      </w:r>
    </w:p>
    <w:p w:rsidR="00AD1C0E" w:rsidRDefault="00AD1C0E" w:rsidP="00ED381D">
      <w:pPr>
        <w:ind w:firstLine="0"/>
      </w:pPr>
      <w:r>
        <w:tab/>
      </w:r>
      <w:r>
        <w:tab/>
        <w:t>SET MAR TO VALUE FROM CIR SECOND WORD</w:t>
      </w:r>
    </w:p>
    <w:p w:rsidR="00AD1C0E" w:rsidRDefault="00AD1C0E" w:rsidP="00ED381D">
      <w:pPr>
        <w:ind w:firstLine="0"/>
      </w:pPr>
      <w:r>
        <w:tab/>
      </w:r>
      <w:r>
        <w:tab/>
        <w:t>SET MEMORY READ MODE TO FULL WORD</w:t>
      </w:r>
    </w:p>
    <w:p w:rsidR="00DF6F4D" w:rsidRDefault="00DF6F4D" w:rsidP="00ED381D">
      <w:pPr>
        <w:ind w:firstLine="0"/>
      </w:pPr>
      <w:r>
        <w:tab/>
      </w:r>
      <w:r>
        <w:tab/>
        <w:t>CLOCK CYCLE</w:t>
      </w:r>
    </w:p>
    <w:p w:rsidR="00DF6F4D" w:rsidRDefault="00DF6F4D" w:rsidP="00ED381D">
      <w:pPr>
        <w:ind w:firstLine="0"/>
      </w:pPr>
      <w:r>
        <w:tab/>
      </w:r>
      <w:r>
        <w:tab/>
        <w:t>READ MDR VALUE TO BUS</w:t>
      </w:r>
    </w:p>
    <w:p w:rsidR="00DF6F4D" w:rsidRDefault="00AD1C0E" w:rsidP="00ED381D">
      <w:pPr>
        <w:ind w:firstLine="0"/>
      </w:pPr>
      <w:r>
        <w:tab/>
        <w:t>E</w:t>
      </w:r>
      <w:r w:rsidR="00DF6F4D">
        <w:t>LSE IF MEMORY MODE IS REGISTER THEN</w:t>
      </w:r>
    </w:p>
    <w:p w:rsidR="00DF6F4D" w:rsidRDefault="00DF6F4D" w:rsidP="00ED381D">
      <w:pPr>
        <w:ind w:firstLine="0"/>
      </w:pPr>
      <w:r>
        <w:tab/>
      </w:r>
      <w:r>
        <w:tab/>
        <w:t>READ REGISTER B’S VALUE TO BUS</w:t>
      </w:r>
    </w:p>
    <w:p w:rsidR="00DF6F4D" w:rsidRDefault="00DF6F4D" w:rsidP="00ED381D">
      <w:pPr>
        <w:ind w:firstLine="0"/>
      </w:pPr>
      <w:r>
        <w:tab/>
        <w:t>ELS EIF MEMORY MODE IS IMMEDIATE THEN</w:t>
      </w:r>
    </w:p>
    <w:p w:rsidR="00DF6F4D" w:rsidRDefault="00DF6F4D" w:rsidP="00ED381D">
      <w:pPr>
        <w:ind w:firstLine="0"/>
      </w:pPr>
      <w:r>
        <w:tab/>
      </w:r>
      <w:r>
        <w:tab/>
        <w:t>READ CIR SECOND WORD TO BUS</w:t>
      </w:r>
    </w:p>
    <w:p w:rsidR="00DF6F4D" w:rsidRDefault="00DF6F4D" w:rsidP="00ED381D">
      <w:pPr>
        <w:ind w:firstLine="0"/>
      </w:pPr>
      <w:r>
        <w:tab/>
        <w:t>END IF</w:t>
      </w:r>
    </w:p>
    <w:p w:rsidR="00DF6F4D" w:rsidRDefault="00DF6F4D" w:rsidP="00ED381D">
      <w:pPr>
        <w:ind w:firstLine="0"/>
      </w:pPr>
    </w:p>
    <w:p w:rsidR="00AD1C0E" w:rsidRDefault="00AD1C0E" w:rsidP="00ED381D">
      <w:pPr>
        <w:ind w:firstLine="0"/>
      </w:pPr>
      <w:r>
        <w:tab/>
        <w:t>SET A</w:t>
      </w:r>
      <w:r w:rsidR="00DF6F4D">
        <w:t>L</w:t>
      </w:r>
      <w:r>
        <w:t>U MODE TO ADD</w:t>
      </w:r>
    </w:p>
    <w:p w:rsidR="00DF6F4D" w:rsidRDefault="00DF6F4D" w:rsidP="00ED381D">
      <w:pPr>
        <w:ind w:firstLine="0"/>
      </w:pPr>
      <w:r>
        <w:tab/>
        <w:t>CLOCK CYCLE</w:t>
      </w:r>
    </w:p>
    <w:p w:rsidR="00DF6F4D" w:rsidRDefault="00DF6F4D" w:rsidP="00ED381D">
      <w:pPr>
        <w:ind w:firstLine="0"/>
      </w:pPr>
      <w:r>
        <w:tab/>
        <w:t>SET REGISTER A TO ACCUMULATOR VALUE</w:t>
      </w:r>
    </w:p>
    <w:p w:rsidR="00AD1C0E" w:rsidRDefault="00AD1C0E" w:rsidP="00ED381D">
      <w:pPr>
        <w:ind w:firstLine="0"/>
      </w:pPr>
      <w:r>
        <w:tab/>
      </w:r>
    </w:p>
    <w:p w:rsidR="003052EC" w:rsidRDefault="003052EC" w:rsidP="00ED381D">
      <w:pPr>
        <w:ind w:firstLine="0"/>
      </w:pPr>
      <w:r>
        <w:t>SUB:</w:t>
      </w:r>
    </w:p>
    <w:p w:rsidR="003052EC" w:rsidRDefault="003052EC" w:rsidP="00ED381D">
      <w:pPr>
        <w:ind w:firstLine="0"/>
      </w:pPr>
      <w:r>
        <w:tab/>
        <w:t>(Same as above with ALU MODE as SUBTRACT)</w:t>
      </w:r>
    </w:p>
    <w:p w:rsidR="003052EC" w:rsidRDefault="003052EC" w:rsidP="00ED381D">
      <w:pPr>
        <w:ind w:firstLine="0"/>
      </w:pPr>
    </w:p>
    <w:p w:rsidR="003052EC" w:rsidRDefault="003052EC" w:rsidP="00ED381D">
      <w:pPr>
        <w:ind w:firstLine="0"/>
      </w:pPr>
      <w:r>
        <w:lastRenderedPageBreak/>
        <w:t>BRA:</w:t>
      </w:r>
    </w:p>
    <w:p w:rsidR="003052EC" w:rsidRDefault="003052EC" w:rsidP="00ED381D">
      <w:pPr>
        <w:ind w:firstLine="0"/>
      </w:pPr>
      <w:r>
        <w:tab/>
        <w:t>IF MEMORY MODE IS DIRECT THEN</w:t>
      </w:r>
    </w:p>
    <w:p w:rsidR="003052EC" w:rsidRDefault="003052EC" w:rsidP="00ED381D">
      <w:pPr>
        <w:ind w:firstLine="0"/>
      </w:pPr>
      <w:r>
        <w:tab/>
      </w:r>
      <w:r>
        <w:tab/>
        <w:t>SET MAR TO VALUE FROM CIR SEOCND WORD</w:t>
      </w:r>
    </w:p>
    <w:p w:rsidR="003052EC" w:rsidRDefault="003052EC" w:rsidP="00ED381D">
      <w:pPr>
        <w:ind w:firstLine="0"/>
      </w:pPr>
      <w:r>
        <w:tab/>
      </w:r>
      <w:r>
        <w:tab/>
        <w:t>SET MEMORY READ MODE TO FULL WORD</w:t>
      </w:r>
    </w:p>
    <w:p w:rsidR="003052EC" w:rsidRDefault="003052EC" w:rsidP="00ED381D">
      <w:pPr>
        <w:ind w:firstLine="0"/>
      </w:pPr>
      <w:r>
        <w:tab/>
      </w:r>
      <w:r>
        <w:tab/>
        <w:t>CLOCK CYCLE</w:t>
      </w:r>
    </w:p>
    <w:p w:rsidR="003052EC" w:rsidRDefault="003052EC" w:rsidP="00ED381D">
      <w:pPr>
        <w:ind w:firstLine="0"/>
      </w:pPr>
      <w:r>
        <w:tab/>
      </w:r>
      <w:r>
        <w:tab/>
        <w:t>SET PROGRAM COUNTER TO MDR VALUE</w:t>
      </w:r>
    </w:p>
    <w:p w:rsidR="003052EC" w:rsidRDefault="003052EC" w:rsidP="00ED381D">
      <w:pPr>
        <w:ind w:firstLine="0"/>
      </w:pPr>
      <w:r>
        <w:tab/>
        <w:t>ELSE IF MEMORY MODE IS REGISTER THEN</w:t>
      </w:r>
    </w:p>
    <w:p w:rsidR="003052EC" w:rsidRDefault="003052EC" w:rsidP="00ED381D">
      <w:pPr>
        <w:ind w:firstLine="0"/>
      </w:pPr>
      <w:r>
        <w:tab/>
      </w:r>
      <w:r>
        <w:tab/>
        <w:t>SET PROGRAM COUNTER TO REGISTER B’s VALUE</w:t>
      </w:r>
    </w:p>
    <w:p w:rsidR="003052EC" w:rsidRDefault="003052EC" w:rsidP="00ED381D">
      <w:pPr>
        <w:ind w:firstLine="0"/>
      </w:pPr>
      <w:r>
        <w:tab/>
        <w:t>ELSE IF MEMORY MODE IS IMMEDIATE THEN</w:t>
      </w:r>
    </w:p>
    <w:p w:rsidR="003052EC" w:rsidRDefault="003052EC" w:rsidP="00ED381D">
      <w:pPr>
        <w:ind w:firstLine="0"/>
      </w:pPr>
      <w:r>
        <w:tab/>
      </w:r>
      <w:r>
        <w:tab/>
        <w:t>SET PROGRAM COUNTER TO CIR SECOND WORD</w:t>
      </w:r>
    </w:p>
    <w:p w:rsidR="003052EC" w:rsidRDefault="003052EC" w:rsidP="00ED381D">
      <w:pPr>
        <w:ind w:firstLine="0"/>
      </w:pPr>
      <w:r>
        <w:tab/>
        <w:t>END IF</w:t>
      </w:r>
    </w:p>
    <w:p w:rsidR="003052EC" w:rsidRDefault="003052EC" w:rsidP="00ED381D">
      <w:pPr>
        <w:ind w:firstLine="0"/>
      </w:pPr>
    </w:p>
    <w:p w:rsidR="003052EC" w:rsidRDefault="003052EC" w:rsidP="00ED381D">
      <w:pPr>
        <w:ind w:firstLine="0"/>
      </w:pPr>
      <w:r>
        <w:t>BRZ:</w:t>
      </w:r>
    </w:p>
    <w:p w:rsidR="003052EC" w:rsidRDefault="003052EC" w:rsidP="00ED381D">
      <w:pPr>
        <w:ind w:firstLine="0"/>
      </w:pPr>
      <w:r>
        <w:tab/>
        <w:t>(Same as above with IF REGISTER A’S VALUE IS 0</w:t>
      </w:r>
      <w:r w:rsidR="00581F9C">
        <w:t xml:space="preserve"> WRAPPING METHOD</w:t>
      </w:r>
      <w:r>
        <w:t>)</w:t>
      </w:r>
    </w:p>
    <w:p w:rsidR="003052EC" w:rsidRDefault="003052EC" w:rsidP="00ED381D">
      <w:pPr>
        <w:ind w:firstLine="0"/>
      </w:pPr>
    </w:p>
    <w:p w:rsidR="00581F9C" w:rsidRDefault="00581F9C" w:rsidP="00ED381D">
      <w:pPr>
        <w:ind w:firstLine="0"/>
      </w:pPr>
      <w:r>
        <w:t>BRP:</w:t>
      </w:r>
    </w:p>
    <w:p w:rsidR="00581F9C" w:rsidRDefault="00581F9C" w:rsidP="00ED381D">
      <w:pPr>
        <w:ind w:firstLine="0"/>
      </w:pPr>
      <w:r>
        <w:tab/>
        <w:t>(Same as BRA with IF REGISTER A’S VALUE IS GREATER OR EQUAL TO 0)</w:t>
      </w:r>
    </w:p>
    <w:p w:rsidR="00AD1C0E" w:rsidRDefault="00AD1C0E" w:rsidP="00ED381D">
      <w:pPr>
        <w:ind w:firstLine="0"/>
      </w:pPr>
    </w:p>
    <w:p w:rsidR="00EE66F6" w:rsidRDefault="00EE66F6" w:rsidP="00ED381D">
      <w:pPr>
        <w:ind w:firstLine="0"/>
      </w:pPr>
      <w:r>
        <w:t>MOV:</w:t>
      </w:r>
    </w:p>
    <w:p w:rsidR="00EE66F6" w:rsidRDefault="00EE66F6" w:rsidP="00ED381D">
      <w:pPr>
        <w:ind w:firstLine="0"/>
      </w:pPr>
      <w:r>
        <w:tab/>
        <w:t>IF MEMORY MODE IS REGISTER THEN</w:t>
      </w:r>
    </w:p>
    <w:p w:rsidR="00EE66F6" w:rsidRDefault="00EE66F6" w:rsidP="00ED381D">
      <w:pPr>
        <w:ind w:firstLine="0"/>
      </w:pPr>
      <w:r>
        <w:tab/>
      </w:r>
      <w:r>
        <w:tab/>
        <w:t>SET REGISTER A’s VALUE TO REGISTER B’s VALUE</w:t>
      </w:r>
    </w:p>
    <w:p w:rsidR="00EE66F6" w:rsidRDefault="00EE66F6" w:rsidP="00ED381D">
      <w:pPr>
        <w:ind w:firstLine="0"/>
      </w:pPr>
      <w:r>
        <w:tab/>
        <w:t>ELSE IF MEMORY MODE IS IMMEDIATE THEN</w:t>
      </w:r>
    </w:p>
    <w:p w:rsidR="00EE66F6" w:rsidRDefault="00EE66F6" w:rsidP="00ED381D">
      <w:pPr>
        <w:ind w:firstLine="0"/>
      </w:pPr>
      <w:r>
        <w:tab/>
      </w:r>
      <w:r>
        <w:tab/>
        <w:t>SET REGISTER A’s VALUE TO CIR SECOND WORD VALUE</w:t>
      </w:r>
    </w:p>
    <w:p w:rsidR="00EE66F6" w:rsidRDefault="00EE66F6" w:rsidP="00ED381D">
      <w:pPr>
        <w:ind w:firstLine="0"/>
      </w:pPr>
      <w:r>
        <w:tab/>
        <w:t>END IF</w:t>
      </w:r>
    </w:p>
    <w:p w:rsidR="00EE66F6" w:rsidRDefault="00EE66F6" w:rsidP="00ED381D">
      <w:pPr>
        <w:ind w:firstLine="0"/>
      </w:pPr>
    </w:p>
    <w:p w:rsidR="00EE66F6" w:rsidRDefault="00EE66F6" w:rsidP="00ED381D">
      <w:pPr>
        <w:ind w:firstLine="0"/>
      </w:pPr>
      <w:r>
        <w:t>STA:</w:t>
      </w:r>
    </w:p>
    <w:p w:rsidR="00EE66F6" w:rsidRDefault="00EE66F6" w:rsidP="00ED381D">
      <w:pPr>
        <w:ind w:firstLine="0"/>
      </w:pPr>
      <w:r>
        <w:tab/>
        <w:t>IF MEMORY MODE IS REGISTER THEN</w:t>
      </w:r>
    </w:p>
    <w:p w:rsidR="00EE66F6" w:rsidRDefault="00EE66F6" w:rsidP="00ED381D">
      <w:pPr>
        <w:ind w:firstLine="0"/>
      </w:pPr>
      <w:r>
        <w:tab/>
      </w:r>
      <w:r>
        <w:tab/>
        <w:t>SET MAR TO REGISTER B’s VALUE</w:t>
      </w:r>
    </w:p>
    <w:p w:rsidR="00EE66F6" w:rsidRDefault="00EE66F6" w:rsidP="00ED381D">
      <w:pPr>
        <w:ind w:firstLine="0"/>
      </w:pPr>
      <w:r>
        <w:tab/>
        <w:t>ELSE IF MEMORY MODE IS IMMEDIATE THEN</w:t>
      </w:r>
    </w:p>
    <w:p w:rsidR="00EE66F6" w:rsidRDefault="00EE66F6" w:rsidP="00ED381D">
      <w:pPr>
        <w:ind w:firstLine="0"/>
      </w:pPr>
      <w:r>
        <w:tab/>
      </w:r>
      <w:r>
        <w:tab/>
        <w:t>SET MAR TO CIR SECOND WORD VALUE</w:t>
      </w:r>
    </w:p>
    <w:p w:rsidR="00EE66F6" w:rsidRDefault="00EE66F6" w:rsidP="00ED381D">
      <w:pPr>
        <w:ind w:firstLine="0"/>
      </w:pPr>
      <w:r>
        <w:tab/>
        <w:t>END</w:t>
      </w:r>
    </w:p>
    <w:p w:rsidR="00EE66F6" w:rsidRDefault="00EE66F6" w:rsidP="00ED381D">
      <w:pPr>
        <w:ind w:firstLine="0"/>
      </w:pPr>
    </w:p>
    <w:p w:rsidR="00EE66F6" w:rsidRDefault="00EE66F6" w:rsidP="00ED381D">
      <w:pPr>
        <w:ind w:firstLine="0"/>
      </w:pPr>
      <w:r>
        <w:tab/>
        <w:t>SET MDR’s VALUE TO REGISTER A’s VALUE</w:t>
      </w:r>
    </w:p>
    <w:p w:rsidR="00EE66F6" w:rsidRDefault="00EE66F6" w:rsidP="00ED381D">
      <w:pPr>
        <w:ind w:firstLine="0"/>
      </w:pPr>
      <w:r>
        <w:tab/>
        <w:t>SET MEMORY TO FULL WORD WRITE</w:t>
      </w:r>
    </w:p>
    <w:p w:rsidR="00EE66F6" w:rsidRDefault="00EE66F6" w:rsidP="00ED381D">
      <w:pPr>
        <w:ind w:firstLine="0"/>
      </w:pPr>
    </w:p>
    <w:p w:rsidR="00EE66F6" w:rsidRDefault="00EE66F6" w:rsidP="00ED381D">
      <w:pPr>
        <w:ind w:firstLine="0"/>
      </w:pPr>
      <w:r>
        <w:t>LDA:</w:t>
      </w:r>
    </w:p>
    <w:p w:rsidR="00EE66F6" w:rsidRDefault="00EE66F6" w:rsidP="00EE66F6">
      <w:pPr>
        <w:ind w:firstLine="0"/>
      </w:pPr>
      <w:r>
        <w:tab/>
        <w:t>IF MEMORY MODE IS REGISTER THEN</w:t>
      </w:r>
    </w:p>
    <w:p w:rsidR="00EE66F6" w:rsidRDefault="00EE66F6" w:rsidP="00EE66F6">
      <w:pPr>
        <w:ind w:firstLine="0"/>
      </w:pPr>
      <w:r>
        <w:tab/>
      </w:r>
      <w:r>
        <w:tab/>
        <w:t>SET MAR TO REGISTER B’s VALUE</w:t>
      </w:r>
    </w:p>
    <w:p w:rsidR="00EE66F6" w:rsidRDefault="00EE66F6" w:rsidP="00EE66F6">
      <w:pPr>
        <w:ind w:firstLine="0"/>
      </w:pPr>
      <w:r>
        <w:tab/>
        <w:t>ELSE IF MEMORY MODE IS IMMEDIATE THEN</w:t>
      </w:r>
    </w:p>
    <w:p w:rsidR="00EE66F6" w:rsidRDefault="00EE66F6" w:rsidP="00EE66F6">
      <w:pPr>
        <w:ind w:firstLine="0"/>
      </w:pPr>
      <w:r>
        <w:tab/>
      </w:r>
      <w:r>
        <w:tab/>
        <w:t>SET MAR TO CIR SECOND WORD VALUE</w:t>
      </w:r>
    </w:p>
    <w:p w:rsidR="00EE66F6" w:rsidRDefault="00EE66F6" w:rsidP="00EE66F6">
      <w:pPr>
        <w:ind w:firstLine="0"/>
      </w:pPr>
      <w:r>
        <w:tab/>
        <w:t>END</w:t>
      </w:r>
    </w:p>
    <w:p w:rsidR="00EE66F6" w:rsidRDefault="00EE66F6" w:rsidP="00EE66F6">
      <w:pPr>
        <w:ind w:firstLine="0"/>
      </w:pPr>
    </w:p>
    <w:p w:rsidR="00EE66F6" w:rsidRDefault="00EE66F6" w:rsidP="00EE66F6">
      <w:r>
        <w:t>SET MEMORY TO FULL WORD READ</w:t>
      </w:r>
    </w:p>
    <w:p w:rsidR="00EE66F6" w:rsidRDefault="00EE66F6" w:rsidP="00EE66F6">
      <w:r>
        <w:t>CLOCK CYCLE</w:t>
      </w:r>
    </w:p>
    <w:p w:rsidR="00EE66F6" w:rsidRDefault="00EE66F6" w:rsidP="00EE66F6">
      <w:pPr>
        <w:ind w:firstLine="0"/>
      </w:pPr>
      <w:r>
        <w:tab/>
        <w:t>SET REGISTER A’s VALUE TO MDR’s VALUE</w:t>
      </w:r>
    </w:p>
    <w:p w:rsidR="00EE66F6" w:rsidRDefault="00EE66F6" w:rsidP="00ED381D">
      <w:pPr>
        <w:ind w:firstLine="0"/>
      </w:pPr>
      <w:r>
        <w:tab/>
      </w:r>
    </w:p>
    <w:p w:rsidR="00ED381D" w:rsidRPr="00AE44EC" w:rsidRDefault="00ED381D" w:rsidP="00ED381D">
      <w:pPr>
        <w:pStyle w:val="Heading4"/>
        <w:ind w:firstLine="0"/>
      </w:pPr>
      <w:r>
        <w:t>Validation</w:t>
      </w:r>
    </w:p>
    <w:p w:rsidR="00ED381D" w:rsidRDefault="00DF6F4D" w:rsidP="00ED381D">
      <w:pPr>
        <w:ind w:firstLine="0"/>
      </w:pPr>
      <w:r>
        <w:t>No validation occurs as part of the InstructionSet class.</w:t>
      </w:r>
    </w:p>
    <w:p w:rsidR="00DF6F4D" w:rsidRDefault="00DF6F4D" w:rsidP="00ED381D">
      <w:pPr>
        <w:ind w:firstLine="0"/>
      </w:pPr>
    </w:p>
    <w:p w:rsidR="00ED381D" w:rsidRPr="00AE44EC" w:rsidRDefault="00ED381D" w:rsidP="00ED381D">
      <w:pPr>
        <w:pStyle w:val="Heading4"/>
        <w:ind w:firstLine="0"/>
      </w:pPr>
      <w:r>
        <w:t>Test Data</w:t>
      </w:r>
    </w:p>
    <w:p w:rsidR="00ED381D" w:rsidRDefault="003052EC" w:rsidP="00ED381D">
      <w:pPr>
        <w:ind w:firstLine="0"/>
      </w:pPr>
      <w:r>
        <w:t>A wide range of tests will need to be completed as part of testing the instruction set.</w:t>
      </w:r>
    </w:p>
    <w:tbl>
      <w:tblPr>
        <w:tblStyle w:val="TableGrid"/>
        <w:tblW w:w="0" w:type="auto"/>
        <w:tblLook w:val="04A0" w:firstRow="1" w:lastRow="0" w:firstColumn="1" w:lastColumn="0" w:noHBand="0" w:noVBand="1"/>
      </w:tblPr>
      <w:tblGrid>
        <w:gridCol w:w="3192"/>
        <w:gridCol w:w="3192"/>
        <w:gridCol w:w="3192"/>
      </w:tblGrid>
      <w:tr w:rsidR="00ED381D" w:rsidTr="003C4B14">
        <w:tc>
          <w:tcPr>
            <w:tcW w:w="3192" w:type="dxa"/>
          </w:tcPr>
          <w:p w:rsidR="00ED381D" w:rsidRDefault="00ED381D" w:rsidP="003C4B14">
            <w:pPr>
              <w:ind w:firstLine="0"/>
            </w:pPr>
            <w:r>
              <w:t>Test</w:t>
            </w:r>
          </w:p>
        </w:tc>
        <w:tc>
          <w:tcPr>
            <w:tcW w:w="3192" w:type="dxa"/>
          </w:tcPr>
          <w:p w:rsidR="00ED381D" w:rsidRDefault="00ED381D" w:rsidP="003C4B14">
            <w:pPr>
              <w:ind w:firstLine="0"/>
            </w:pPr>
            <w:r>
              <w:t xml:space="preserve">Expected Value or </w:t>
            </w:r>
            <w:r w:rsidR="000C0D5F">
              <w:t>Behavior</w:t>
            </w:r>
          </w:p>
        </w:tc>
        <w:tc>
          <w:tcPr>
            <w:tcW w:w="3192" w:type="dxa"/>
          </w:tcPr>
          <w:p w:rsidR="00ED381D" w:rsidRDefault="00ED381D" w:rsidP="003C4B14">
            <w:pPr>
              <w:ind w:firstLine="0"/>
            </w:pPr>
            <w:r>
              <w:t>Justification of Test</w:t>
            </w:r>
          </w:p>
        </w:tc>
      </w:tr>
      <w:tr w:rsidR="00562A20" w:rsidTr="003C4B14">
        <w:tc>
          <w:tcPr>
            <w:tcW w:w="3192" w:type="dxa"/>
          </w:tcPr>
          <w:p w:rsidR="00562A20" w:rsidRDefault="00562A20" w:rsidP="003C4B14">
            <w:pPr>
              <w:ind w:firstLine="0"/>
            </w:pPr>
            <w:r>
              <w:t>NOP</w:t>
            </w:r>
          </w:p>
        </w:tc>
        <w:tc>
          <w:tcPr>
            <w:tcW w:w="3192" w:type="dxa"/>
          </w:tcPr>
          <w:p w:rsidR="00562A20" w:rsidRDefault="00562A20" w:rsidP="003C4B14">
            <w:pPr>
              <w:ind w:firstLine="0"/>
            </w:pPr>
            <w:r>
              <w:t>No changes to register or memory values.</w:t>
            </w:r>
          </w:p>
        </w:tc>
        <w:tc>
          <w:tcPr>
            <w:tcW w:w="3192" w:type="dxa"/>
          </w:tcPr>
          <w:p w:rsidR="00562A20" w:rsidRDefault="00562A20" w:rsidP="003C4B14">
            <w:pPr>
              <w:ind w:firstLine="0"/>
            </w:pPr>
            <w:r>
              <w:t xml:space="preserve">Ensures there are no side effects of what should be </w:t>
            </w:r>
            <w:proofErr w:type="gramStart"/>
            <w:r>
              <w:t>a</w:t>
            </w:r>
            <w:proofErr w:type="gramEnd"/>
            <w:r>
              <w:t xml:space="preserve"> instruction with no effects.</w:t>
            </w:r>
          </w:p>
        </w:tc>
      </w:tr>
      <w:tr w:rsidR="000C0D5F" w:rsidTr="003C4B14">
        <w:tc>
          <w:tcPr>
            <w:tcW w:w="3192" w:type="dxa"/>
          </w:tcPr>
          <w:p w:rsidR="000C0D5F" w:rsidRDefault="000C0D5F" w:rsidP="003C4B14">
            <w:pPr>
              <w:ind w:firstLine="0"/>
            </w:pPr>
            <w:r>
              <w:t xml:space="preserve">ADD 1 TO REG 0 </w:t>
            </w:r>
          </w:p>
        </w:tc>
        <w:tc>
          <w:tcPr>
            <w:tcW w:w="3192" w:type="dxa"/>
          </w:tcPr>
          <w:p w:rsidR="000C0D5F" w:rsidRDefault="000C0D5F" w:rsidP="003C4B14">
            <w:pPr>
              <w:ind w:firstLine="0"/>
            </w:pPr>
            <w:r>
              <w:t>Reg 0 should have a value of 1</w:t>
            </w:r>
          </w:p>
        </w:tc>
        <w:tc>
          <w:tcPr>
            <w:tcW w:w="3192" w:type="dxa"/>
          </w:tcPr>
          <w:p w:rsidR="000C0D5F" w:rsidRDefault="007E60BE" w:rsidP="003C4B14">
            <w:pPr>
              <w:ind w:firstLine="0"/>
            </w:pPr>
            <w:proofErr w:type="gramStart"/>
            <w:r>
              <w:t>This tests</w:t>
            </w:r>
            <w:proofErr w:type="gramEnd"/>
            <w:r>
              <w:t xml:space="preserve"> register, ALU and instruction operation.</w:t>
            </w:r>
          </w:p>
        </w:tc>
      </w:tr>
      <w:tr w:rsidR="000C0D5F" w:rsidTr="003C4B14">
        <w:tc>
          <w:tcPr>
            <w:tcW w:w="3192" w:type="dxa"/>
          </w:tcPr>
          <w:p w:rsidR="000C0D5F" w:rsidRDefault="000C0D5F" w:rsidP="000C0D5F">
            <w:pPr>
              <w:ind w:firstLine="0"/>
            </w:pPr>
            <w:r>
              <w:t>ADD 1 TO REG 0</w:t>
            </w:r>
          </w:p>
          <w:p w:rsidR="000C0D5F" w:rsidRDefault="000C0D5F" w:rsidP="000C0D5F">
            <w:pPr>
              <w:ind w:firstLine="0"/>
            </w:pPr>
            <w:r>
              <w:t>Ran Twice</w:t>
            </w:r>
          </w:p>
        </w:tc>
        <w:tc>
          <w:tcPr>
            <w:tcW w:w="3192" w:type="dxa"/>
          </w:tcPr>
          <w:p w:rsidR="000C0D5F" w:rsidRDefault="000C0D5F" w:rsidP="000C0D5F">
            <w:pPr>
              <w:ind w:firstLine="0"/>
            </w:pPr>
            <w:r>
              <w:t>Reg 0 should have a value of 2</w:t>
            </w:r>
          </w:p>
        </w:tc>
        <w:tc>
          <w:tcPr>
            <w:tcW w:w="3192" w:type="dxa"/>
          </w:tcPr>
          <w:p w:rsidR="000C0D5F" w:rsidRDefault="007E60BE" w:rsidP="000C0D5F">
            <w:pPr>
              <w:ind w:firstLine="0"/>
            </w:pPr>
            <w:proofErr w:type="gramStart"/>
            <w:r>
              <w:t>This tests</w:t>
            </w:r>
            <w:proofErr w:type="gramEnd"/>
            <w:r>
              <w:t xml:space="preserve"> register, ALU and instruction operation. In particular it ensures register reading words correctly.</w:t>
            </w:r>
          </w:p>
        </w:tc>
      </w:tr>
      <w:tr w:rsidR="007E60BE" w:rsidTr="003C4B14">
        <w:tc>
          <w:tcPr>
            <w:tcW w:w="3192" w:type="dxa"/>
          </w:tcPr>
          <w:p w:rsidR="007E60BE" w:rsidRDefault="007E60BE" w:rsidP="007E60BE">
            <w:pPr>
              <w:ind w:firstLine="0"/>
            </w:pPr>
            <w:r>
              <w:t xml:space="preserve">ADD MemoryLoc </w:t>
            </w:r>
            <w:r w:rsidR="00705D74">
              <w:t>16 (with value of 1) to REG 0</w:t>
            </w:r>
          </w:p>
          <w:p w:rsidR="007E60BE" w:rsidRDefault="007E60BE" w:rsidP="007E60BE">
            <w:pPr>
              <w:ind w:firstLine="0"/>
            </w:pPr>
            <w:r>
              <w:t>Ran Twice</w:t>
            </w:r>
          </w:p>
        </w:tc>
        <w:tc>
          <w:tcPr>
            <w:tcW w:w="3192" w:type="dxa"/>
          </w:tcPr>
          <w:p w:rsidR="007E60BE" w:rsidRDefault="00705D74" w:rsidP="007E60BE">
            <w:pPr>
              <w:ind w:firstLine="0"/>
            </w:pPr>
            <w:r>
              <w:t>Reg 0 should have a value of 2</w:t>
            </w:r>
          </w:p>
        </w:tc>
        <w:tc>
          <w:tcPr>
            <w:tcW w:w="3192" w:type="dxa"/>
          </w:tcPr>
          <w:p w:rsidR="007E60BE" w:rsidRDefault="00705D74" w:rsidP="007E60BE">
            <w:pPr>
              <w:ind w:firstLine="0"/>
            </w:pPr>
            <w:proofErr w:type="gramStart"/>
            <w:r>
              <w:t>This tests</w:t>
            </w:r>
            <w:proofErr w:type="gramEnd"/>
            <w:r>
              <w:t xml:space="preserve"> register, ALU and instruction operation. In particular it ensures memory and register reads work correctly.</w:t>
            </w:r>
          </w:p>
        </w:tc>
      </w:tr>
      <w:tr w:rsidR="007E60BE" w:rsidTr="003C4B14">
        <w:tc>
          <w:tcPr>
            <w:tcW w:w="3192" w:type="dxa"/>
          </w:tcPr>
          <w:p w:rsidR="007A5A30" w:rsidRDefault="007A5A30" w:rsidP="007A5A30">
            <w:pPr>
              <w:ind w:firstLine="0"/>
            </w:pPr>
            <w:r>
              <w:t>SUB MemoryLoc 16 (with value of 1) to REG 0</w:t>
            </w:r>
          </w:p>
          <w:p w:rsidR="007E60BE" w:rsidRDefault="007A5A30" w:rsidP="007A5A30">
            <w:pPr>
              <w:ind w:firstLine="0"/>
            </w:pPr>
            <w:r>
              <w:lastRenderedPageBreak/>
              <w:t>Ran Twice</w:t>
            </w:r>
          </w:p>
        </w:tc>
        <w:tc>
          <w:tcPr>
            <w:tcW w:w="3192" w:type="dxa"/>
          </w:tcPr>
          <w:p w:rsidR="007E60BE" w:rsidRDefault="007A5A30" w:rsidP="007E60BE">
            <w:pPr>
              <w:ind w:firstLine="0"/>
            </w:pPr>
            <w:r>
              <w:lastRenderedPageBreak/>
              <w:t>Reg 0 should have a value of -2</w:t>
            </w:r>
          </w:p>
        </w:tc>
        <w:tc>
          <w:tcPr>
            <w:tcW w:w="3192" w:type="dxa"/>
          </w:tcPr>
          <w:p w:rsidR="007E60BE" w:rsidRDefault="007A5A30" w:rsidP="007E60BE">
            <w:pPr>
              <w:ind w:firstLine="0"/>
            </w:pPr>
            <w:r>
              <w:t xml:space="preserve">This test builds upon the previous one to ensure that subtraction </w:t>
            </w:r>
            <w:r>
              <w:lastRenderedPageBreak/>
              <w:t>works as expected. We do not need to run all the tests as the code is almost identical, simply running the most likely to fail is sufficient.</w:t>
            </w:r>
          </w:p>
        </w:tc>
      </w:tr>
      <w:tr w:rsidR="00506E2A" w:rsidTr="003C4B14">
        <w:tc>
          <w:tcPr>
            <w:tcW w:w="3192" w:type="dxa"/>
          </w:tcPr>
          <w:p w:rsidR="00506E2A" w:rsidRDefault="00506E2A" w:rsidP="00506E2A">
            <w:pPr>
              <w:ind w:firstLine="0"/>
            </w:pPr>
            <w:r>
              <w:lastRenderedPageBreak/>
              <w:t>ADD 1 TO REG 0</w:t>
            </w:r>
          </w:p>
          <w:p w:rsidR="00506E2A" w:rsidRDefault="00506E2A" w:rsidP="00506E2A">
            <w:pPr>
              <w:ind w:firstLine="0"/>
            </w:pPr>
            <w:r>
              <w:t>Ran Twice</w:t>
            </w:r>
          </w:p>
          <w:p w:rsidR="00506E2A" w:rsidRDefault="00506E2A" w:rsidP="00506E2A">
            <w:pPr>
              <w:ind w:firstLine="0"/>
            </w:pPr>
            <w:r>
              <w:t>MOV REG 0 to REG 1</w:t>
            </w:r>
          </w:p>
        </w:tc>
        <w:tc>
          <w:tcPr>
            <w:tcW w:w="3192" w:type="dxa"/>
          </w:tcPr>
          <w:p w:rsidR="00506E2A" w:rsidRDefault="00506E2A" w:rsidP="007E60BE">
            <w:pPr>
              <w:ind w:firstLine="0"/>
            </w:pPr>
            <w:r>
              <w:t>Reg 1 should have the value of 2</w:t>
            </w:r>
          </w:p>
        </w:tc>
        <w:tc>
          <w:tcPr>
            <w:tcW w:w="3192" w:type="dxa"/>
          </w:tcPr>
          <w:p w:rsidR="00506E2A" w:rsidRDefault="00506E2A" w:rsidP="007E60BE">
            <w:pPr>
              <w:ind w:firstLine="0"/>
            </w:pPr>
            <w:r>
              <w:t>This test builds on previous testing to ensure that the MOV instruction functions correctly and reinforces trust in the ADD instructions and register operation.</w:t>
            </w:r>
          </w:p>
        </w:tc>
      </w:tr>
      <w:tr w:rsidR="00506E2A" w:rsidTr="003C4B14">
        <w:tc>
          <w:tcPr>
            <w:tcW w:w="3192" w:type="dxa"/>
          </w:tcPr>
          <w:p w:rsidR="00506E2A" w:rsidRDefault="00506E2A" w:rsidP="007A5A30">
            <w:pPr>
              <w:ind w:firstLine="0"/>
            </w:pPr>
            <w:r>
              <w:t>MOV 256 to REG 0</w:t>
            </w:r>
          </w:p>
        </w:tc>
        <w:tc>
          <w:tcPr>
            <w:tcW w:w="3192" w:type="dxa"/>
          </w:tcPr>
          <w:p w:rsidR="00506E2A" w:rsidRDefault="00506E2A" w:rsidP="007E60BE">
            <w:pPr>
              <w:ind w:firstLine="0"/>
            </w:pPr>
            <w:r>
              <w:t>Reg 0 should have the value of 256</w:t>
            </w:r>
          </w:p>
        </w:tc>
        <w:tc>
          <w:tcPr>
            <w:tcW w:w="3192" w:type="dxa"/>
          </w:tcPr>
          <w:p w:rsidR="00506E2A" w:rsidRDefault="00506E2A" w:rsidP="007E60BE">
            <w:pPr>
              <w:ind w:firstLine="0"/>
            </w:pPr>
            <w:r>
              <w:t>This test ensures that the Immediate mode for the MOV instruction functions as expected.</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MOV 16 to REG 1</w:t>
            </w:r>
          </w:p>
          <w:p w:rsidR="00923717" w:rsidRDefault="00923717" w:rsidP="00923717">
            <w:pPr>
              <w:ind w:firstLine="0"/>
            </w:pPr>
            <w:r>
              <w:t>STA REG 0 IN REG 1</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STA REG 0 IN 16</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 in the Immediate memory mode.</w:t>
            </w:r>
          </w:p>
        </w:tc>
      </w:tr>
      <w:tr w:rsidR="00C80CAF" w:rsidTr="003C4B14">
        <w:tc>
          <w:tcPr>
            <w:tcW w:w="3192" w:type="dxa"/>
          </w:tcPr>
          <w:p w:rsidR="00C80CAF" w:rsidRDefault="00C80CAF" w:rsidP="00923717">
            <w:pPr>
              <w:ind w:firstLine="0"/>
            </w:pPr>
            <w:r>
              <w:t>(set the value of memory location 16 to 256)</w:t>
            </w:r>
          </w:p>
          <w:p w:rsidR="00C80CAF" w:rsidRDefault="00C80CAF" w:rsidP="00923717">
            <w:pPr>
              <w:ind w:firstLine="0"/>
            </w:pPr>
            <w:r>
              <w:t>LDA 16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ensures that the memory bank works correctly as well as registers and the LDA command in immediate memory mode.</w:t>
            </w:r>
          </w:p>
        </w:tc>
      </w:tr>
      <w:tr w:rsidR="00C80CAF" w:rsidTr="003C4B14">
        <w:tc>
          <w:tcPr>
            <w:tcW w:w="3192" w:type="dxa"/>
          </w:tcPr>
          <w:p w:rsidR="00C80CAF" w:rsidRDefault="00C80CAF" w:rsidP="00C80CAF">
            <w:pPr>
              <w:ind w:firstLine="0"/>
            </w:pPr>
            <w:r>
              <w:t>(set the value of memory location 16 to 256)</w:t>
            </w:r>
          </w:p>
          <w:p w:rsidR="00C80CAF" w:rsidRDefault="00C80CAF" w:rsidP="00C80CAF">
            <w:pPr>
              <w:ind w:firstLine="0"/>
            </w:pPr>
            <w:r>
              <w:t>MOV 16 TO REG 1</w:t>
            </w:r>
          </w:p>
          <w:p w:rsidR="00C80CAF" w:rsidRDefault="00C80CAF" w:rsidP="00C80CAF">
            <w:pPr>
              <w:ind w:firstLine="0"/>
            </w:pPr>
            <w:r>
              <w:t>LDA REG 1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tests LDA operating in Register memory mode as well as reinforcing trust in the memory bank, registers and MOV command.</w:t>
            </w:r>
          </w:p>
        </w:tc>
      </w:tr>
    </w:tbl>
    <w:p w:rsidR="00ED381D" w:rsidRDefault="00ED381D" w:rsidP="00ED381D">
      <w:pPr>
        <w:spacing w:line="480" w:lineRule="auto"/>
        <w:ind w:firstLine="0"/>
        <w:rPr>
          <w:rFonts w:asciiTheme="majorHAnsi" w:eastAsiaTheme="majorEastAsia" w:hAnsiTheme="majorHAnsi" w:cstheme="majorBidi"/>
          <w:b/>
          <w:bCs/>
        </w:rPr>
      </w:pPr>
    </w:p>
    <w:p w:rsidR="001324A9" w:rsidRDefault="001324A9" w:rsidP="001324A9">
      <w:pPr>
        <w:pStyle w:val="Heading4"/>
        <w:ind w:firstLine="0"/>
      </w:pPr>
      <w:r>
        <w:lastRenderedPageBreak/>
        <w:t>Usability Features</w:t>
      </w:r>
    </w:p>
    <w:p w:rsidR="002F7DED" w:rsidRDefault="001324A9" w:rsidP="001324A9">
      <w:pPr>
        <w:ind w:firstLine="0"/>
      </w:pPr>
      <w:r>
        <w:t>Again</w:t>
      </w:r>
      <w:r w:rsidR="00BF25F0">
        <w:t>,</w:t>
      </w:r>
      <w:r>
        <w:t xml:space="preserve"> this section does not include any interface and therefore the commentary on the usability feature</w:t>
      </w:r>
      <w:r w:rsidR="00792D93">
        <w:t xml:space="preserve"> </w:t>
      </w:r>
      <w:r>
        <w:t xml:space="preserve">is limited, although it is still possible to discuss </w:t>
      </w:r>
      <w:r w:rsidR="00BF25F0">
        <w:t xml:space="preserve">how we make this part of the </w:t>
      </w:r>
      <w:r w:rsidR="002F7DED">
        <w:t>application more usable.</w:t>
      </w:r>
    </w:p>
    <w:p w:rsidR="003309C3" w:rsidRDefault="003309C3" w:rsidP="001324A9">
      <w:pPr>
        <w:ind w:firstLine="0"/>
      </w:pPr>
    </w:p>
    <w:tbl>
      <w:tblPr>
        <w:tblStyle w:val="APAReport"/>
        <w:tblW w:w="0" w:type="auto"/>
        <w:tblLook w:val="04A0" w:firstRow="1" w:lastRow="0" w:firstColumn="1" w:lastColumn="0" w:noHBand="0" w:noVBand="1"/>
      </w:tblPr>
      <w:tblGrid>
        <w:gridCol w:w="3227"/>
        <w:gridCol w:w="6349"/>
      </w:tblGrid>
      <w:tr w:rsidR="002F7DED" w:rsidTr="003309C3">
        <w:trPr>
          <w:cnfStyle w:val="100000000000" w:firstRow="1" w:lastRow="0" w:firstColumn="0" w:lastColumn="0" w:oddVBand="0" w:evenVBand="0" w:oddHBand="0" w:evenHBand="0" w:firstRowFirstColumn="0" w:firstRowLastColumn="0" w:lastRowFirstColumn="0" w:lastRowLastColumn="0"/>
        </w:trPr>
        <w:tc>
          <w:tcPr>
            <w:tcW w:w="3227" w:type="dxa"/>
          </w:tcPr>
          <w:p w:rsidR="002F7DED" w:rsidRDefault="002F7DED" w:rsidP="002F7DED">
            <w:r>
              <w:t>Usability Feature</w:t>
            </w:r>
          </w:p>
        </w:tc>
        <w:tc>
          <w:tcPr>
            <w:tcW w:w="6349" w:type="dxa"/>
          </w:tcPr>
          <w:p w:rsidR="002F7DED" w:rsidRDefault="002F7DED" w:rsidP="002F7DED">
            <w:r>
              <w:t>Justification and Explanation</w:t>
            </w:r>
          </w:p>
        </w:tc>
      </w:tr>
      <w:tr w:rsidR="002F7DED" w:rsidTr="003309C3">
        <w:tc>
          <w:tcPr>
            <w:tcW w:w="3227" w:type="dxa"/>
          </w:tcPr>
          <w:p w:rsidR="002F7DED" w:rsidRDefault="003309C3" w:rsidP="002F7DED">
            <w:r>
              <w:t>Consistency of instructions</w:t>
            </w:r>
          </w:p>
        </w:tc>
        <w:tc>
          <w:tcPr>
            <w:tcW w:w="6349" w:type="dxa"/>
          </w:tcPr>
          <w:p w:rsidR="002F7DED" w:rsidRDefault="003309C3" w:rsidP="002F7DED">
            <w:r>
              <w:t xml:space="preserve">The instructions follow a repeatable pattern and this means </w:t>
            </w:r>
            <w:r w:rsidR="00B652B3">
              <w:t xml:space="preserve">it is easier for a user to learn them. </w:t>
            </w:r>
            <w:r w:rsidR="0097756A">
              <w:t>A behavior that is expected in one instruction such as memory modes can be expected to behave similarly in all other instruction</w:t>
            </w:r>
            <w:r w:rsidR="0087266E">
              <w:t xml:space="preserve"> and hence the user can begin to rely on this behavior without having to check the documentation.</w:t>
            </w:r>
          </w:p>
          <w:p w:rsidR="0087266E" w:rsidRDefault="0087266E" w:rsidP="002F7DED"/>
        </w:tc>
      </w:tr>
      <w:tr w:rsidR="0087266E" w:rsidTr="003309C3">
        <w:tc>
          <w:tcPr>
            <w:tcW w:w="3227" w:type="dxa"/>
          </w:tcPr>
          <w:p w:rsidR="0087266E" w:rsidRDefault="0087266E" w:rsidP="002F7DED">
            <w:r>
              <w:t>Simplistic Instructions</w:t>
            </w:r>
          </w:p>
        </w:tc>
        <w:tc>
          <w:tcPr>
            <w:tcW w:w="6349" w:type="dxa"/>
          </w:tcPr>
          <w:p w:rsidR="0087266E" w:rsidRDefault="0087266E" w:rsidP="0087266E">
            <w:r>
              <w:t>Modern CISC/RISC instruction sets often include multiple variations of a single instruction with minor differences in their implementation and use. These are not needed and implementing them in this training simulator would likely lead to further complication and confusion for an end user.</w:t>
            </w:r>
          </w:p>
        </w:tc>
      </w:tr>
    </w:tbl>
    <w:p w:rsidR="00C64C2D" w:rsidRDefault="00C64C2D" w:rsidP="001324A9">
      <w:pPr>
        <w:ind w:firstLine="0"/>
      </w:pPr>
    </w:p>
    <w:p w:rsidR="00C64C2D" w:rsidRDefault="00C64C2D">
      <w:pPr>
        <w:spacing w:line="480" w:lineRule="auto"/>
      </w:pPr>
      <w:r>
        <w:br w:type="page"/>
      </w:r>
    </w:p>
    <w:p w:rsidR="00C64C2D" w:rsidRDefault="00C64C2D" w:rsidP="00C64C2D">
      <w:pPr>
        <w:pStyle w:val="Heading2"/>
      </w:pPr>
      <w:bookmarkStart w:id="48" w:name="_Toc3714799"/>
      <w:r>
        <w:lastRenderedPageBreak/>
        <w:t>Post-Development Test Data</w:t>
      </w:r>
      <w:bookmarkEnd w:id="48"/>
    </w:p>
    <w:p w:rsidR="00671BA9" w:rsidRDefault="00CD0E4E" w:rsidP="001324A9">
      <w:pPr>
        <w:ind w:firstLine="0"/>
      </w:pPr>
      <w:r>
        <w:t>The following table provides the tests, test data and justifications for the data that will be used in the final evaluative testing that occurs after development has been completed. It is loosely based on the requirements and success criteria</w:t>
      </w:r>
      <w:r w:rsidR="00D33C3C">
        <w:t xml:space="preserve"> and builds upon the in-development test data.</w:t>
      </w:r>
      <w:r w:rsidR="00182567">
        <w:t xml:space="preserve"> I will start with more general test data that targets the entire </w:t>
      </w:r>
      <w:proofErr w:type="gramStart"/>
      <w:r w:rsidR="00182567">
        <w:t>application  and</w:t>
      </w:r>
      <w:proofErr w:type="gramEnd"/>
      <w:r w:rsidR="00182567">
        <w:t xml:space="preserve"> move towards the more specific tests.</w:t>
      </w:r>
    </w:p>
    <w:p w:rsidR="00D33C3C" w:rsidRDefault="00D33C3C" w:rsidP="001324A9">
      <w:pPr>
        <w:ind w:firstLine="0"/>
      </w:pPr>
    </w:p>
    <w:tbl>
      <w:tblPr>
        <w:tblStyle w:val="APAReport"/>
        <w:tblW w:w="0" w:type="auto"/>
        <w:tblLook w:val="04A0" w:firstRow="1" w:lastRow="0" w:firstColumn="1" w:lastColumn="0" w:noHBand="0" w:noVBand="1"/>
      </w:tblPr>
      <w:tblGrid>
        <w:gridCol w:w="2660"/>
        <w:gridCol w:w="3724"/>
        <w:gridCol w:w="3192"/>
      </w:tblGrid>
      <w:tr w:rsidR="00D33C3C" w:rsidTr="00C810AB">
        <w:trPr>
          <w:cnfStyle w:val="100000000000" w:firstRow="1" w:lastRow="0" w:firstColumn="0" w:lastColumn="0" w:oddVBand="0" w:evenVBand="0" w:oddHBand="0" w:evenHBand="0" w:firstRowFirstColumn="0" w:firstRowLastColumn="0" w:lastRowFirstColumn="0" w:lastRowLastColumn="0"/>
        </w:trPr>
        <w:tc>
          <w:tcPr>
            <w:tcW w:w="2660" w:type="dxa"/>
          </w:tcPr>
          <w:p w:rsidR="00D33C3C" w:rsidRPr="00D33C3C" w:rsidRDefault="00D33C3C" w:rsidP="001324A9">
            <w:pPr>
              <w:rPr>
                <w:b/>
              </w:rPr>
            </w:pPr>
            <w:r w:rsidRPr="00D33C3C">
              <w:rPr>
                <w:b/>
              </w:rPr>
              <w:t>Test</w:t>
            </w:r>
          </w:p>
        </w:tc>
        <w:tc>
          <w:tcPr>
            <w:tcW w:w="3724" w:type="dxa"/>
          </w:tcPr>
          <w:p w:rsidR="00D33C3C" w:rsidRPr="00D33C3C" w:rsidRDefault="00D33C3C" w:rsidP="001324A9">
            <w:pPr>
              <w:rPr>
                <w:b/>
              </w:rPr>
            </w:pPr>
            <w:r w:rsidRPr="00D33C3C">
              <w:rPr>
                <w:b/>
              </w:rPr>
              <w:t>Test Data</w:t>
            </w:r>
          </w:p>
        </w:tc>
        <w:tc>
          <w:tcPr>
            <w:tcW w:w="3192" w:type="dxa"/>
          </w:tcPr>
          <w:p w:rsidR="00D33C3C" w:rsidRPr="00D33C3C" w:rsidRDefault="00D33C3C" w:rsidP="001324A9">
            <w:pPr>
              <w:rPr>
                <w:b/>
              </w:rPr>
            </w:pPr>
            <w:r w:rsidRPr="00D33C3C">
              <w:rPr>
                <w:b/>
              </w:rPr>
              <w:t>Justification</w:t>
            </w:r>
          </w:p>
        </w:tc>
      </w:tr>
      <w:tr w:rsidR="00D33C3C" w:rsidTr="00C810AB">
        <w:tc>
          <w:tcPr>
            <w:tcW w:w="2660" w:type="dxa"/>
          </w:tcPr>
          <w:p w:rsidR="00D33C3C" w:rsidRDefault="00C810AB" w:rsidP="001324A9">
            <w:r>
              <w:t>Complete functionality test</w:t>
            </w:r>
          </w:p>
        </w:tc>
        <w:tc>
          <w:tcPr>
            <w:tcW w:w="3724" w:type="dxa"/>
          </w:tcPr>
          <w:p w:rsidR="00D33C3C" w:rsidRDefault="00C810AB" w:rsidP="001324A9">
            <w:r>
              <w:t>MOV R1 @1</w:t>
            </w:r>
          </w:p>
          <w:p w:rsidR="00C810AB" w:rsidRDefault="00C810AB" w:rsidP="001324A9">
            <w:r>
              <w:t>MOV R2 @1</w:t>
            </w:r>
          </w:p>
          <w:p w:rsidR="002F3135" w:rsidRDefault="002F3135" w:rsidP="001324A9">
            <w:r>
              <w:t>MOV R3 @16</w:t>
            </w:r>
          </w:p>
          <w:p w:rsidR="002F3135" w:rsidRDefault="002F3135" w:rsidP="001324A9"/>
          <w:p w:rsidR="002F3135" w:rsidRDefault="002F3135" w:rsidP="001324A9">
            <w:r>
              <w:t>MOV R2 R3</w:t>
            </w:r>
          </w:p>
          <w:p w:rsidR="002F3135" w:rsidRDefault="002F3135" w:rsidP="001324A9">
            <w:r>
              <w:t>ADD R1 R3</w:t>
            </w:r>
          </w:p>
          <w:p w:rsidR="002F3135" w:rsidRDefault="002F3135" w:rsidP="001324A9">
            <w:r>
              <w:t>MOV R2 R1</w:t>
            </w:r>
          </w:p>
          <w:p w:rsidR="002F3135" w:rsidRDefault="002F3135" w:rsidP="001324A9">
            <w:r>
              <w:t>MOV R3 R2</w:t>
            </w:r>
          </w:p>
          <w:p w:rsidR="002F3135" w:rsidRDefault="002F3135" w:rsidP="001324A9"/>
          <w:p w:rsidR="002F3135" w:rsidRDefault="002F3135" w:rsidP="001324A9">
            <w:r>
              <w:t>STA R2 R3</w:t>
            </w:r>
          </w:p>
          <w:p w:rsidR="002F3135" w:rsidRDefault="002F3135" w:rsidP="001324A9">
            <w:r>
              <w:t>ADD R3 @1</w:t>
            </w:r>
          </w:p>
          <w:p w:rsidR="002F3135" w:rsidRDefault="002F3135" w:rsidP="001324A9">
            <w:r>
              <w:t>JMP @3</w:t>
            </w:r>
          </w:p>
          <w:p w:rsidR="00C810AB" w:rsidRDefault="00C810AB" w:rsidP="001324A9"/>
        </w:tc>
        <w:tc>
          <w:tcPr>
            <w:tcW w:w="3192" w:type="dxa"/>
          </w:tcPr>
          <w:p w:rsidR="00D33C3C" w:rsidRDefault="00C810AB" w:rsidP="001324A9">
            <w:r>
              <w:t xml:space="preserve">The Fibonacci Sequence generator tests all functionality of the processor as well as </w:t>
            </w:r>
            <w:r w:rsidR="002F3135">
              <w:t>memory bank systems and therefore is an ideal complete functionality test. In addition to testing the model, the actual process of completing this test will also test the UI</w:t>
            </w:r>
          </w:p>
        </w:tc>
      </w:tr>
      <w:tr w:rsidR="00D33C3C" w:rsidTr="00C810AB">
        <w:tc>
          <w:tcPr>
            <w:tcW w:w="2660" w:type="dxa"/>
          </w:tcPr>
          <w:p w:rsidR="00D33C3C" w:rsidRDefault="00182567" w:rsidP="001324A9">
            <w:r>
              <w:t>Nonsensical instruction</w:t>
            </w:r>
          </w:p>
        </w:tc>
        <w:tc>
          <w:tcPr>
            <w:tcW w:w="3724" w:type="dxa"/>
          </w:tcPr>
          <w:p w:rsidR="00D33C3C" w:rsidRDefault="00182567" w:rsidP="001324A9">
            <w:r>
              <w:t>Any nonsensical instruction i.e</w:t>
            </w:r>
          </w:p>
          <w:p w:rsidR="00182567" w:rsidRPr="00182567" w:rsidRDefault="00182567" w:rsidP="00182567">
            <w:pPr>
              <w:pStyle w:val="Heading2"/>
              <w:rPr>
                <w:b w:val="0"/>
                <w:u w:val="none"/>
              </w:rPr>
            </w:pPr>
            <w:r w:rsidRPr="00182567">
              <w:rPr>
                <w:b w:val="0"/>
                <w:u w:val="none"/>
              </w:rPr>
              <w:t>01100110 01110101 01100011 01101011</w:t>
            </w:r>
          </w:p>
        </w:tc>
        <w:tc>
          <w:tcPr>
            <w:tcW w:w="3192" w:type="dxa"/>
          </w:tcPr>
          <w:p w:rsidR="00D33C3C" w:rsidRDefault="00182567" w:rsidP="001324A9">
            <w:r>
              <w:t>A nonsensical instruction should cause the processor to skip over it and not cause a crash of the main application.</w:t>
            </w:r>
          </w:p>
          <w:p w:rsidR="00353766" w:rsidRDefault="00353766" w:rsidP="001324A9"/>
        </w:tc>
      </w:tr>
      <w:tr w:rsidR="00353766" w:rsidTr="00C810AB">
        <w:tc>
          <w:tcPr>
            <w:tcW w:w="2660" w:type="dxa"/>
          </w:tcPr>
          <w:p w:rsidR="00353766" w:rsidRDefault="00353766" w:rsidP="001324A9">
            <w:r>
              <w:t>Entry into MemoryBank Cell UI</w:t>
            </w:r>
          </w:p>
        </w:tc>
        <w:tc>
          <w:tcPr>
            <w:tcW w:w="3724" w:type="dxa"/>
          </w:tcPr>
          <w:p w:rsidR="00353766" w:rsidRDefault="00353766" w:rsidP="001324A9">
            <w:r>
              <w:t>Valid: 10101010</w:t>
            </w:r>
          </w:p>
          <w:p w:rsidR="00C63355" w:rsidRDefault="00C63355" w:rsidP="001324A9">
            <w:r>
              <w:t>Valid: 01010101</w:t>
            </w:r>
          </w:p>
          <w:p w:rsidR="00353766" w:rsidRDefault="00353766" w:rsidP="001324A9">
            <w:r>
              <w:t>Extreme: 11111111</w:t>
            </w:r>
          </w:p>
          <w:p w:rsidR="00353766" w:rsidRDefault="00353766" w:rsidP="001324A9">
            <w:r>
              <w:t>Extreme: 00000000</w:t>
            </w:r>
          </w:p>
          <w:p w:rsidR="00353766" w:rsidRDefault="00353766" w:rsidP="001324A9">
            <w:r>
              <w:t xml:space="preserve">Invalid: </w:t>
            </w:r>
            <w:r w:rsidR="00C63355">
              <w:t>100000000</w:t>
            </w:r>
          </w:p>
          <w:p w:rsidR="00C63355" w:rsidRDefault="00C63355" w:rsidP="001324A9">
            <w:r>
              <w:t>Invalid: “yeet”</w:t>
            </w:r>
          </w:p>
        </w:tc>
        <w:tc>
          <w:tcPr>
            <w:tcW w:w="3192" w:type="dxa"/>
          </w:tcPr>
          <w:p w:rsidR="00353766" w:rsidRDefault="00C63355" w:rsidP="001324A9">
            <w:r>
              <w:t xml:space="preserve">A comprehensive set of test values ensures that the built-in validation behaves as expected, allowing all valid values and preventing the entry of invalid data gracefully. </w:t>
            </w:r>
          </w:p>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C63355" w:rsidP="001324A9">
            <w:r>
              <w:t xml:space="preserve">Entry into the </w:t>
            </w:r>
            <w:r w:rsidR="008C541D">
              <w:t xml:space="preserve">txtClockRate </w:t>
            </w:r>
            <w:r w:rsidR="008C541D">
              <w:lastRenderedPageBreak/>
              <w:t>field</w:t>
            </w:r>
          </w:p>
        </w:tc>
        <w:tc>
          <w:tcPr>
            <w:tcW w:w="3724" w:type="dxa"/>
          </w:tcPr>
          <w:p w:rsidR="00353766" w:rsidRDefault="00C63355" w:rsidP="001324A9">
            <w:r>
              <w:lastRenderedPageBreak/>
              <w:t>Valid: 50</w:t>
            </w:r>
          </w:p>
          <w:p w:rsidR="00C63355" w:rsidRDefault="00C63355" w:rsidP="001324A9">
            <w:r>
              <w:lastRenderedPageBreak/>
              <w:t>Valid: 31</w:t>
            </w:r>
          </w:p>
          <w:p w:rsidR="00C63355" w:rsidRDefault="00C63355" w:rsidP="001324A9">
            <w:r>
              <w:t>Extreme: 100</w:t>
            </w:r>
          </w:p>
          <w:p w:rsidR="00C63355" w:rsidRDefault="00C63355" w:rsidP="001324A9">
            <w:r>
              <w:t>Extreme, special: 0</w:t>
            </w:r>
          </w:p>
          <w:p w:rsidR="00C63355" w:rsidRDefault="00C63355" w:rsidP="001324A9">
            <w:r>
              <w:t>Invalid: -1</w:t>
            </w:r>
          </w:p>
          <w:p w:rsidR="00C63355" w:rsidRDefault="00C63355" w:rsidP="001324A9">
            <w:r>
              <w:t>Invalid: 101</w:t>
            </w:r>
          </w:p>
          <w:p w:rsidR="00C63355" w:rsidRDefault="00C63355" w:rsidP="001324A9">
            <w:r>
              <w:t>Invalid: 1000</w:t>
            </w:r>
          </w:p>
          <w:p w:rsidR="00C63355" w:rsidRDefault="00C63355" w:rsidP="001324A9">
            <w:r>
              <w:t>Invalid: “yeet”</w:t>
            </w:r>
          </w:p>
        </w:tc>
        <w:tc>
          <w:tcPr>
            <w:tcW w:w="3192" w:type="dxa"/>
          </w:tcPr>
          <w:p w:rsidR="00353766" w:rsidRDefault="008C541D" w:rsidP="001324A9">
            <w:r>
              <w:lastRenderedPageBreak/>
              <w:t xml:space="preserve">Of particular note is the attention </w:t>
            </w:r>
            <w:r>
              <w:lastRenderedPageBreak/>
              <w:t xml:space="preserve">that needs to be paid to the special case of 0, which should disable the </w:t>
            </w:r>
            <w:r w:rsidR="005335B0">
              <w:t xml:space="preserve">automatic </w:t>
            </w:r>
            <w:r>
              <w:t>behavior entirely.</w:t>
            </w:r>
            <w:r w:rsidR="005335B0">
              <w:t xml:space="preserve"> </w:t>
            </w:r>
            <w:bookmarkStart w:id="49" w:name="_GoBack"/>
            <w:bookmarkEnd w:id="49"/>
          </w:p>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r w:rsidR="00353766" w:rsidTr="00C810AB">
        <w:tc>
          <w:tcPr>
            <w:tcW w:w="2660" w:type="dxa"/>
          </w:tcPr>
          <w:p w:rsidR="00353766" w:rsidRDefault="00353766" w:rsidP="001324A9"/>
        </w:tc>
        <w:tc>
          <w:tcPr>
            <w:tcW w:w="3724" w:type="dxa"/>
          </w:tcPr>
          <w:p w:rsidR="00353766" w:rsidRDefault="00353766" w:rsidP="001324A9"/>
        </w:tc>
        <w:tc>
          <w:tcPr>
            <w:tcW w:w="3192" w:type="dxa"/>
          </w:tcPr>
          <w:p w:rsidR="00353766" w:rsidRDefault="00353766" w:rsidP="001324A9"/>
        </w:tc>
      </w:tr>
    </w:tbl>
    <w:p w:rsidR="00D33C3C" w:rsidRDefault="00D33C3C" w:rsidP="001324A9">
      <w:pPr>
        <w:ind w:firstLine="0"/>
      </w:pPr>
    </w:p>
    <w:p w:rsidR="00BF25F0" w:rsidRDefault="00BF25F0" w:rsidP="001324A9">
      <w:pPr>
        <w:ind w:firstLine="0"/>
        <w:rPr>
          <w:rFonts w:asciiTheme="majorHAnsi" w:eastAsiaTheme="majorEastAsia" w:hAnsiTheme="majorHAnsi" w:cstheme="majorBidi"/>
          <w:b/>
          <w:bCs/>
        </w:rPr>
      </w:pPr>
    </w:p>
    <w:p w:rsidR="002F7DED" w:rsidRDefault="002F7DED" w:rsidP="00A045BA">
      <w:pPr>
        <w:spacing w:line="480" w:lineRule="auto"/>
        <w:ind w:firstLine="0"/>
        <w:rPr>
          <w:rFonts w:asciiTheme="majorHAnsi" w:eastAsiaTheme="majorEastAsia" w:hAnsiTheme="majorHAnsi" w:cstheme="majorBidi"/>
          <w:b/>
          <w:bCs/>
        </w:rPr>
      </w:pPr>
    </w:p>
    <w:p w:rsidR="00A045BA" w:rsidRDefault="00A045BA">
      <w:pPr>
        <w:spacing w:line="480" w:lineRule="auto"/>
        <w:rPr>
          <w:rFonts w:asciiTheme="majorHAnsi" w:eastAsiaTheme="majorEastAsia" w:hAnsiTheme="majorHAnsi" w:cstheme="majorBidi"/>
          <w:b/>
          <w:bCs/>
        </w:rPr>
      </w:pPr>
      <w:r>
        <w:br w:type="page"/>
      </w:r>
    </w:p>
    <w:p w:rsidR="00D321B4" w:rsidRDefault="00D321B4" w:rsidP="00D321B4">
      <w:pPr>
        <w:pStyle w:val="Heading1"/>
      </w:pPr>
      <w:bookmarkStart w:id="50" w:name="_Toc3714800"/>
      <w:r w:rsidRPr="00D321B4">
        <w:lastRenderedPageBreak/>
        <w:t>Section 3: Development</w:t>
      </w:r>
      <w:bookmarkEnd w:id="50"/>
    </w:p>
    <w:p w:rsidR="00AC34D0" w:rsidRDefault="00AC34D0" w:rsidP="00062AE6">
      <w:pPr>
        <w:ind w:firstLine="0"/>
      </w:pPr>
      <w:r>
        <w:t xml:space="preserve">I decided to break my development down into several individually testable </w:t>
      </w:r>
      <w:r w:rsidR="006D08E6">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bookmarkStart w:id="51" w:name="_Toc3714801"/>
      <w:r>
        <w:t>Wire Framing the Classes</w:t>
      </w:r>
      <w:bookmarkEnd w:id="51"/>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 xml:space="preserve">I then had to write the basic implementation for the registers. Like all other bus </w:t>
      </w:r>
      <w:proofErr w:type="gramStart"/>
      <w:r>
        <w:t>components</w:t>
      </w:r>
      <w:proofErr w:type="gramEnd"/>
      <w:r>
        <w:t xml:space="preserve">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proofErr w:type="gramStart"/>
      <w:r>
        <w:t>Alternatively</w:t>
      </w:r>
      <w:proofErr w:type="gramEnd"/>
      <w:r>
        <w:t xml:space="preserve">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3C4B14" w:rsidRDefault="003C4B14" w:rsidP="003C4B14">
      <w:pPr>
        <w:pStyle w:val="Heading3"/>
        <w:ind w:firstLine="0"/>
      </w:pPr>
      <w:bookmarkStart w:id="52" w:name="_Toc3714802"/>
      <w:r>
        <w:t>Validation</w:t>
      </w:r>
      <w:bookmarkEnd w:id="52"/>
    </w:p>
    <w:p w:rsidR="00DA37FE" w:rsidRDefault="00DA37FE" w:rsidP="00DA37FE">
      <w:pPr>
        <w:ind w:firstLine="0"/>
      </w:pPr>
      <w:r>
        <w:t xml:space="preserve">The core modelling classes do not accept any user input and therefore validation of user input is both impossible and unneeded. This fits with the design strategy of keeping the view and model separate, with any validation as needed kept within the </w:t>
      </w:r>
      <w:r w:rsidR="00B15C82">
        <w:t>view section of the application.</w:t>
      </w:r>
    </w:p>
    <w:p w:rsidR="00DA37FE" w:rsidRPr="00DA37FE" w:rsidRDefault="00DA37FE" w:rsidP="00DA37FE"/>
    <w:p w:rsidR="00697ECE" w:rsidRDefault="00697ECE" w:rsidP="00697ECE">
      <w:pPr>
        <w:pStyle w:val="Heading3"/>
        <w:ind w:firstLine="0"/>
      </w:pPr>
      <w:bookmarkStart w:id="53" w:name="_Toc3714803"/>
      <w:r>
        <w:t>Testing</w:t>
      </w:r>
      <w:bookmarkEnd w:id="53"/>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bookmarkStart w:id="54" w:name="_Toc3714804"/>
      <w:r>
        <w:lastRenderedPageBreak/>
        <w:t>Bug Fixes</w:t>
      </w:r>
      <w:bookmarkEnd w:id="54"/>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 xml:space="preserve">I realized that in order to debug this further I would need to make use of the </w:t>
      </w:r>
      <w:proofErr w:type="gramStart"/>
      <w:r w:rsidR="006722E3">
        <w:t>built in</w:t>
      </w:r>
      <w:proofErr w:type="gramEnd"/>
      <w:r w:rsidR="006722E3">
        <w:t xml:space="preserve">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lastRenderedPageBreak/>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 xml:space="preserve">MDR -&gt; </w:t>
            </w:r>
            <w:proofErr w:type="gramStart"/>
            <w:r>
              <w:t>CIR[</w:t>
            </w:r>
            <w:proofErr w:type="gramEnd"/>
            <w:r>
              <w:t>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4F039A" w:rsidRDefault="004F039A" w:rsidP="004F039A">
      <w:pPr>
        <w:pStyle w:val="Heading3"/>
        <w:ind w:firstLine="0"/>
      </w:pPr>
      <w:bookmarkStart w:id="55" w:name="_Toc3714805"/>
      <w:r>
        <w:lastRenderedPageBreak/>
        <w:t>Review</w:t>
      </w:r>
      <w:bookmarkEnd w:id="55"/>
    </w:p>
    <w:p w:rsidR="00ED1ADC" w:rsidRDefault="00182644" w:rsidP="00FA189B">
      <w:pPr>
        <w:ind w:firstLine="0"/>
      </w:pPr>
      <w:r>
        <w:t>The tests seemed to indicate that the processor was now correctly orchestrating the registers for the purposes of loading a new instruction to execute.</w:t>
      </w:r>
      <w:r w:rsidR="00ED1ADC">
        <w:t xml:space="preserve"> This forms a stable foundation for the rest of the application which will consist of a few more specific and complex model components (i.e the memory bank) and the creation of the view layer which will map onto the model which we have just created.</w:t>
      </w:r>
    </w:p>
    <w:p w:rsidR="00ED1ADC" w:rsidRDefault="00ED1ADC" w:rsidP="00FA189B">
      <w:pPr>
        <w:ind w:firstLine="0"/>
      </w:pPr>
    </w:p>
    <w:p w:rsidR="00ED1ADC" w:rsidRDefault="00ED1ADC" w:rsidP="00FA189B">
      <w:pPr>
        <w:ind w:firstLine="0"/>
      </w:pPr>
      <w:r>
        <w:t>The development of this stage was mostly hitch-free as it followed the plans set in place during the design stage, with the exception of forgetting to clear the flags creating a difficult bug to diagnose. However, the use of a run-time debugger greatly assisted me in finding and fixing the issue.</w:t>
      </w:r>
    </w:p>
    <w:p w:rsidR="00ED1ADC" w:rsidRDefault="00ED1ADC" w:rsidP="00FA189B">
      <w:pPr>
        <w:ind w:firstLine="0"/>
      </w:pPr>
    </w:p>
    <w:p w:rsidR="00182644" w:rsidRDefault="00D632DE" w:rsidP="00FA189B">
      <w:pPr>
        <w:ind w:firstLine="0"/>
      </w:pPr>
      <w:r>
        <w:t xml:space="preserve"> This meant I would then be able to move onto producing a rough UI that would show the state of the processor.</w:t>
      </w:r>
    </w:p>
    <w:p w:rsidR="002550BA" w:rsidRDefault="002550BA" w:rsidP="003C4B14">
      <w:pPr>
        <w:spacing w:line="480" w:lineRule="auto"/>
        <w:ind w:firstLine="0"/>
        <w:rPr>
          <w:rFonts w:asciiTheme="majorHAnsi" w:eastAsiaTheme="majorEastAsia" w:hAnsiTheme="majorHAnsi" w:cstheme="majorBidi"/>
          <w:b/>
          <w:bCs/>
          <w:u w:val="single"/>
        </w:rPr>
      </w:pPr>
      <w:r>
        <w:br w:type="page"/>
      </w:r>
    </w:p>
    <w:p w:rsidR="00D632DE" w:rsidRDefault="00D632DE" w:rsidP="00D632DE">
      <w:pPr>
        <w:pStyle w:val="Heading2"/>
      </w:pPr>
      <w:bookmarkStart w:id="56" w:name="_Toc3714806"/>
      <w:r>
        <w:lastRenderedPageBreak/>
        <w:t>Producing the rough UI</w:t>
      </w:r>
      <w:bookmarkEnd w:id="56"/>
    </w:p>
    <w:p w:rsidR="00D632DE" w:rsidRDefault="00D632DE" w:rsidP="00D632DE">
      <w:pPr>
        <w:ind w:firstLine="0"/>
      </w:pPr>
      <w:r>
        <w:t xml:space="preserve">By the end of this task there should be a rough UI that will be able to control the processor and display the memory. </w:t>
      </w:r>
      <w:proofErr w:type="gramStart"/>
      <w:r>
        <w:t>Also</w:t>
      </w:r>
      <w:proofErr w:type="gramEnd"/>
      <w:r>
        <w:t xml:space="preserve">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 xml:space="preserve">It follows the general convention of application layouts with a space left for a toolbar at the top and a tabbed display on the </w:t>
      </w:r>
      <w:proofErr w:type="gramStart"/>
      <w:r>
        <w:t>left hand</w:t>
      </w:r>
      <w:proofErr w:type="gramEnd"/>
      <w:r>
        <w:t xml:space="preserve">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2B2C43" w:rsidRDefault="002B2C43" w:rsidP="00747307">
      <w:pPr>
        <w:ind w:firstLine="0"/>
      </w:pPr>
    </w:p>
    <w:p w:rsidR="002B2C43" w:rsidRDefault="002B2C43" w:rsidP="002B2C43">
      <w:pPr>
        <w:pStyle w:val="Heading3"/>
        <w:ind w:firstLine="0"/>
      </w:pPr>
      <w:bookmarkStart w:id="57" w:name="_Toc3714807"/>
      <w:r>
        <w:t>Validation</w:t>
      </w:r>
      <w:bookmarkEnd w:id="57"/>
    </w:p>
    <w:p w:rsidR="002B2C43" w:rsidRPr="008D1315" w:rsidRDefault="002B2C43" w:rsidP="002B2C43">
      <w:pPr>
        <w:ind w:firstLine="0"/>
      </w:pPr>
      <w:r>
        <w:t>The main UI mainly consists of read-only elements and is therefore light on data validation, as a majority of this will exist in the more specific Memory Bank UI. Some validation does exist however.</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2B2C43" w:rsidRDefault="002B2C43" w:rsidP="002B2C43">
      <w:pPr>
        <w:ind w:firstLine="0"/>
      </w:pPr>
    </w:p>
    <w:tbl>
      <w:tblPr>
        <w:tblStyle w:val="APAReport"/>
        <w:tblW w:w="0" w:type="auto"/>
        <w:tblLook w:val="04A0" w:firstRow="1" w:lastRow="0" w:firstColumn="1" w:lastColumn="0" w:noHBand="0" w:noVBand="1"/>
      </w:tblPr>
      <w:tblGrid>
        <w:gridCol w:w="1668"/>
        <w:gridCol w:w="2551"/>
        <w:gridCol w:w="5357"/>
      </w:tblGrid>
      <w:tr w:rsidR="002B2C43" w:rsidTr="002B2C43">
        <w:trPr>
          <w:cnfStyle w:val="100000000000" w:firstRow="1" w:lastRow="0" w:firstColumn="0" w:lastColumn="0" w:oddVBand="0" w:evenVBand="0" w:oddHBand="0" w:evenHBand="0" w:firstRowFirstColumn="0" w:firstRowLastColumn="0" w:lastRowFirstColumn="0" w:lastRowLastColumn="0"/>
        </w:trPr>
        <w:tc>
          <w:tcPr>
            <w:tcW w:w="1668" w:type="dxa"/>
          </w:tcPr>
          <w:p w:rsidR="002B2C43" w:rsidRDefault="002B2C43" w:rsidP="002B2C43">
            <w:r>
              <w:t>Element</w:t>
            </w:r>
          </w:p>
        </w:tc>
        <w:tc>
          <w:tcPr>
            <w:tcW w:w="2551" w:type="dxa"/>
          </w:tcPr>
          <w:p w:rsidR="002B2C43" w:rsidRDefault="002B2C43" w:rsidP="002B2C43">
            <w:r>
              <w:t>Acceptable Values</w:t>
            </w:r>
          </w:p>
        </w:tc>
        <w:tc>
          <w:tcPr>
            <w:tcW w:w="5357" w:type="dxa"/>
          </w:tcPr>
          <w:p w:rsidR="002B2C43" w:rsidRDefault="002B2C43" w:rsidP="002B2C43">
            <w:r>
              <w:t>Justification and methodology</w:t>
            </w:r>
          </w:p>
        </w:tc>
      </w:tr>
      <w:tr w:rsidR="002B2C43" w:rsidTr="002B2C43">
        <w:tc>
          <w:tcPr>
            <w:tcW w:w="1668" w:type="dxa"/>
          </w:tcPr>
          <w:p w:rsidR="002B2C43" w:rsidRDefault="002B2C43" w:rsidP="002B2C43">
            <w:r>
              <w:t>txtClockRate</w:t>
            </w:r>
          </w:p>
        </w:tc>
        <w:tc>
          <w:tcPr>
            <w:tcW w:w="2551" w:type="dxa"/>
          </w:tcPr>
          <w:p w:rsidR="002B2C43" w:rsidRDefault="002B2C43" w:rsidP="002B2C43">
            <w:r>
              <w:t>0 and 1 to 100 inclusive.</w:t>
            </w:r>
          </w:p>
        </w:tc>
        <w:tc>
          <w:tcPr>
            <w:tcW w:w="5357" w:type="dxa"/>
          </w:tcPr>
          <w:p w:rsidR="002B2C43" w:rsidRDefault="002B2C43" w:rsidP="002B2C43">
            <w:r>
              <w:t>0 allows the user to disable the auto-clocking feature. Values over 100 could place strain on the application and the user’s system, and pose no real educational value to the user.  Nonsensical values could cause the system to crash without proper validation.</w:t>
            </w:r>
          </w:p>
          <w:p w:rsidR="002B2C43" w:rsidRDefault="002B2C43" w:rsidP="002B2C43"/>
          <w:p w:rsidR="002B2C43" w:rsidRDefault="002B2C43" w:rsidP="002B2C43">
            <w:r>
              <w:t>The element makes use of a number entry selector which is provided by .net. This input type restricts entry to only valid numbers and prevents entry of invalid strings, including maximums and minimums.</w:t>
            </w:r>
          </w:p>
        </w:tc>
      </w:tr>
    </w:tbl>
    <w:p w:rsidR="002B2C43" w:rsidRDefault="002B2C43" w:rsidP="002B2C43">
      <w:pPr>
        <w:ind w:firstLine="0"/>
      </w:pPr>
    </w:p>
    <w:p w:rsidR="002B2C43" w:rsidRDefault="002B2C43" w:rsidP="00747307">
      <w:pPr>
        <w:ind w:firstLine="0"/>
      </w:pPr>
    </w:p>
    <w:p w:rsidR="00747307" w:rsidRPr="00FA189B" w:rsidRDefault="00747307" w:rsidP="00747307">
      <w:pPr>
        <w:ind w:firstLine="0"/>
      </w:pPr>
    </w:p>
    <w:p w:rsidR="00747307" w:rsidRDefault="00747307" w:rsidP="00747307">
      <w:pPr>
        <w:pStyle w:val="Heading3"/>
        <w:ind w:firstLine="0"/>
      </w:pPr>
      <w:bookmarkStart w:id="58" w:name="_Toc3714808"/>
      <w:r>
        <w:t>Testing</w:t>
      </w:r>
      <w:bookmarkEnd w:id="58"/>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lastRenderedPageBreak/>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566831" w:rsidTr="00747307">
        <w:tc>
          <w:tcPr>
            <w:tcW w:w="3192" w:type="dxa"/>
          </w:tcPr>
          <w:p w:rsidR="00566831" w:rsidRDefault="00566831" w:rsidP="00747307">
            <w:r>
              <w:t>Setting the Clock Rate to “azerty”</w:t>
            </w:r>
          </w:p>
        </w:tc>
        <w:tc>
          <w:tcPr>
            <w:tcW w:w="3192" w:type="dxa"/>
          </w:tcPr>
          <w:p w:rsidR="00566831" w:rsidRDefault="00566831" w:rsidP="00747307">
            <w:r>
              <w:t>It should not be possible to enter letters.</w:t>
            </w:r>
          </w:p>
        </w:tc>
        <w:tc>
          <w:tcPr>
            <w:tcW w:w="3192" w:type="dxa"/>
          </w:tcPr>
          <w:p w:rsidR="00566831" w:rsidRDefault="00566831" w:rsidP="00747307">
            <w:r>
              <w:t>It is not possible to enter letters.</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bookmarkStart w:id="59" w:name="_Toc3714809"/>
      <w:r>
        <w:t>Bug Fixes</w:t>
      </w:r>
      <w:bookmarkEnd w:id="59"/>
    </w:p>
    <w:p w:rsidR="00651153" w:rsidRDefault="00747307" w:rsidP="00747307">
      <w:pPr>
        <w:ind w:firstLine="0"/>
      </w:pPr>
      <w:r>
        <w:t xml:space="preserve">Whilst most of the testing was successful, it did discover </w:t>
      </w:r>
      <w:proofErr w:type="gramStart"/>
      <w:r>
        <w:t>a</w:t>
      </w:r>
      <w:proofErr w:type="gramEnd"/>
      <w:r>
        <w:t xml:space="preserve">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651153" w:rsidRDefault="00651153" w:rsidP="00747307">
      <w:pPr>
        <w:ind w:firstLine="0"/>
      </w:pPr>
    </w:p>
    <w:p w:rsidR="00651153" w:rsidRDefault="00651153" w:rsidP="00651153">
      <w:pPr>
        <w:pStyle w:val="Heading3"/>
        <w:ind w:firstLine="0"/>
      </w:pPr>
      <w:bookmarkStart w:id="60" w:name="_Toc3714810"/>
      <w:r>
        <w:t>Review</w:t>
      </w:r>
      <w:bookmarkEnd w:id="60"/>
    </w:p>
    <w:p w:rsidR="00651153" w:rsidRDefault="00651153" w:rsidP="00651153">
      <w:pPr>
        <w:ind w:firstLine="0"/>
      </w:pPr>
      <w:r>
        <w:t>This stage of development represents the first chunk of UI development and the acceptance of user input, making the testing of validation even more important.</w:t>
      </w:r>
      <w:r w:rsidR="004A45BC">
        <w:t xml:space="preserve"> Here testing the system successfully caught an unexpected behavior and allowed me to rectify it, demonstrating the importance of the testing process at each stage of development.</w:t>
      </w:r>
    </w:p>
    <w:p w:rsidR="00364425" w:rsidRDefault="00364425" w:rsidP="00651153">
      <w:pPr>
        <w:ind w:firstLine="0"/>
      </w:pPr>
    </w:p>
    <w:p w:rsidR="00364425" w:rsidRDefault="00364425" w:rsidP="00651153">
      <w:pPr>
        <w:ind w:firstLine="0"/>
      </w:pPr>
      <w:r>
        <w:t>The bug was relatively easy to fix as it was mainly cosmetic, and did not involve any deeper issues with the model itself. This demonstrates the advantage of the split model-view architecture.</w:t>
      </w:r>
    </w:p>
    <w:p w:rsidR="004A45BC" w:rsidRDefault="004A45BC" w:rsidP="00651153">
      <w:pPr>
        <w:ind w:firstLine="0"/>
      </w:pPr>
    </w:p>
    <w:p w:rsidR="004A45BC" w:rsidRDefault="004A45BC" w:rsidP="00651153">
      <w:pPr>
        <w:ind w:firstLine="0"/>
      </w:pPr>
      <w:r>
        <w:t>With the basic frame of the UI complete, I was now able to move onto producing the more specialized Memory Bank UI which will sit within this frame. Since it was of sufficient complexity it made sense to break it down into its own separate work.</w:t>
      </w:r>
    </w:p>
    <w:p w:rsidR="00651153" w:rsidRDefault="00651153" w:rsidP="00651153">
      <w:pPr>
        <w:spacing w:line="480" w:lineRule="auto"/>
        <w:ind w:firstLine="0"/>
        <w:rPr>
          <w:rFonts w:asciiTheme="majorHAnsi" w:eastAsiaTheme="majorEastAsia" w:hAnsiTheme="majorHAnsi" w:cstheme="majorBidi"/>
          <w:b/>
          <w:bCs/>
          <w:u w:val="single"/>
        </w:rPr>
      </w:pPr>
      <w:r>
        <w:br w:type="page"/>
      </w:r>
    </w:p>
    <w:p w:rsidR="00747307" w:rsidRPr="00FA189B" w:rsidRDefault="00747307" w:rsidP="00651153">
      <w:pPr>
        <w:spacing w:line="480" w:lineRule="auto"/>
        <w:ind w:firstLine="0"/>
      </w:pPr>
    </w:p>
    <w:p w:rsidR="00747307" w:rsidRDefault="00747307">
      <w:pPr>
        <w:pStyle w:val="Heading2"/>
      </w:pPr>
      <w:bookmarkStart w:id="61" w:name="_Toc3714811"/>
      <w:r>
        <w:t xml:space="preserve">Producing the </w:t>
      </w:r>
      <w:r w:rsidR="00A1599B">
        <w:t>Memory Bank UI</w:t>
      </w:r>
      <w:bookmarkEnd w:id="61"/>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proofErr w:type="gramStart"/>
      <w:r>
        <w:lastRenderedPageBreak/>
        <w:t>Next</w:t>
      </w:r>
      <w:proofErr w:type="gramEnd"/>
      <w:r>
        <w:t xml:space="preserve">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proofErr w:type="gramStart"/>
      <w:r>
        <w:lastRenderedPageBreak/>
        <w:t>Again</w:t>
      </w:r>
      <w:proofErr w:type="gramEnd"/>
      <w:r>
        <w:t xml:space="preserve">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w:t>
      </w:r>
      <w:r w:rsidR="00651153">
        <w:t>,</w:t>
      </w:r>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w:t>
      </w:r>
      <w:proofErr w:type="gramStart"/>
      <w:r w:rsidR="00996AF5">
        <w:t>nextMemoryPage(</w:t>
      </w:r>
      <w:proofErr w:type="gramEnd"/>
      <w:r w:rsidR="00996AF5">
        <w:t xml:space="preserv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6E777C" w:rsidRDefault="006E777C" w:rsidP="006E777C">
      <w:pPr>
        <w:pStyle w:val="Heading3"/>
        <w:ind w:firstLine="0"/>
      </w:pPr>
      <w:bookmarkStart w:id="62" w:name="_Toc3714812"/>
      <w:r>
        <w:t>Validation</w:t>
      </w:r>
      <w:bookmarkEnd w:id="62"/>
    </w:p>
    <w:p w:rsidR="006E777C" w:rsidRDefault="00163EAB" w:rsidP="006E777C">
      <w:pPr>
        <w:ind w:firstLine="0"/>
      </w:pPr>
      <w:r>
        <w:t>Whilst this part of the UI does not take much user input, there is still a few elements of validation that need to be completed, especially in regards to the MemoryBank Controls</w:t>
      </w:r>
      <w:r w:rsidR="006E777C">
        <w:t>.</w:t>
      </w:r>
    </w:p>
    <w:p w:rsidR="00163EAB" w:rsidRDefault="00163EAB" w:rsidP="006E777C">
      <w:pPr>
        <w:ind w:firstLine="0"/>
      </w:pPr>
    </w:p>
    <w:tbl>
      <w:tblPr>
        <w:tblStyle w:val="APAReport"/>
        <w:tblW w:w="0" w:type="auto"/>
        <w:tblLook w:val="04A0" w:firstRow="1" w:lastRow="0" w:firstColumn="1" w:lastColumn="0" w:noHBand="0" w:noVBand="1"/>
      </w:tblPr>
      <w:tblGrid>
        <w:gridCol w:w="1668"/>
        <w:gridCol w:w="2551"/>
        <w:gridCol w:w="5357"/>
      </w:tblGrid>
      <w:tr w:rsidR="00163EAB" w:rsidTr="00360D69">
        <w:trPr>
          <w:cnfStyle w:val="100000000000" w:firstRow="1" w:lastRow="0" w:firstColumn="0" w:lastColumn="0" w:oddVBand="0" w:evenVBand="0" w:oddHBand="0" w:evenHBand="0" w:firstRowFirstColumn="0" w:firstRowLastColumn="0" w:lastRowFirstColumn="0" w:lastRowLastColumn="0"/>
        </w:trPr>
        <w:tc>
          <w:tcPr>
            <w:tcW w:w="1668" w:type="dxa"/>
          </w:tcPr>
          <w:p w:rsidR="00163EAB" w:rsidRDefault="00163EAB" w:rsidP="00360D69">
            <w:r>
              <w:t>Element</w:t>
            </w:r>
          </w:p>
        </w:tc>
        <w:tc>
          <w:tcPr>
            <w:tcW w:w="2551" w:type="dxa"/>
          </w:tcPr>
          <w:p w:rsidR="00163EAB" w:rsidRDefault="00163EAB" w:rsidP="00360D69">
            <w:r>
              <w:t>Acceptable Values</w:t>
            </w:r>
          </w:p>
        </w:tc>
        <w:tc>
          <w:tcPr>
            <w:tcW w:w="5357" w:type="dxa"/>
          </w:tcPr>
          <w:p w:rsidR="00163EAB" w:rsidRDefault="00163EAB" w:rsidP="00360D69">
            <w:r>
              <w:t>Justification and methodology</w:t>
            </w:r>
          </w:p>
        </w:tc>
      </w:tr>
      <w:tr w:rsidR="00163EAB" w:rsidTr="00360D69">
        <w:tc>
          <w:tcPr>
            <w:tcW w:w="1668" w:type="dxa"/>
          </w:tcPr>
          <w:p w:rsidR="00163EAB" w:rsidRDefault="00163EAB" w:rsidP="00360D69">
            <w:proofErr w:type="gramStart"/>
            <w:r>
              <w:t>pageLeft  button</w:t>
            </w:r>
            <w:proofErr w:type="gramEnd"/>
          </w:p>
        </w:tc>
        <w:tc>
          <w:tcPr>
            <w:tcW w:w="2551" w:type="dxa"/>
          </w:tcPr>
          <w:p w:rsidR="00163EAB" w:rsidRDefault="00163EAB" w:rsidP="00360D69">
            <w:r>
              <w:t>Only clickable when it is possible to shift the displayed page back. It should be disabled when the current base address is 0</w:t>
            </w:r>
            <w:r w:rsidR="00C475A1">
              <w:t>000_0000_0000_0000</w:t>
            </w:r>
          </w:p>
        </w:tc>
        <w:tc>
          <w:tcPr>
            <w:tcW w:w="5357" w:type="dxa"/>
          </w:tcPr>
          <w:p w:rsidR="00163EAB" w:rsidRDefault="00C475A1" w:rsidP="00360D69">
            <w:r>
              <w:t>This is important otherwise the application would try to display a page of memory that does not exist. This could cause a variety of unexpected behaviors such as crashing and this leads to a poor user experience. Even worse than crashing, it could mean that users data is lost or corrupted without the user being immediately aware.</w:t>
            </w:r>
          </w:p>
          <w:p w:rsidR="00C475A1" w:rsidRDefault="00C475A1" w:rsidP="00360D69"/>
          <w:p w:rsidR="00C475A1" w:rsidRDefault="00C475A1" w:rsidP="00360D69">
            <w:r>
              <w:t xml:space="preserve">By disabling the </w:t>
            </w:r>
            <w:proofErr w:type="gramStart"/>
            <w:r>
              <w:t>button</w:t>
            </w:r>
            <w:proofErr w:type="gramEnd"/>
            <w:r>
              <w:t xml:space="preserve"> we make it clear to the user visually that this action must not be possible for some reason.</w:t>
            </w:r>
          </w:p>
        </w:tc>
      </w:tr>
      <w:tr w:rsidR="00163EAB" w:rsidTr="00360D69">
        <w:tc>
          <w:tcPr>
            <w:tcW w:w="1668" w:type="dxa"/>
          </w:tcPr>
          <w:p w:rsidR="00163EAB" w:rsidRDefault="00163EAB" w:rsidP="00360D69">
            <w:r>
              <w:t>pageRight button</w:t>
            </w:r>
          </w:p>
        </w:tc>
        <w:tc>
          <w:tcPr>
            <w:tcW w:w="2551" w:type="dxa"/>
          </w:tcPr>
          <w:p w:rsidR="00163EAB" w:rsidRDefault="00163EAB" w:rsidP="00360D69">
            <w:r>
              <w:t xml:space="preserve">Only clickable when it is possible to shift the displayed page forwards. It should be disabled when the current base address is </w:t>
            </w:r>
            <w:r w:rsidR="00C475A1">
              <w:t>1111_1111_1000_0000</w:t>
            </w:r>
          </w:p>
        </w:tc>
        <w:tc>
          <w:tcPr>
            <w:tcW w:w="5357" w:type="dxa"/>
          </w:tcPr>
          <w:p w:rsidR="00163EAB" w:rsidRDefault="00163EAB" w:rsidP="00163EAB"/>
        </w:tc>
      </w:tr>
    </w:tbl>
    <w:p w:rsidR="00163EAB" w:rsidRDefault="00163EAB" w:rsidP="006E777C">
      <w:pPr>
        <w:ind w:firstLine="0"/>
      </w:pPr>
    </w:p>
    <w:p w:rsidR="006E777C" w:rsidRDefault="006E777C" w:rsidP="006E777C">
      <w:pPr>
        <w:ind w:firstLine="0"/>
      </w:pPr>
    </w:p>
    <w:p w:rsidR="007076F1" w:rsidRDefault="007076F1" w:rsidP="007076F1">
      <w:pPr>
        <w:pStyle w:val="Heading3"/>
        <w:ind w:firstLine="0"/>
      </w:pPr>
      <w:bookmarkStart w:id="63" w:name="_Toc3714813"/>
      <w:r>
        <w:t>Testing</w:t>
      </w:r>
      <w:bookmarkEnd w:id="63"/>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 xml:space="preserve">At start, the memory bank should show addresses 0000_0000_0000_0000 to </w:t>
            </w:r>
            <w:r>
              <w:lastRenderedPageBreak/>
              <w:t>0000_0000_0011_1111 with 8 unique addresses presented on each row.</w:t>
            </w:r>
          </w:p>
        </w:tc>
        <w:tc>
          <w:tcPr>
            <w:tcW w:w="3192" w:type="dxa"/>
          </w:tcPr>
          <w:p w:rsidR="00D7046C" w:rsidRDefault="007D2A49" w:rsidP="00D7046C">
            <w:r>
              <w:lastRenderedPageBreak/>
              <w:t xml:space="preserve">The address ranges of the entire memory bank as well as the individual rows match what is </w:t>
            </w:r>
            <w:r>
              <w:lastRenderedPageBreak/>
              <w:t>expected.</w:t>
            </w:r>
          </w:p>
        </w:tc>
      </w:tr>
      <w:tr w:rsidR="00D7046C" w:rsidTr="00D7046C">
        <w:tc>
          <w:tcPr>
            <w:tcW w:w="3192" w:type="dxa"/>
          </w:tcPr>
          <w:p w:rsidR="00D7046C" w:rsidRDefault="00A4332C" w:rsidP="00D7046C">
            <w:r>
              <w:lastRenderedPageBreak/>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bookmarkStart w:id="64" w:name="_Toc3714814"/>
      <w:r>
        <w:t>Bug Fixes</w:t>
      </w:r>
      <w:bookmarkEnd w:id="64"/>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w:t>
      </w:r>
      <w:r w:rsidR="004C0E88">
        <w:lastRenderedPageBreak/>
        <w:t xml:space="preserve">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C475A1" w:rsidRDefault="00C475A1" w:rsidP="00A17A95">
      <w:pPr>
        <w:ind w:firstLine="0"/>
      </w:pPr>
    </w:p>
    <w:p w:rsidR="00163EAB" w:rsidRDefault="00163EAB" w:rsidP="00163EAB">
      <w:pPr>
        <w:pStyle w:val="Heading3"/>
        <w:ind w:firstLine="0"/>
      </w:pPr>
      <w:bookmarkStart w:id="65" w:name="_Toc3714815"/>
      <w:r>
        <w:t>Review</w:t>
      </w:r>
      <w:bookmarkEnd w:id="65"/>
    </w:p>
    <w:p w:rsidR="00163EAB" w:rsidRDefault="00C475A1" w:rsidP="00A17A95">
      <w:pPr>
        <w:ind w:firstLine="0"/>
      </w:pPr>
      <w:r w:rsidRPr="00C475A1">
        <w:t xml:space="preserve">This </w:t>
      </w:r>
      <w:r>
        <w:t xml:space="preserve">stage of development was once again relatively easy thanks to comprehensive planning. As it was a UI element and did not involve model work, testing was primarily based around ensuring the validation behaved as expected and that the entirety of the UI was consistent. </w:t>
      </w:r>
    </w:p>
    <w:p w:rsidR="00C475A1" w:rsidRDefault="00C475A1" w:rsidP="00A17A95">
      <w:pPr>
        <w:ind w:firstLine="0"/>
      </w:pPr>
    </w:p>
    <w:p w:rsidR="00C475A1" w:rsidRDefault="00BB5A09" w:rsidP="00A17A95">
      <w:pPr>
        <w:ind w:firstLine="0"/>
      </w:pPr>
      <w:r>
        <w:t>Again,</w:t>
      </w:r>
      <w:r w:rsidR="00C475A1">
        <w:t xml:space="preserve"> testing found an unexpected behavior, in this case not a bug but instead a complete failure to implement a needed feature. Here we see</w:t>
      </w:r>
      <w:r>
        <w:t xml:space="preserve"> testing and QA </w:t>
      </w:r>
      <w:r w:rsidR="00C475A1">
        <w:t xml:space="preserve">as an important tool in ensuring that the </w:t>
      </w:r>
      <w:r>
        <w:t>application meets the specification before it is accepted and delivered.</w:t>
      </w:r>
    </w:p>
    <w:p w:rsidR="00BB5A09" w:rsidRDefault="00BB5A09" w:rsidP="00A17A95">
      <w:pPr>
        <w:ind w:firstLine="0"/>
      </w:pPr>
    </w:p>
    <w:p w:rsidR="00BB5A09" w:rsidRDefault="00BB5A09" w:rsidP="00A17A95">
      <w:pPr>
        <w:ind w:firstLine="0"/>
      </w:pPr>
      <w:r>
        <w:t xml:space="preserve">The next stage would involve tying up this new UI element to the application model. This is a separate stage of development as it </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bookmarkStart w:id="66" w:name="_Toc3714816"/>
      <w:r>
        <w:lastRenderedPageBreak/>
        <w:t>Producing the Memory Bank Model</w:t>
      </w:r>
      <w:bookmarkEnd w:id="66"/>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E777C" w:rsidRDefault="006E777C" w:rsidP="00055976">
      <w:pPr>
        <w:ind w:firstLine="0"/>
      </w:pPr>
    </w:p>
    <w:p w:rsidR="006E777C" w:rsidRDefault="006E777C" w:rsidP="006E777C">
      <w:pPr>
        <w:pStyle w:val="Heading3"/>
        <w:ind w:firstLine="0"/>
      </w:pPr>
      <w:bookmarkStart w:id="67" w:name="_Toc3714817"/>
      <w:r>
        <w:t>Validation</w:t>
      </w:r>
      <w:bookmarkEnd w:id="67"/>
    </w:p>
    <w:p w:rsidR="006E777C" w:rsidRDefault="006E777C" w:rsidP="00055976">
      <w:pPr>
        <w:ind w:firstLine="0"/>
      </w:pPr>
      <w:r>
        <w:t>The MemoryBank class</w:t>
      </w:r>
      <w:r w:rsidR="00CA1925">
        <w:t xml:space="preserve"> itself</w:t>
      </w:r>
      <w:r>
        <w:t xml:space="preserve"> does not accept any user input and therefore validation of user input is both impossible and unneeded. This fits with the design strategy of keeping the view and model separate, with any validation as needed kept within the view section of the application.</w:t>
      </w:r>
    </w:p>
    <w:p w:rsidR="00CA1925" w:rsidRDefault="00CA1925" w:rsidP="00055976">
      <w:pPr>
        <w:ind w:firstLine="0"/>
      </w:pPr>
    </w:p>
    <w:p w:rsidR="00CA1925" w:rsidRDefault="00CA1925" w:rsidP="00055976">
      <w:pPr>
        <w:ind w:firstLine="0"/>
      </w:pPr>
      <w:r>
        <w:t>However, also included within this section was additions to the Memory Bank Cell Control class which does include some validation</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CA1925" w:rsidRDefault="00CA1925" w:rsidP="00055976">
      <w:pPr>
        <w:ind w:firstLine="0"/>
      </w:pPr>
    </w:p>
    <w:tbl>
      <w:tblPr>
        <w:tblStyle w:val="APAReport"/>
        <w:tblW w:w="0" w:type="auto"/>
        <w:tblLook w:val="04A0" w:firstRow="1" w:lastRow="0" w:firstColumn="1" w:lastColumn="0" w:noHBand="0" w:noVBand="1"/>
      </w:tblPr>
      <w:tblGrid>
        <w:gridCol w:w="1668"/>
        <w:gridCol w:w="2551"/>
        <w:gridCol w:w="5357"/>
      </w:tblGrid>
      <w:tr w:rsidR="00CA1925" w:rsidTr="00651153">
        <w:trPr>
          <w:cnfStyle w:val="100000000000" w:firstRow="1" w:lastRow="0" w:firstColumn="0" w:lastColumn="0" w:oddVBand="0" w:evenVBand="0" w:oddHBand="0" w:evenHBand="0" w:firstRowFirstColumn="0" w:firstRowLastColumn="0" w:lastRowFirstColumn="0" w:lastRowLastColumn="0"/>
        </w:trPr>
        <w:tc>
          <w:tcPr>
            <w:tcW w:w="1668" w:type="dxa"/>
          </w:tcPr>
          <w:p w:rsidR="00CA1925" w:rsidRDefault="00CA1925" w:rsidP="00651153">
            <w:r>
              <w:t>Element</w:t>
            </w:r>
          </w:p>
        </w:tc>
        <w:tc>
          <w:tcPr>
            <w:tcW w:w="2551" w:type="dxa"/>
          </w:tcPr>
          <w:p w:rsidR="00CA1925" w:rsidRDefault="00CA1925" w:rsidP="00651153">
            <w:r>
              <w:t>Acceptable Values</w:t>
            </w:r>
          </w:p>
        </w:tc>
        <w:tc>
          <w:tcPr>
            <w:tcW w:w="5357" w:type="dxa"/>
          </w:tcPr>
          <w:p w:rsidR="00CA1925" w:rsidRDefault="00CA1925" w:rsidP="00651153">
            <w:r>
              <w:t>Justification and methodology</w:t>
            </w:r>
          </w:p>
        </w:tc>
      </w:tr>
      <w:tr w:rsidR="00CA1925" w:rsidTr="00651153">
        <w:tc>
          <w:tcPr>
            <w:tcW w:w="1668" w:type="dxa"/>
          </w:tcPr>
          <w:p w:rsidR="00CA1925" w:rsidRDefault="00CA1925" w:rsidP="00651153">
            <w:r>
              <w:t>txtBox</w:t>
            </w:r>
          </w:p>
        </w:tc>
        <w:tc>
          <w:tcPr>
            <w:tcW w:w="2551" w:type="dxa"/>
          </w:tcPr>
          <w:p w:rsidR="00CA1925" w:rsidRDefault="00CA1925" w:rsidP="00651153">
            <w:r>
              <w:t>Any valid single byte binary literals</w:t>
            </w:r>
          </w:p>
        </w:tc>
        <w:tc>
          <w:tcPr>
            <w:tcW w:w="5357" w:type="dxa"/>
          </w:tcPr>
          <w:p w:rsidR="00CA1925" w:rsidRDefault="00CA1925" w:rsidP="00651153">
            <w:r>
              <w:t xml:space="preserve">The processor operates on individually addressable single byte memory cells. Therefore, the view component which represents this single memory cell should also be limited to a single byte. The processor, like real processors, also operates only in binary and therefore the </w:t>
            </w:r>
            <w:proofErr w:type="gramStart"/>
            <w:r>
              <w:t>users</w:t>
            </w:r>
            <w:proofErr w:type="gramEnd"/>
            <w:r>
              <w:t xml:space="preserve"> input must be in binary. Validation is needed to prevent users entering invalid strings which in this case would not be able to cast to a binary byte correctly and if stored in memory could cause unusual bugs or even application crashes.</w:t>
            </w:r>
          </w:p>
          <w:p w:rsidR="003D33C4" w:rsidRDefault="003D33C4" w:rsidP="00651153"/>
          <w:p w:rsidR="003D33C4" w:rsidRDefault="003D33C4" w:rsidP="00651153">
            <w:r>
              <w:t>In this case we use a message box to inform the user that what they have entered is invalid and reset it to the previous value, allowing the user to try again.</w:t>
            </w:r>
          </w:p>
        </w:tc>
      </w:tr>
    </w:tbl>
    <w:p w:rsidR="006F6804" w:rsidRDefault="006F6804" w:rsidP="00055976">
      <w:pPr>
        <w:ind w:firstLine="0"/>
      </w:pPr>
    </w:p>
    <w:p w:rsidR="006F6804" w:rsidRDefault="006F6804" w:rsidP="006F6804">
      <w:pPr>
        <w:pStyle w:val="Heading3"/>
        <w:ind w:firstLine="0"/>
      </w:pPr>
      <w:bookmarkStart w:id="68" w:name="_Toc3714818"/>
      <w:r>
        <w:t>Testing</w:t>
      </w:r>
      <w:bookmarkEnd w:id="68"/>
    </w:p>
    <w:p w:rsidR="00F36C19" w:rsidRPr="00F36C19" w:rsidRDefault="00F36C19" w:rsidP="00F36C19">
      <w:pPr>
        <w:ind w:firstLine="0"/>
      </w:pPr>
      <w:r>
        <w:t xml:space="preserve">This testing is primarily based around ensuring that the validation that has been setup performs correctly with valid and invalid input. </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lastRenderedPageBreak/>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0F6010" w:rsidRDefault="000F6010" w:rsidP="006F6804">
      <w:pPr>
        <w:ind w:firstLine="0"/>
      </w:pPr>
    </w:p>
    <w:p w:rsidR="000F6010" w:rsidRDefault="000F6010" w:rsidP="000F6010">
      <w:pPr>
        <w:pStyle w:val="Heading3"/>
        <w:ind w:firstLine="0"/>
      </w:pPr>
      <w:bookmarkStart w:id="69" w:name="_Toc3714819"/>
      <w:r>
        <w:t>Bug Fixes</w:t>
      </w:r>
      <w:bookmarkEnd w:id="69"/>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proofErr w:type="gramStart"/>
      <w:r>
        <w:t>expected,</w:t>
      </w:r>
      <w:proofErr w:type="gramEnd"/>
      <w:r>
        <w:t xml:space="preserve"> however, it quickly began to make sense why it was behaving this way.</w:t>
      </w:r>
      <w:r w:rsidR="00F863F6">
        <w:t xml:space="preserve"> As part of the load cycle we expect the processor to load in 32 bits of memory (</w:t>
      </w:r>
      <w:r w:rsidR="00527B9A">
        <w:t xml:space="preserve">2 full words) into the </w:t>
      </w:r>
      <w:r w:rsidR="00527B9A">
        <w:lastRenderedPageBreak/>
        <w:t xml:space="preserve">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This was quickly rectified within the ClockRising and ClockFalling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900" cy="596900"/>
                    </a:xfrm>
                    <a:prstGeom prst="rect">
                      <a:avLst/>
                    </a:prstGeom>
                  </pic:spPr>
                </pic:pic>
              </a:graphicData>
            </a:graphic>
          </wp:inline>
        </w:drawing>
      </w:r>
    </w:p>
    <w:p w:rsidR="00BB5A09" w:rsidRDefault="00BB5A09" w:rsidP="001456BF">
      <w:pPr>
        <w:ind w:firstLine="0"/>
        <w:jc w:val="center"/>
      </w:pPr>
    </w:p>
    <w:p w:rsidR="00BB5A09" w:rsidRDefault="00BB5A09" w:rsidP="00BB5A09">
      <w:pPr>
        <w:pStyle w:val="Heading3"/>
        <w:ind w:firstLine="0"/>
      </w:pPr>
      <w:bookmarkStart w:id="70" w:name="_Toc3714820"/>
      <w:r>
        <w:t>Review</w:t>
      </w:r>
      <w:bookmarkEnd w:id="70"/>
    </w:p>
    <w:p w:rsidR="00BB5A09" w:rsidRDefault="00BB5A09" w:rsidP="00BB5A09">
      <w:pPr>
        <w:ind w:firstLine="0"/>
      </w:pPr>
      <w:r w:rsidRPr="00C475A1">
        <w:t xml:space="preserve">This </w:t>
      </w:r>
      <w:r>
        <w:t>stage of development was more complicated as it involved work on the model as well as the UI. Work on the model tends to be more abstracted and it is much harder to ensure that it is working properly before it has been integrated with the UI.</w:t>
      </w:r>
    </w:p>
    <w:p w:rsidR="003206FA" w:rsidRDefault="003206FA" w:rsidP="00BB5A09">
      <w:pPr>
        <w:ind w:firstLine="0"/>
      </w:pPr>
    </w:p>
    <w:p w:rsidR="0052574E" w:rsidRDefault="003206FA" w:rsidP="00C346DF">
      <w:pPr>
        <w:ind w:firstLine="0"/>
      </w:pPr>
      <w:r>
        <w:lastRenderedPageBreak/>
        <w:t xml:space="preserve">Here testing found a much more complicated bug that involved once again using a run-time debugger to analyze and then resolve the problem. </w:t>
      </w:r>
      <w:r w:rsidR="000C0A6B">
        <w:t>Without comprehensive testing its unlikely that this bug would have been discovered before it had caused further confusion down the line. Resolving the bug itself was relatively easy.</w:t>
      </w:r>
    </w:p>
    <w:p w:rsidR="000C0A6B" w:rsidRDefault="000C0A6B" w:rsidP="00C346DF">
      <w:pPr>
        <w:ind w:firstLine="0"/>
      </w:pPr>
    </w:p>
    <w:p w:rsidR="00A01C7A" w:rsidRDefault="00A01C7A" w:rsidP="00A01C7A">
      <w:pPr>
        <w:pStyle w:val="Heading2"/>
      </w:pPr>
      <w:bookmarkStart w:id="71" w:name="_Toc3714821"/>
      <w:r>
        <w:t>Adding Instructions</w:t>
      </w:r>
      <w:bookmarkEnd w:id="71"/>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w:t>
      </w:r>
      <w:r w:rsidR="00C346DF">
        <w:t>x</w:t>
      </w:r>
      <w:r>
        <w:t>ionality I would need to implement at least ADD</w:t>
      </w:r>
      <w:r w:rsidR="00BE1A17">
        <w:t xml:space="preserve">, </w:t>
      </w:r>
      <w:r w:rsidR="00C63B54">
        <w:t>SUB, LDA, STA, MOV</w:t>
      </w:r>
      <w:r w:rsidR="00BE1A17">
        <w:t xml:space="preserve">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enum to keep </w:t>
      </w:r>
      <w:r w:rsidR="002C015C">
        <w:t xml:space="preserve">remove </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lastRenderedPageBreak/>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lastRenderedPageBreak/>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rPr>
          <w:noProof/>
        </w:rPr>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rPr>
          <w:noProof/>
        </w:rPr>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RegB when RegA’s contents match the expected condition.</w:t>
      </w:r>
    </w:p>
    <w:p w:rsidR="000C5C53" w:rsidRDefault="000C5C53" w:rsidP="00A01C7A">
      <w:pPr>
        <w:ind w:firstLine="0"/>
      </w:pPr>
    </w:p>
    <w:p w:rsidR="00265AE5" w:rsidRDefault="00BC7E26" w:rsidP="00807391">
      <w:pPr>
        <w:ind w:firstLine="0"/>
        <w:jc w:val="center"/>
      </w:pPr>
      <w:r w:rsidRPr="00BC7E26">
        <w:rPr>
          <w:noProof/>
        </w:rPr>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p>
    <w:p w:rsidR="00BC7E26" w:rsidRDefault="00BC7E26" w:rsidP="00A01C7A">
      <w:pPr>
        <w:ind w:firstLine="0"/>
      </w:pPr>
    </w:p>
    <w:p w:rsidR="00BC7E26" w:rsidRDefault="00BC7E26" w:rsidP="00A01C7A">
      <w:pPr>
        <w:ind w:firstLine="0"/>
      </w:pPr>
      <w:r>
        <w:t xml:space="preserve">To allow the user to use registers effectively </w:t>
      </w:r>
      <w:r w:rsidR="00DF5E55">
        <w:t>i</w:t>
      </w:r>
      <w:r>
        <w:t>nstruction</w:t>
      </w:r>
      <w:r w:rsidR="00DF5E55">
        <w:t>s are</w:t>
      </w:r>
      <w:r>
        <w:t xml:space="preserve"> needed that</w:t>
      </w:r>
      <w:r w:rsidR="006C42DB">
        <w:t xml:space="preserve"> will allow data to be moved between them, as well as moved to the RAM. Hence </w:t>
      </w:r>
      <w:r w:rsidR="00DF5E55">
        <w:t xml:space="preserve">three </w:t>
      </w:r>
      <w:r w:rsidR="006C42DB">
        <w:t>instructions will be introduced</w:t>
      </w:r>
      <w:r w:rsidR="00DF5E55">
        <w:t>, MOV, STA, LDA. MOV will allow content to be moved between registers or data to be directly inserted into a register, LDA will allow something to be moved into RegA from RAM from an address specified in RegB or as an immediate value and STA will allow operations in the opposite direction.</w:t>
      </w:r>
      <w:r w:rsidR="00877151">
        <w:t xml:space="preserve"> Whilst it would be possible to allow a memory location specified by a memory location to be read or stored into, I feel this would create additional un-needed complexity when this action is unlikely to occur regularly, and it is easy enough to work around this by using a register as an intermediate data store.</w:t>
      </w:r>
    </w:p>
    <w:p w:rsidR="006504C0" w:rsidRDefault="006504C0" w:rsidP="006504C0">
      <w:pPr>
        <w:ind w:firstLine="0"/>
        <w:jc w:val="center"/>
      </w:pPr>
      <w:r w:rsidRPr="006504C0">
        <w:rPr>
          <w:noProof/>
        </w:rPr>
        <w:lastRenderedPageBreak/>
        <w:drawing>
          <wp:inline distT="0" distB="0" distL="0" distR="0" wp14:anchorId="6C6C1BC5" wp14:editId="5BC3E26C">
            <wp:extent cx="4229100" cy="35148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3781" cy="3518742"/>
                    </a:xfrm>
                    <a:prstGeom prst="rect">
                      <a:avLst/>
                    </a:prstGeom>
                  </pic:spPr>
                </pic:pic>
              </a:graphicData>
            </a:graphic>
          </wp:inline>
        </w:drawing>
      </w:r>
    </w:p>
    <w:p w:rsidR="00DE774E" w:rsidRDefault="00DE774E" w:rsidP="006504C0">
      <w:pPr>
        <w:ind w:firstLine="0"/>
        <w:jc w:val="center"/>
      </w:pPr>
      <w:r w:rsidRPr="00DE774E">
        <w:rPr>
          <w:noProof/>
        </w:rPr>
        <w:drawing>
          <wp:inline distT="0" distB="0" distL="0" distR="0" wp14:anchorId="58EEEF09" wp14:editId="0F88C01C">
            <wp:extent cx="5943600" cy="447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70400"/>
                    </a:xfrm>
                    <a:prstGeom prst="rect">
                      <a:avLst/>
                    </a:prstGeom>
                  </pic:spPr>
                </pic:pic>
              </a:graphicData>
            </a:graphic>
          </wp:inline>
        </w:drawing>
      </w:r>
    </w:p>
    <w:p w:rsidR="00F53CCB" w:rsidRDefault="00DE774E" w:rsidP="00F53CCB">
      <w:pPr>
        <w:ind w:firstLine="0"/>
      </w:pPr>
      <w:r>
        <w:lastRenderedPageBreak/>
        <w:t>In the interests of brevity, I will not include a screenshot of the code for the LDA instruction as this essentially mirrors the STA instruction with the exception of the order of operation. Demonstrated in these screenshots once again in the Instruction class being used to provide a strong framework to work within, with the workings of each instruction remaining decoupled from the processor’s components.</w:t>
      </w:r>
    </w:p>
    <w:p w:rsidR="002317DB" w:rsidRDefault="002317DB" w:rsidP="00F53CCB">
      <w:pPr>
        <w:ind w:firstLine="0"/>
      </w:pPr>
    </w:p>
    <w:p w:rsidR="002317DB" w:rsidRDefault="002317DB" w:rsidP="002317DB">
      <w:pPr>
        <w:pStyle w:val="Heading3"/>
        <w:ind w:firstLine="0"/>
      </w:pPr>
      <w:bookmarkStart w:id="72" w:name="_Toc3714822"/>
      <w:r>
        <w:t>Validation</w:t>
      </w:r>
      <w:bookmarkEnd w:id="72"/>
    </w:p>
    <w:p w:rsidR="002317DB" w:rsidRDefault="002317DB" w:rsidP="002317DB">
      <w:pPr>
        <w:ind w:firstLine="0"/>
      </w:pPr>
      <w:r>
        <w:t xml:space="preserve">The instructions themselves do not face the user directly as they are part of the model part of the application rather than the view. This means validation should not be included here, and instead should be applied as part of the view. </w:t>
      </w:r>
    </w:p>
    <w:p w:rsidR="002317DB" w:rsidRDefault="002317DB" w:rsidP="00F53CCB">
      <w:pPr>
        <w:ind w:firstLine="0"/>
      </w:pPr>
    </w:p>
    <w:p w:rsidR="00F53CCB" w:rsidRDefault="00F53CCB" w:rsidP="00F53CCB">
      <w:pPr>
        <w:pStyle w:val="Heading3"/>
        <w:ind w:firstLine="0"/>
      </w:pPr>
      <w:bookmarkStart w:id="73" w:name="_Toc3714823"/>
      <w:r>
        <w:t>Testing</w:t>
      </w:r>
      <w:bookmarkEnd w:id="73"/>
    </w:p>
    <w:p w:rsidR="00F53CCB" w:rsidRDefault="00F53CCB" w:rsidP="00F53CCB">
      <w:pPr>
        <w:ind w:firstLine="0"/>
      </w:pPr>
      <w:r>
        <w:t>In order to correctly test this section, I need to test each of the instructions and their memory modes against the Register and Memory values I expect to see.</w:t>
      </w:r>
    </w:p>
    <w:p w:rsidR="0006622E" w:rsidRDefault="0006622E" w:rsidP="0006622E">
      <w:pPr>
        <w:pStyle w:val="Heading4"/>
        <w:ind w:firstLine="0"/>
      </w:pPr>
      <w:r>
        <w:t>NOP</w:t>
      </w:r>
    </w:p>
    <w:p w:rsidR="0006622E" w:rsidRPr="0006622E" w:rsidRDefault="0006622E" w:rsidP="0006622E">
      <w:pPr>
        <w:ind w:firstLine="0"/>
      </w:pPr>
      <w:r>
        <w:t>The NOP instruction should be relatively simple to test.</w:t>
      </w:r>
    </w:p>
    <w:tbl>
      <w:tblPr>
        <w:tblStyle w:val="APAReport"/>
        <w:tblW w:w="0" w:type="auto"/>
        <w:tblLook w:val="04A0" w:firstRow="1" w:lastRow="0" w:firstColumn="1" w:lastColumn="0" w:noHBand="0" w:noVBand="1"/>
      </w:tblPr>
      <w:tblGrid>
        <w:gridCol w:w="1242"/>
        <w:gridCol w:w="5142"/>
        <w:gridCol w:w="3192"/>
      </w:tblGrid>
      <w:tr w:rsidR="00C9496D" w:rsidTr="0006622E">
        <w:trPr>
          <w:cnfStyle w:val="100000000000" w:firstRow="1" w:lastRow="0" w:firstColumn="0" w:lastColumn="0" w:oddVBand="0" w:evenVBand="0" w:oddHBand="0" w:evenHBand="0" w:firstRowFirstColumn="0" w:firstRowLastColumn="0" w:lastRowFirstColumn="0" w:lastRowLastColumn="0"/>
        </w:trPr>
        <w:tc>
          <w:tcPr>
            <w:tcW w:w="1242" w:type="dxa"/>
          </w:tcPr>
          <w:p w:rsidR="00C9496D" w:rsidRPr="00245E2B" w:rsidRDefault="00C9496D" w:rsidP="0006622E">
            <w:pPr>
              <w:rPr>
                <w:b/>
              </w:rPr>
            </w:pPr>
            <w:r w:rsidRPr="00245E2B">
              <w:rPr>
                <w:b/>
              </w:rPr>
              <w:t>Test</w:t>
            </w:r>
          </w:p>
        </w:tc>
        <w:tc>
          <w:tcPr>
            <w:tcW w:w="5142" w:type="dxa"/>
          </w:tcPr>
          <w:p w:rsidR="00C9496D" w:rsidRPr="00245E2B" w:rsidRDefault="00C9496D" w:rsidP="0006622E">
            <w:pPr>
              <w:rPr>
                <w:b/>
              </w:rPr>
            </w:pPr>
            <w:r w:rsidRPr="00245E2B">
              <w:rPr>
                <w:b/>
              </w:rPr>
              <w:t>Expected Result</w:t>
            </w:r>
          </w:p>
        </w:tc>
        <w:tc>
          <w:tcPr>
            <w:tcW w:w="3192" w:type="dxa"/>
          </w:tcPr>
          <w:p w:rsidR="00C9496D" w:rsidRPr="00245E2B" w:rsidRDefault="00C9496D" w:rsidP="0006622E">
            <w:pPr>
              <w:rPr>
                <w:b/>
              </w:rPr>
            </w:pPr>
            <w:r w:rsidRPr="00245E2B">
              <w:rPr>
                <w:b/>
              </w:rPr>
              <w:t>Actual Result</w:t>
            </w:r>
          </w:p>
        </w:tc>
      </w:tr>
      <w:tr w:rsidR="00C9496D" w:rsidTr="0006622E">
        <w:tc>
          <w:tcPr>
            <w:tcW w:w="1242" w:type="dxa"/>
          </w:tcPr>
          <w:p w:rsidR="00C9496D" w:rsidRDefault="0006622E" w:rsidP="0006622E">
            <w:r>
              <w:t>00000000 00000000 00000000 00000000</w:t>
            </w:r>
          </w:p>
        </w:tc>
        <w:tc>
          <w:tcPr>
            <w:tcW w:w="5142" w:type="dxa"/>
          </w:tcPr>
          <w:p w:rsidR="00C9496D" w:rsidRDefault="0006622E" w:rsidP="0006622E">
            <w:r>
              <w:t>There should be no changes to any registers and no writes to memory.</w:t>
            </w:r>
          </w:p>
        </w:tc>
        <w:tc>
          <w:tcPr>
            <w:tcW w:w="3192" w:type="dxa"/>
          </w:tcPr>
          <w:p w:rsidR="00C9496D" w:rsidRDefault="0006622E" w:rsidP="0006622E">
            <w:r>
              <w:t>All registers remain at 0 and there are no changes to any memory.</w:t>
            </w:r>
          </w:p>
          <w:p w:rsidR="00C9496D" w:rsidRPr="00417DF7" w:rsidRDefault="00C9496D" w:rsidP="0006622E">
            <w:pPr>
              <w:rPr>
                <w:b/>
              </w:rPr>
            </w:pPr>
            <w:r w:rsidRPr="00417DF7">
              <w:rPr>
                <w:b/>
              </w:rPr>
              <w:t>Correct Result</w:t>
            </w:r>
          </w:p>
        </w:tc>
      </w:tr>
    </w:tbl>
    <w:p w:rsidR="0006622E" w:rsidRDefault="0006622E" w:rsidP="0006622E">
      <w:pPr>
        <w:pStyle w:val="Heading4"/>
        <w:ind w:firstLine="0"/>
      </w:pPr>
      <w:r>
        <w:t>ADD</w:t>
      </w:r>
    </w:p>
    <w:p w:rsidR="0006622E" w:rsidRPr="0006622E" w:rsidRDefault="0006622E" w:rsidP="0006622E">
      <w:pPr>
        <w:ind w:firstLine="0"/>
      </w:pPr>
      <w:r>
        <w:t>The ADD instruction will need to be tested in all three of the supported memory modes.</w:t>
      </w:r>
    </w:p>
    <w:tbl>
      <w:tblPr>
        <w:tblStyle w:val="APAReport"/>
        <w:tblW w:w="0" w:type="auto"/>
        <w:tblLook w:val="04A0" w:firstRow="1" w:lastRow="0" w:firstColumn="1" w:lastColumn="0" w:noHBand="0" w:noVBand="1"/>
      </w:tblPr>
      <w:tblGrid>
        <w:gridCol w:w="2943"/>
        <w:gridCol w:w="4817"/>
        <w:gridCol w:w="1816"/>
      </w:tblGrid>
      <w:tr w:rsidR="006A7780" w:rsidTr="0072435F">
        <w:trPr>
          <w:cnfStyle w:val="100000000000" w:firstRow="1" w:lastRow="0" w:firstColumn="0" w:lastColumn="0" w:oddVBand="0" w:evenVBand="0" w:oddHBand="0" w:evenHBand="0" w:firstRowFirstColumn="0" w:firstRowLastColumn="0" w:lastRowFirstColumn="0" w:lastRowLastColumn="0"/>
        </w:trPr>
        <w:tc>
          <w:tcPr>
            <w:tcW w:w="2943" w:type="dxa"/>
          </w:tcPr>
          <w:p w:rsidR="0006622E" w:rsidRPr="00245E2B" w:rsidRDefault="0006622E" w:rsidP="0006622E">
            <w:pPr>
              <w:rPr>
                <w:b/>
              </w:rPr>
            </w:pPr>
            <w:r w:rsidRPr="00245E2B">
              <w:rPr>
                <w:b/>
              </w:rPr>
              <w:t>Test</w:t>
            </w:r>
          </w:p>
        </w:tc>
        <w:tc>
          <w:tcPr>
            <w:tcW w:w="4817" w:type="dxa"/>
          </w:tcPr>
          <w:p w:rsidR="0006622E" w:rsidRPr="00245E2B" w:rsidRDefault="0006622E" w:rsidP="0006622E">
            <w:pPr>
              <w:rPr>
                <w:b/>
              </w:rPr>
            </w:pPr>
            <w:r w:rsidRPr="00245E2B">
              <w:rPr>
                <w:b/>
              </w:rPr>
              <w:t>Expected Result</w:t>
            </w:r>
          </w:p>
        </w:tc>
        <w:tc>
          <w:tcPr>
            <w:tcW w:w="1816" w:type="dxa"/>
          </w:tcPr>
          <w:p w:rsidR="0006622E" w:rsidRPr="00245E2B" w:rsidRDefault="0006622E" w:rsidP="0006622E">
            <w:pPr>
              <w:rPr>
                <w:b/>
              </w:rPr>
            </w:pPr>
            <w:r w:rsidRPr="00245E2B">
              <w:rPr>
                <w:b/>
              </w:rPr>
              <w:t>Actual Result</w:t>
            </w:r>
          </w:p>
        </w:tc>
      </w:tr>
      <w:tr w:rsidR="006A7780" w:rsidTr="0072435F">
        <w:tc>
          <w:tcPr>
            <w:tcW w:w="2943" w:type="dxa"/>
          </w:tcPr>
          <w:p w:rsidR="0006622E" w:rsidRDefault="0006622E" w:rsidP="0006622E">
            <w:r>
              <w:t>Immediate</w:t>
            </w:r>
            <w:r w:rsidR="00D520BB">
              <w:t xml:space="preserve"> Mode</w:t>
            </w:r>
          </w:p>
          <w:p w:rsidR="0006622E" w:rsidRDefault="0006622E" w:rsidP="0006622E">
            <w:r>
              <w:t>00000001 00000000 00000000 00000001</w:t>
            </w:r>
          </w:p>
        </w:tc>
        <w:tc>
          <w:tcPr>
            <w:tcW w:w="4817" w:type="dxa"/>
          </w:tcPr>
          <w:p w:rsidR="0006622E" w:rsidRDefault="0006622E" w:rsidP="0006622E">
            <w:r>
              <w:t>Register 0 should be filled with the result of 0 + 256. Which is 256.</w:t>
            </w:r>
          </w:p>
        </w:tc>
        <w:tc>
          <w:tcPr>
            <w:tcW w:w="1816" w:type="dxa"/>
          </w:tcPr>
          <w:p w:rsidR="0006622E" w:rsidRPr="00417DF7" w:rsidRDefault="0072435F" w:rsidP="0006622E">
            <w:pPr>
              <w:jc w:val="center"/>
              <w:rPr>
                <w:b/>
              </w:rPr>
            </w:pPr>
            <w:r w:rsidRPr="0006622E">
              <w:rPr>
                <w:noProof/>
              </w:rPr>
              <w:drawing>
                <wp:anchor distT="0" distB="0" distL="114300" distR="114300" simplePos="0" relativeHeight="251659776" behindDoc="0" locked="0" layoutInCell="1" allowOverlap="1" wp14:anchorId="02610812">
                  <wp:simplePos x="0" y="0"/>
                  <wp:positionH relativeFrom="margin">
                    <wp:align>center</wp:align>
                  </wp:positionH>
                  <wp:positionV relativeFrom="paragraph">
                    <wp:posOffset>-8255</wp:posOffset>
                  </wp:positionV>
                  <wp:extent cx="929005" cy="10045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929005" cy="1004570"/>
                          </a:xfrm>
                          <a:prstGeom prst="rect">
                            <a:avLst/>
                          </a:prstGeom>
                        </pic:spPr>
                      </pic:pic>
                    </a:graphicData>
                  </a:graphic>
                  <wp14:sizeRelH relativeFrom="page">
                    <wp14:pctWidth>0</wp14:pctWidth>
                  </wp14:sizeRelH>
                  <wp14:sizeRelV relativeFrom="page">
                    <wp14:pctHeight>0</wp14:pctHeight>
                  </wp14:sizeRelV>
                </wp:anchor>
              </w:drawing>
            </w:r>
            <w:r w:rsidR="0006622E" w:rsidRPr="00417DF7">
              <w:rPr>
                <w:b/>
              </w:rPr>
              <w:t>Correct Result</w:t>
            </w:r>
          </w:p>
        </w:tc>
      </w:tr>
      <w:tr w:rsidR="006A7780" w:rsidTr="0072435F">
        <w:tc>
          <w:tcPr>
            <w:tcW w:w="2943" w:type="dxa"/>
          </w:tcPr>
          <w:p w:rsidR="0006622E" w:rsidRDefault="0006622E" w:rsidP="0006622E">
            <w:r>
              <w:t>Same instruction ran again</w:t>
            </w:r>
            <w:r w:rsidR="0072435F">
              <w:t>.</w:t>
            </w:r>
          </w:p>
        </w:tc>
        <w:tc>
          <w:tcPr>
            <w:tcW w:w="4817" w:type="dxa"/>
          </w:tcPr>
          <w:p w:rsidR="0006622E" w:rsidRDefault="0072435F" w:rsidP="0006622E">
            <w:r>
              <w:t>Register 0 should be filled with the result of R0 + 256. Here R0 has a value of 256 from the previous instruction so Register 0 should become 512. This tests that RegA is correctly read into the ACC.</w:t>
            </w:r>
          </w:p>
        </w:tc>
        <w:tc>
          <w:tcPr>
            <w:tcW w:w="1816" w:type="dxa"/>
          </w:tcPr>
          <w:p w:rsidR="0006622E" w:rsidRDefault="0072435F" w:rsidP="0072435F">
            <w:pPr>
              <w:jc w:val="center"/>
            </w:pPr>
            <w:r w:rsidRPr="0072435F">
              <w:rPr>
                <w:noProof/>
              </w:rPr>
              <w:drawing>
                <wp:inline distT="0" distB="0" distL="0" distR="0" wp14:anchorId="1FB2D51E" wp14:editId="575BCE69">
                  <wp:extent cx="1013125" cy="10952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27059" cy="1110333"/>
                          </a:xfrm>
                          <a:prstGeom prst="rect">
                            <a:avLst/>
                          </a:prstGeom>
                        </pic:spPr>
                      </pic:pic>
                    </a:graphicData>
                  </a:graphic>
                </wp:inline>
              </w:drawing>
            </w:r>
          </w:p>
          <w:p w:rsidR="0072435F" w:rsidRPr="0072435F" w:rsidRDefault="0072435F" w:rsidP="0072435F">
            <w:pPr>
              <w:jc w:val="center"/>
              <w:rPr>
                <w:b/>
              </w:rPr>
            </w:pPr>
            <w:r>
              <w:rPr>
                <w:b/>
              </w:rPr>
              <w:lastRenderedPageBreak/>
              <w:t>Correct Result</w:t>
            </w:r>
          </w:p>
        </w:tc>
      </w:tr>
      <w:tr w:rsidR="0072435F" w:rsidTr="0072435F">
        <w:tc>
          <w:tcPr>
            <w:tcW w:w="2943" w:type="dxa"/>
          </w:tcPr>
          <w:p w:rsidR="0072435F" w:rsidRDefault="0072435F" w:rsidP="0006622E">
            <w:r>
              <w:lastRenderedPageBreak/>
              <w:t>Direct</w:t>
            </w:r>
            <w:r w:rsidR="00D520BB">
              <w:t xml:space="preserve"> Mode</w:t>
            </w:r>
          </w:p>
          <w:p w:rsidR="0072435F" w:rsidRDefault="0072435F" w:rsidP="0006622E">
            <w:r>
              <w:t>01000001 00000000</w:t>
            </w:r>
          </w:p>
          <w:p w:rsidR="0072435F" w:rsidRDefault="0072435F" w:rsidP="0006622E">
            <w:r>
              <w:t>0000</w:t>
            </w:r>
            <w:r w:rsidR="006A7780">
              <w:t>1</w:t>
            </w:r>
            <w:r>
              <w:t>000 000</w:t>
            </w:r>
            <w:r w:rsidR="006A7780">
              <w:t>00</w:t>
            </w:r>
            <w:r>
              <w:t>000</w:t>
            </w:r>
          </w:p>
          <w:p w:rsidR="00B03D43" w:rsidRDefault="0072435F" w:rsidP="0006622E">
            <w:r>
              <w:t xml:space="preserve">With 00000000 00000001 in </w:t>
            </w:r>
            <w:r w:rsidR="00B03D43">
              <w:t>memory position 8</w:t>
            </w:r>
          </w:p>
        </w:tc>
        <w:tc>
          <w:tcPr>
            <w:tcW w:w="4817" w:type="dxa"/>
          </w:tcPr>
          <w:p w:rsidR="0072435F" w:rsidRDefault="006A7780" w:rsidP="0006622E">
            <w:r>
              <w:t>The value of 256 should be read from memory location 8 and added to 0 from Reg0 before being moved back into Reg0 to give it a value of 256.</w:t>
            </w:r>
          </w:p>
        </w:tc>
        <w:tc>
          <w:tcPr>
            <w:tcW w:w="1816" w:type="dxa"/>
          </w:tcPr>
          <w:p w:rsidR="0072435F" w:rsidRDefault="006A7780" w:rsidP="006A7780">
            <w:pPr>
              <w:jc w:val="center"/>
            </w:pPr>
            <w:r w:rsidRPr="006A7780">
              <w:rPr>
                <w:noProof/>
              </w:rPr>
              <w:drawing>
                <wp:inline distT="0" distB="0" distL="0" distR="0" wp14:anchorId="0392E8CC" wp14:editId="4268DD46">
                  <wp:extent cx="914400" cy="9885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28041" cy="1003288"/>
                          </a:xfrm>
                          <a:prstGeom prst="rect">
                            <a:avLst/>
                          </a:prstGeom>
                        </pic:spPr>
                      </pic:pic>
                    </a:graphicData>
                  </a:graphic>
                </wp:inline>
              </w:drawing>
            </w:r>
          </w:p>
          <w:p w:rsidR="006A7780" w:rsidRPr="006A7780" w:rsidRDefault="006A7780" w:rsidP="006A7780">
            <w:pPr>
              <w:jc w:val="center"/>
              <w:rPr>
                <w:b/>
              </w:rPr>
            </w:pPr>
            <w:r>
              <w:rPr>
                <w:b/>
              </w:rPr>
              <w:t>Correct Result</w:t>
            </w:r>
          </w:p>
        </w:tc>
      </w:tr>
      <w:tr w:rsidR="00D520BB" w:rsidTr="0072435F">
        <w:tc>
          <w:tcPr>
            <w:tcW w:w="2943" w:type="dxa"/>
          </w:tcPr>
          <w:p w:rsidR="00D520BB" w:rsidRDefault="00D520BB" w:rsidP="0006622E">
            <w:r>
              <w:t>Register Mode</w:t>
            </w:r>
          </w:p>
          <w:p w:rsidR="00D520BB" w:rsidRDefault="00D520BB" w:rsidP="0006622E">
            <w:r>
              <w:t>10000001 00000000 0000000</w:t>
            </w:r>
            <w:r w:rsidR="009658CC">
              <w:t>1</w:t>
            </w:r>
            <w:r>
              <w:t xml:space="preserve"> 0000000</w:t>
            </w:r>
            <w:r w:rsidR="009658CC">
              <w:t>0</w:t>
            </w:r>
          </w:p>
        </w:tc>
        <w:tc>
          <w:tcPr>
            <w:tcW w:w="4817" w:type="dxa"/>
          </w:tcPr>
          <w:p w:rsidR="00D520BB" w:rsidRDefault="00D520BB" w:rsidP="0006622E">
            <w:r>
              <w:t xml:space="preserve">Register 0 should be filled with the result of 0 </w:t>
            </w:r>
            <w:r w:rsidR="009658CC">
              <w:t>since Register 1 is empty and Register 0 are empty.</w:t>
            </w:r>
          </w:p>
        </w:tc>
        <w:tc>
          <w:tcPr>
            <w:tcW w:w="1816" w:type="dxa"/>
          </w:tcPr>
          <w:p w:rsidR="00D520BB" w:rsidRDefault="009658CC" w:rsidP="006A7780">
            <w:pPr>
              <w:jc w:val="center"/>
            </w:pPr>
            <w:r w:rsidRPr="009658CC">
              <w:rPr>
                <w:noProof/>
              </w:rPr>
              <w:drawing>
                <wp:inline distT="0" distB="0" distL="0" distR="0" wp14:anchorId="7083CFB3" wp14:editId="7A411667">
                  <wp:extent cx="802669" cy="8677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15080" cy="881168"/>
                          </a:xfrm>
                          <a:prstGeom prst="rect">
                            <a:avLst/>
                          </a:prstGeom>
                        </pic:spPr>
                      </pic:pic>
                    </a:graphicData>
                  </a:graphic>
                </wp:inline>
              </w:drawing>
            </w:r>
          </w:p>
          <w:p w:rsidR="009658CC" w:rsidRPr="009658CC" w:rsidRDefault="009658CC" w:rsidP="006A7780">
            <w:pPr>
              <w:jc w:val="center"/>
              <w:rPr>
                <w:b/>
              </w:rPr>
            </w:pPr>
            <w:r>
              <w:rPr>
                <w:b/>
              </w:rPr>
              <w:t>Correct Result</w:t>
            </w:r>
          </w:p>
        </w:tc>
      </w:tr>
    </w:tbl>
    <w:p w:rsidR="009658CC" w:rsidRDefault="009658CC" w:rsidP="009658CC">
      <w:pPr>
        <w:pStyle w:val="Heading4"/>
        <w:ind w:firstLine="0"/>
      </w:pPr>
      <w:r>
        <w:t>SUB</w:t>
      </w:r>
    </w:p>
    <w:p w:rsidR="009658CC" w:rsidRPr="0006622E" w:rsidRDefault="009658CC" w:rsidP="009658CC">
      <w:pPr>
        <w:ind w:firstLine="0"/>
      </w:pPr>
      <w:r>
        <w:t>The SUB instruction will need to be tested in only one of the memory modes, since it is identical to the ADD instruction with only one small change.</w:t>
      </w:r>
    </w:p>
    <w:tbl>
      <w:tblPr>
        <w:tblStyle w:val="APAReport"/>
        <w:tblW w:w="0" w:type="auto"/>
        <w:tblLook w:val="04A0" w:firstRow="1" w:lastRow="0" w:firstColumn="1" w:lastColumn="0" w:noHBand="0" w:noVBand="1"/>
      </w:tblPr>
      <w:tblGrid>
        <w:gridCol w:w="2943"/>
        <w:gridCol w:w="4817"/>
        <w:gridCol w:w="1816"/>
      </w:tblGrid>
      <w:tr w:rsidR="009658CC" w:rsidTr="00104153">
        <w:trPr>
          <w:cnfStyle w:val="100000000000" w:firstRow="1" w:lastRow="0" w:firstColumn="0" w:lastColumn="0" w:oddVBand="0" w:evenVBand="0" w:oddHBand="0" w:evenHBand="0" w:firstRowFirstColumn="0" w:firstRowLastColumn="0" w:lastRowFirstColumn="0" w:lastRowLastColumn="0"/>
        </w:trPr>
        <w:tc>
          <w:tcPr>
            <w:tcW w:w="2943" w:type="dxa"/>
          </w:tcPr>
          <w:p w:rsidR="009658CC" w:rsidRPr="00245E2B" w:rsidRDefault="009658CC" w:rsidP="00104153">
            <w:pPr>
              <w:rPr>
                <w:b/>
              </w:rPr>
            </w:pPr>
            <w:r w:rsidRPr="00245E2B">
              <w:rPr>
                <w:b/>
              </w:rPr>
              <w:t>Test</w:t>
            </w:r>
          </w:p>
        </w:tc>
        <w:tc>
          <w:tcPr>
            <w:tcW w:w="4817" w:type="dxa"/>
          </w:tcPr>
          <w:p w:rsidR="009658CC" w:rsidRPr="00245E2B" w:rsidRDefault="009658CC" w:rsidP="00104153">
            <w:pPr>
              <w:rPr>
                <w:b/>
              </w:rPr>
            </w:pPr>
            <w:r w:rsidRPr="00245E2B">
              <w:rPr>
                <w:b/>
              </w:rPr>
              <w:t>Expected Result</w:t>
            </w:r>
          </w:p>
        </w:tc>
        <w:tc>
          <w:tcPr>
            <w:tcW w:w="1816" w:type="dxa"/>
          </w:tcPr>
          <w:p w:rsidR="009658CC" w:rsidRPr="00245E2B" w:rsidRDefault="009658CC" w:rsidP="00104153">
            <w:pPr>
              <w:rPr>
                <w:b/>
              </w:rPr>
            </w:pPr>
            <w:r w:rsidRPr="00245E2B">
              <w:rPr>
                <w:b/>
              </w:rPr>
              <w:t>Actual Result</w:t>
            </w:r>
          </w:p>
        </w:tc>
      </w:tr>
      <w:tr w:rsidR="009658CC" w:rsidTr="00104153">
        <w:tc>
          <w:tcPr>
            <w:tcW w:w="2943" w:type="dxa"/>
          </w:tcPr>
          <w:p w:rsidR="009658CC" w:rsidRDefault="009658CC" w:rsidP="00104153">
            <w:r>
              <w:t>Immediate Mode</w:t>
            </w:r>
          </w:p>
          <w:p w:rsidR="009658CC" w:rsidRDefault="009658CC" w:rsidP="00104153">
            <w:r>
              <w:t>00000010 00000000 00000000 00000001</w:t>
            </w:r>
          </w:p>
        </w:tc>
        <w:tc>
          <w:tcPr>
            <w:tcW w:w="4817" w:type="dxa"/>
          </w:tcPr>
          <w:p w:rsidR="009658CC" w:rsidRDefault="009658CC" w:rsidP="00104153">
            <w:r>
              <w:t>Register 0 should be filled with the result of 0 - 256. Which is -256.</w:t>
            </w:r>
          </w:p>
        </w:tc>
        <w:tc>
          <w:tcPr>
            <w:tcW w:w="1816" w:type="dxa"/>
          </w:tcPr>
          <w:p w:rsidR="009658CC" w:rsidRDefault="009658CC" w:rsidP="00104153">
            <w:pPr>
              <w:jc w:val="center"/>
              <w:rPr>
                <w:b/>
              </w:rPr>
            </w:pPr>
            <w:r w:rsidRPr="009658CC">
              <w:rPr>
                <w:b/>
                <w:noProof/>
              </w:rPr>
              <w:drawing>
                <wp:inline distT="0" distB="0" distL="0" distR="0" wp14:anchorId="161FCD4A" wp14:editId="4A088FB1">
                  <wp:extent cx="882999" cy="95459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91901" cy="964216"/>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bl>
    <w:p w:rsidR="009658CC" w:rsidRDefault="009658CC" w:rsidP="009658CC">
      <w:pPr>
        <w:pStyle w:val="Heading4"/>
        <w:ind w:firstLine="0"/>
      </w:pPr>
      <w:r>
        <w:t>BRA</w:t>
      </w:r>
    </w:p>
    <w:p w:rsidR="009658CC" w:rsidRPr="0006622E" w:rsidRDefault="00CD1B54" w:rsidP="009658CC">
      <w:pPr>
        <w:ind w:firstLine="0"/>
      </w:pPr>
      <w:r>
        <w:t xml:space="preserve">BRA will be tested in </w:t>
      </w:r>
      <w:r w:rsidR="00235223">
        <w:t>two</w:t>
      </w:r>
      <w:r w:rsidR="002F2059">
        <w:t xml:space="preserve"> </w:t>
      </w:r>
      <w:r>
        <w:t xml:space="preserve">memory modes, </w:t>
      </w:r>
      <w:r w:rsidR="002F2059">
        <w:t>Immediate</w:t>
      </w:r>
      <w:r w:rsidR="00235223">
        <w:t xml:space="preserve"> </w:t>
      </w:r>
      <w:r>
        <w:t xml:space="preserve">and Direct. To see if the test has been successful, the </w:t>
      </w:r>
      <w:r w:rsidR="002F2059">
        <w:t>contents of PC will be observed as this is indicative of a BRA operation.</w:t>
      </w:r>
    </w:p>
    <w:tbl>
      <w:tblPr>
        <w:tblStyle w:val="APAReport"/>
        <w:tblW w:w="0" w:type="auto"/>
        <w:tblLook w:val="04A0" w:firstRow="1" w:lastRow="0" w:firstColumn="1" w:lastColumn="0" w:noHBand="0" w:noVBand="1"/>
      </w:tblPr>
      <w:tblGrid>
        <w:gridCol w:w="2891"/>
        <w:gridCol w:w="4709"/>
        <w:gridCol w:w="1976"/>
      </w:tblGrid>
      <w:tr w:rsidR="002F2059" w:rsidTr="00C73C29">
        <w:trPr>
          <w:cnfStyle w:val="100000000000" w:firstRow="1" w:lastRow="0" w:firstColumn="0" w:lastColumn="0" w:oddVBand="0" w:evenVBand="0" w:oddHBand="0" w:evenHBand="0" w:firstRowFirstColumn="0" w:firstRowLastColumn="0" w:lastRowFirstColumn="0" w:lastRowLastColumn="0"/>
        </w:trPr>
        <w:tc>
          <w:tcPr>
            <w:tcW w:w="2891" w:type="dxa"/>
          </w:tcPr>
          <w:p w:rsidR="009658CC" w:rsidRPr="00245E2B" w:rsidRDefault="009658CC" w:rsidP="00104153">
            <w:pPr>
              <w:rPr>
                <w:b/>
              </w:rPr>
            </w:pPr>
            <w:r w:rsidRPr="00245E2B">
              <w:rPr>
                <w:b/>
              </w:rPr>
              <w:t>Test</w:t>
            </w:r>
          </w:p>
        </w:tc>
        <w:tc>
          <w:tcPr>
            <w:tcW w:w="4709" w:type="dxa"/>
          </w:tcPr>
          <w:p w:rsidR="009658CC" w:rsidRPr="00245E2B" w:rsidRDefault="009658CC" w:rsidP="00104153">
            <w:pPr>
              <w:rPr>
                <w:b/>
              </w:rPr>
            </w:pPr>
            <w:r w:rsidRPr="00245E2B">
              <w:rPr>
                <w:b/>
              </w:rPr>
              <w:t>Expected Result</w:t>
            </w:r>
          </w:p>
        </w:tc>
        <w:tc>
          <w:tcPr>
            <w:tcW w:w="1976" w:type="dxa"/>
          </w:tcPr>
          <w:p w:rsidR="009658CC" w:rsidRPr="00245E2B" w:rsidRDefault="009658CC" w:rsidP="00104153">
            <w:pPr>
              <w:rPr>
                <w:b/>
              </w:rPr>
            </w:pPr>
            <w:r w:rsidRPr="00245E2B">
              <w:rPr>
                <w:b/>
              </w:rPr>
              <w:t>Actual Result</w:t>
            </w:r>
          </w:p>
        </w:tc>
      </w:tr>
      <w:tr w:rsidR="002F2059" w:rsidTr="00C73C29">
        <w:tc>
          <w:tcPr>
            <w:tcW w:w="2891" w:type="dxa"/>
          </w:tcPr>
          <w:p w:rsidR="009658CC" w:rsidRDefault="009658CC" w:rsidP="00104153">
            <w:r>
              <w:t>Immediate Mode</w:t>
            </w:r>
          </w:p>
          <w:p w:rsidR="009658CC" w:rsidRDefault="009658CC" w:rsidP="00104153">
            <w:r>
              <w:t>0000001</w:t>
            </w:r>
            <w:r w:rsidR="002F2059">
              <w:t>1</w:t>
            </w:r>
            <w:r>
              <w:t xml:space="preserve"> 00000000 00000000 00000001</w:t>
            </w:r>
          </w:p>
        </w:tc>
        <w:tc>
          <w:tcPr>
            <w:tcW w:w="4709" w:type="dxa"/>
          </w:tcPr>
          <w:p w:rsidR="009658CC" w:rsidRDefault="002F2059" w:rsidP="00104153">
            <w:r>
              <w:t>Program Counter should be set to 256.</w:t>
            </w:r>
          </w:p>
          <w:p w:rsidR="002F2059" w:rsidRDefault="002F2059" w:rsidP="00104153"/>
        </w:tc>
        <w:tc>
          <w:tcPr>
            <w:tcW w:w="1976" w:type="dxa"/>
          </w:tcPr>
          <w:p w:rsidR="009658CC" w:rsidRDefault="002F2059" w:rsidP="00104153">
            <w:pPr>
              <w:jc w:val="center"/>
              <w:rPr>
                <w:b/>
              </w:rPr>
            </w:pPr>
            <w:r w:rsidRPr="002F2059">
              <w:rPr>
                <w:b/>
                <w:noProof/>
              </w:rPr>
              <w:drawing>
                <wp:inline distT="0" distB="0" distL="0" distR="0" wp14:anchorId="0DF8B6A6" wp14:editId="6D000F0C">
                  <wp:extent cx="1076460" cy="834014"/>
                  <wp:effectExtent l="0" t="0" r="317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87605" cy="842649"/>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r w:rsidR="002F2059" w:rsidTr="00C73C29">
        <w:tc>
          <w:tcPr>
            <w:tcW w:w="2891" w:type="dxa"/>
          </w:tcPr>
          <w:p w:rsidR="002F2059" w:rsidRDefault="002F2059" w:rsidP="00104153">
            <w:r>
              <w:lastRenderedPageBreak/>
              <w:t>Register Mode</w:t>
            </w:r>
          </w:p>
          <w:p w:rsidR="002F2059" w:rsidRDefault="00235223" w:rsidP="00104153">
            <w:r>
              <w:t>10</w:t>
            </w:r>
            <w:r w:rsidR="002F2059">
              <w:t>000011 00000000 00000000 00000000</w:t>
            </w:r>
          </w:p>
        </w:tc>
        <w:tc>
          <w:tcPr>
            <w:tcW w:w="4709" w:type="dxa"/>
          </w:tcPr>
          <w:p w:rsidR="002F2059" w:rsidRDefault="002F2059" w:rsidP="00104153">
            <w:r>
              <w:t>Program Counter should be set back to 0, as the value of R0 is 0.</w:t>
            </w:r>
          </w:p>
        </w:tc>
        <w:tc>
          <w:tcPr>
            <w:tcW w:w="1976" w:type="dxa"/>
          </w:tcPr>
          <w:p w:rsidR="002F2059" w:rsidRDefault="00104153" w:rsidP="00104153">
            <w:pPr>
              <w:jc w:val="center"/>
              <w:rPr>
                <w:b/>
              </w:rPr>
            </w:pPr>
            <w:r w:rsidRPr="00104153">
              <w:rPr>
                <w:b/>
                <w:noProof/>
              </w:rPr>
              <w:drawing>
                <wp:inline distT="0" distB="0" distL="0" distR="0" wp14:anchorId="2998CC17" wp14:editId="040D782C">
                  <wp:extent cx="1115367" cy="86415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21437" cy="868861"/>
                          </a:xfrm>
                          <a:prstGeom prst="rect">
                            <a:avLst/>
                          </a:prstGeom>
                        </pic:spPr>
                      </pic:pic>
                    </a:graphicData>
                  </a:graphic>
                </wp:inline>
              </w:drawing>
            </w:r>
          </w:p>
          <w:p w:rsidR="00104153" w:rsidRPr="002F2059" w:rsidRDefault="00104153" w:rsidP="00104153">
            <w:pPr>
              <w:jc w:val="center"/>
              <w:rPr>
                <w:b/>
              </w:rPr>
            </w:pPr>
            <w:r>
              <w:rPr>
                <w:b/>
              </w:rPr>
              <w:t>Correct Result</w:t>
            </w:r>
          </w:p>
        </w:tc>
      </w:tr>
      <w:tr w:rsidR="00104153" w:rsidTr="00C73C29">
        <w:tc>
          <w:tcPr>
            <w:tcW w:w="2891" w:type="dxa"/>
          </w:tcPr>
          <w:p w:rsidR="00104153" w:rsidRDefault="00104153" w:rsidP="00104153">
            <w:r>
              <w:t>Direct Mode</w:t>
            </w:r>
          </w:p>
          <w:p w:rsidR="00104153" w:rsidRDefault="00563AAF" w:rsidP="00104153">
            <w:r>
              <w:t>01</w:t>
            </w:r>
            <w:r w:rsidR="00104153">
              <w:t>000011 00000000 0000</w:t>
            </w:r>
            <w:r>
              <w:t>1</w:t>
            </w:r>
            <w:r w:rsidR="00104153">
              <w:t>000 00000000</w:t>
            </w:r>
          </w:p>
          <w:p w:rsidR="00467DAB" w:rsidRDefault="00467DAB" w:rsidP="00104153">
            <w:r>
              <w:t xml:space="preserve">With </w:t>
            </w:r>
            <w:r w:rsidR="00563AAF">
              <w:t>00000000 00000001 in memory location 8</w:t>
            </w:r>
          </w:p>
        </w:tc>
        <w:tc>
          <w:tcPr>
            <w:tcW w:w="4709" w:type="dxa"/>
          </w:tcPr>
          <w:p w:rsidR="00104153" w:rsidRDefault="00563AAF" w:rsidP="00104153">
            <w:r>
              <w:t>Program Counter should be set to 256.</w:t>
            </w:r>
          </w:p>
        </w:tc>
        <w:tc>
          <w:tcPr>
            <w:tcW w:w="1976" w:type="dxa"/>
          </w:tcPr>
          <w:p w:rsidR="00104153" w:rsidRDefault="00563AAF" w:rsidP="00104153">
            <w:pPr>
              <w:jc w:val="center"/>
              <w:rPr>
                <w:b/>
              </w:rPr>
            </w:pPr>
            <w:r w:rsidRPr="00563AAF">
              <w:rPr>
                <w:b/>
                <w:noProof/>
              </w:rPr>
              <w:drawing>
                <wp:inline distT="0" distB="0" distL="0" distR="0" wp14:anchorId="1F1C4412" wp14:editId="41F228D2">
                  <wp:extent cx="1115367" cy="86415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24546" cy="871270"/>
                          </a:xfrm>
                          <a:prstGeom prst="rect">
                            <a:avLst/>
                          </a:prstGeom>
                        </pic:spPr>
                      </pic:pic>
                    </a:graphicData>
                  </a:graphic>
                </wp:inline>
              </w:drawing>
            </w:r>
          </w:p>
          <w:p w:rsidR="00563AAF" w:rsidRPr="00563AAF" w:rsidRDefault="00563AAF" w:rsidP="00104153">
            <w:pPr>
              <w:jc w:val="center"/>
              <w:rPr>
                <w:b/>
              </w:rPr>
            </w:pPr>
            <w:r>
              <w:rPr>
                <w:b/>
              </w:rPr>
              <w:t>Correct Result</w:t>
            </w:r>
          </w:p>
        </w:tc>
      </w:tr>
    </w:tbl>
    <w:p w:rsidR="00C73C29" w:rsidRDefault="00C73C29" w:rsidP="00C73C29">
      <w:pPr>
        <w:pStyle w:val="Heading4"/>
        <w:ind w:firstLine="0"/>
      </w:pPr>
      <w:r>
        <w:t>BRZ</w:t>
      </w:r>
    </w:p>
    <w:p w:rsidR="00C73C29" w:rsidRPr="0006622E" w:rsidRDefault="00C73C29" w:rsidP="00C73C29">
      <w:pPr>
        <w:ind w:firstLine="0"/>
      </w:pPr>
      <w:r>
        <w:t>BRZ will be tested in a single memory mode as it is functionally similar to BRA. Instead emphasis will be placed on testing that the conditional behaves correctly.</w:t>
      </w:r>
    </w:p>
    <w:tbl>
      <w:tblPr>
        <w:tblStyle w:val="APAReport"/>
        <w:tblW w:w="0" w:type="auto"/>
        <w:tblLook w:val="04A0" w:firstRow="1" w:lastRow="0" w:firstColumn="1" w:lastColumn="0" w:noHBand="0" w:noVBand="1"/>
      </w:tblPr>
      <w:tblGrid>
        <w:gridCol w:w="2859"/>
        <w:gridCol w:w="4641"/>
        <w:gridCol w:w="2076"/>
      </w:tblGrid>
      <w:tr w:rsidR="00512B26" w:rsidTr="0052774E">
        <w:trPr>
          <w:cnfStyle w:val="100000000000" w:firstRow="1" w:lastRow="0" w:firstColumn="0" w:lastColumn="0" w:oddVBand="0" w:evenVBand="0" w:oddHBand="0" w:evenHBand="0" w:firstRowFirstColumn="0" w:firstRowLastColumn="0" w:lastRowFirstColumn="0" w:lastRowLastColumn="0"/>
        </w:trPr>
        <w:tc>
          <w:tcPr>
            <w:tcW w:w="2859" w:type="dxa"/>
          </w:tcPr>
          <w:p w:rsidR="00C73C29" w:rsidRPr="00245E2B" w:rsidRDefault="00C73C29" w:rsidP="004312A0">
            <w:pPr>
              <w:rPr>
                <w:b/>
              </w:rPr>
            </w:pPr>
            <w:r w:rsidRPr="00245E2B">
              <w:rPr>
                <w:b/>
              </w:rPr>
              <w:t>Test</w:t>
            </w:r>
          </w:p>
        </w:tc>
        <w:tc>
          <w:tcPr>
            <w:tcW w:w="4641" w:type="dxa"/>
          </w:tcPr>
          <w:p w:rsidR="00C73C29" w:rsidRPr="00245E2B" w:rsidRDefault="00C73C29" w:rsidP="004312A0">
            <w:pPr>
              <w:rPr>
                <w:b/>
              </w:rPr>
            </w:pPr>
            <w:r w:rsidRPr="00245E2B">
              <w:rPr>
                <w:b/>
              </w:rPr>
              <w:t>Expected Result</w:t>
            </w:r>
          </w:p>
        </w:tc>
        <w:tc>
          <w:tcPr>
            <w:tcW w:w="2076" w:type="dxa"/>
          </w:tcPr>
          <w:p w:rsidR="00C73C29" w:rsidRPr="00245E2B" w:rsidRDefault="00C73C29" w:rsidP="004312A0">
            <w:pPr>
              <w:rPr>
                <w:b/>
              </w:rPr>
            </w:pPr>
            <w:r w:rsidRPr="00245E2B">
              <w:rPr>
                <w:b/>
              </w:rPr>
              <w:t>Actual Result</w:t>
            </w:r>
          </w:p>
        </w:tc>
      </w:tr>
      <w:tr w:rsidR="00512B26" w:rsidTr="0052774E">
        <w:tc>
          <w:tcPr>
            <w:tcW w:w="2859" w:type="dxa"/>
          </w:tcPr>
          <w:p w:rsidR="00C73C29" w:rsidRDefault="00C73C29" w:rsidP="004312A0">
            <w:r>
              <w:t>Immediate Mode</w:t>
            </w:r>
          </w:p>
          <w:p w:rsidR="00C73C29" w:rsidRDefault="00C73C29" w:rsidP="004312A0">
            <w:r>
              <w:t>00000</w:t>
            </w:r>
            <w:r w:rsidR="00DF1894">
              <w:t>100</w:t>
            </w:r>
            <w:r>
              <w:t xml:space="preserve"> 00000000 00000000 00000001</w:t>
            </w:r>
          </w:p>
          <w:p w:rsidR="00DF1894" w:rsidRDefault="00DF1894" w:rsidP="004312A0"/>
        </w:tc>
        <w:tc>
          <w:tcPr>
            <w:tcW w:w="4641" w:type="dxa"/>
          </w:tcPr>
          <w:p w:rsidR="00C73C29" w:rsidRDefault="00C73C29" w:rsidP="004312A0">
            <w:r>
              <w:t>Program Counter should be set to 256</w:t>
            </w:r>
            <w:r w:rsidR="00DF1894">
              <w:t xml:space="preserve"> as Reg0 is zero.</w:t>
            </w:r>
          </w:p>
          <w:p w:rsidR="00C73C29" w:rsidRDefault="00C73C29" w:rsidP="004312A0"/>
        </w:tc>
        <w:tc>
          <w:tcPr>
            <w:tcW w:w="2076" w:type="dxa"/>
          </w:tcPr>
          <w:p w:rsidR="00C73C29" w:rsidRDefault="001211D8" w:rsidP="004312A0">
            <w:pPr>
              <w:jc w:val="center"/>
              <w:rPr>
                <w:b/>
              </w:rPr>
            </w:pPr>
            <w:r w:rsidRPr="001211D8">
              <w:rPr>
                <w:b/>
                <w:noProof/>
              </w:rPr>
              <w:drawing>
                <wp:inline distT="0" distB="0" distL="0" distR="0" wp14:anchorId="46D808B2" wp14:editId="69F4D2E8">
                  <wp:extent cx="1050519" cy="81391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C73C29" w:rsidRPr="00417DF7" w:rsidRDefault="00C73C29" w:rsidP="004312A0">
            <w:pPr>
              <w:jc w:val="center"/>
              <w:rPr>
                <w:b/>
              </w:rPr>
            </w:pPr>
            <w:r w:rsidRPr="00417DF7">
              <w:rPr>
                <w:b/>
              </w:rPr>
              <w:t>Correct Result</w:t>
            </w:r>
          </w:p>
        </w:tc>
      </w:tr>
      <w:tr w:rsidR="00512B26" w:rsidTr="0052774E">
        <w:tc>
          <w:tcPr>
            <w:tcW w:w="2859" w:type="dxa"/>
          </w:tcPr>
          <w:p w:rsidR="00C73C29" w:rsidRDefault="00C73C29" w:rsidP="004312A0">
            <w:r>
              <w:t>Immediate Mode</w:t>
            </w:r>
          </w:p>
          <w:p w:rsidR="00DF1894" w:rsidRDefault="00DF1894" w:rsidP="00DF1894">
            <w:r>
              <w:t>00000100 00000000 00000000 00000001</w:t>
            </w:r>
          </w:p>
          <w:p w:rsidR="00DF1894" w:rsidRDefault="00DF1894" w:rsidP="00DF1894">
            <w:r>
              <w:t>With 1 in Reg0</w:t>
            </w:r>
          </w:p>
          <w:p w:rsidR="00C73C29" w:rsidRDefault="00C73C29" w:rsidP="004312A0"/>
        </w:tc>
        <w:tc>
          <w:tcPr>
            <w:tcW w:w="4641" w:type="dxa"/>
          </w:tcPr>
          <w:p w:rsidR="00C73C29" w:rsidRDefault="00DF1894" w:rsidP="004312A0">
            <w:r>
              <w:t>Program value should not Jump to 256 and should continue to 12.</w:t>
            </w:r>
          </w:p>
        </w:tc>
        <w:tc>
          <w:tcPr>
            <w:tcW w:w="2076" w:type="dxa"/>
          </w:tcPr>
          <w:p w:rsidR="00C73C29" w:rsidRDefault="005134A2" w:rsidP="004312A0">
            <w:pPr>
              <w:jc w:val="center"/>
              <w:rPr>
                <w:b/>
              </w:rPr>
            </w:pPr>
            <w:r w:rsidRPr="005134A2">
              <w:rPr>
                <w:b/>
                <w:noProof/>
              </w:rPr>
              <w:drawing>
                <wp:inline distT="0" distB="0" distL="0" distR="0" wp14:anchorId="6A66C96B" wp14:editId="22D4FC95">
                  <wp:extent cx="1178588" cy="1231678"/>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83021" cy="1236311"/>
                          </a:xfrm>
                          <a:prstGeom prst="rect">
                            <a:avLst/>
                          </a:prstGeom>
                        </pic:spPr>
                      </pic:pic>
                    </a:graphicData>
                  </a:graphic>
                </wp:inline>
              </w:drawing>
            </w:r>
          </w:p>
          <w:p w:rsidR="00C73C29" w:rsidRPr="002F2059" w:rsidRDefault="00C73C29" w:rsidP="004312A0">
            <w:pPr>
              <w:jc w:val="center"/>
              <w:rPr>
                <w:b/>
              </w:rPr>
            </w:pPr>
            <w:r>
              <w:rPr>
                <w:b/>
              </w:rPr>
              <w:t>Correct Result</w:t>
            </w:r>
          </w:p>
        </w:tc>
      </w:tr>
      <w:tr w:rsidR="00512B26" w:rsidTr="0052774E">
        <w:tc>
          <w:tcPr>
            <w:tcW w:w="2859" w:type="dxa"/>
          </w:tcPr>
          <w:p w:rsidR="00DF1894" w:rsidRDefault="00DF1894" w:rsidP="00DF1894">
            <w:r>
              <w:t>Immediate Mode</w:t>
            </w:r>
          </w:p>
          <w:p w:rsidR="00DF1894" w:rsidRDefault="00DF1894" w:rsidP="00DF1894">
            <w:r>
              <w:t>00000100 00000000 00000000 00000001</w:t>
            </w:r>
          </w:p>
          <w:p w:rsidR="00DF1894" w:rsidRDefault="00DF1894" w:rsidP="00DF1894">
            <w:r>
              <w:t>With -1 in Reg0</w:t>
            </w:r>
          </w:p>
          <w:p w:rsidR="00DF1894" w:rsidRDefault="00DF1894" w:rsidP="00DF1894"/>
        </w:tc>
        <w:tc>
          <w:tcPr>
            <w:tcW w:w="4641" w:type="dxa"/>
          </w:tcPr>
          <w:p w:rsidR="00DF1894" w:rsidRDefault="00DF1894" w:rsidP="00DF1894">
            <w:r>
              <w:t>Program value should not Jump to 256 and should continue to 12.</w:t>
            </w:r>
          </w:p>
        </w:tc>
        <w:tc>
          <w:tcPr>
            <w:tcW w:w="2076" w:type="dxa"/>
          </w:tcPr>
          <w:p w:rsidR="00DF1894" w:rsidRDefault="00512B26" w:rsidP="00512B26">
            <w:pPr>
              <w:rPr>
                <w:b/>
              </w:rPr>
            </w:pPr>
            <w:r w:rsidRPr="00512B26">
              <w:rPr>
                <w:b/>
                <w:noProof/>
              </w:rPr>
              <w:drawing>
                <wp:inline distT="0" distB="0" distL="0" distR="0" wp14:anchorId="67D70A5D" wp14:editId="302D90EF">
                  <wp:extent cx="1130728" cy="8943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DF1894" w:rsidRPr="00563AAF" w:rsidRDefault="00DF1894" w:rsidP="00DF1894">
            <w:pPr>
              <w:jc w:val="center"/>
              <w:rPr>
                <w:b/>
              </w:rPr>
            </w:pPr>
            <w:r>
              <w:rPr>
                <w:b/>
              </w:rPr>
              <w:t>Correct Result</w:t>
            </w:r>
          </w:p>
        </w:tc>
      </w:tr>
    </w:tbl>
    <w:p w:rsidR="0052774E" w:rsidRDefault="0052774E" w:rsidP="0052774E">
      <w:pPr>
        <w:pStyle w:val="Heading4"/>
        <w:ind w:firstLine="0"/>
      </w:pPr>
      <w:r>
        <w:lastRenderedPageBreak/>
        <w:t>BRP</w:t>
      </w:r>
    </w:p>
    <w:p w:rsidR="0052774E" w:rsidRPr="0006622E" w:rsidRDefault="0052774E" w:rsidP="0052774E">
      <w:pPr>
        <w:ind w:firstLine="0"/>
      </w:pPr>
      <w:r>
        <w:t>BRP will be tested in a single memory mode as it is functionally similar to BRZ and BRA. Instead emphasis will be placed on testing that the conditional behaves correctly.</w:t>
      </w:r>
    </w:p>
    <w:tbl>
      <w:tblPr>
        <w:tblStyle w:val="APAReport"/>
        <w:tblW w:w="0" w:type="auto"/>
        <w:tblLook w:val="04A0" w:firstRow="1" w:lastRow="0" w:firstColumn="1" w:lastColumn="0" w:noHBand="0" w:noVBand="1"/>
      </w:tblPr>
      <w:tblGrid>
        <w:gridCol w:w="2885"/>
        <w:gridCol w:w="4695"/>
        <w:gridCol w:w="1996"/>
      </w:tblGrid>
      <w:tr w:rsidR="0052774E" w:rsidTr="004312A0">
        <w:trPr>
          <w:cnfStyle w:val="100000000000" w:firstRow="1" w:lastRow="0" w:firstColumn="0" w:lastColumn="0" w:oddVBand="0" w:evenVBand="0" w:oddHBand="0" w:evenHBand="0" w:firstRowFirstColumn="0" w:firstRowLastColumn="0" w:lastRowFirstColumn="0" w:lastRowLastColumn="0"/>
        </w:trPr>
        <w:tc>
          <w:tcPr>
            <w:tcW w:w="2891" w:type="dxa"/>
          </w:tcPr>
          <w:p w:rsidR="0052774E" w:rsidRPr="00245E2B" w:rsidRDefault="0052774E" w:rsidP="004312A0">
            <w:pPr>
              <w:rPr>
                <w:b/>
              </w:rPr>
            </w:pPr>
            <w:r w:rsidRPr="00245E2B">
              <w:rPr>
                <w:b/>
              </w:rPr>
              <w:t>Test</w:t>
            </w:r>
          </w:p>
        </w:tc>
        <w:tc>
          <w:tcPr>
            <w:tcW w:w="4709" w:type="dxa"/>
          </w:tcPr>
          <w:p w:rsidR="0052774E" w:rsidRPr="00245E2B" w:rsidRDefault="0052774E" w:rsidP="004312A0">
            <w:pPr>
              <w:rPr>
                <w:b/>
              </w:rPr>
            </w:pPr>
            <w:r w:rsidRPr="00245E2B">
              <w:rPr>
                <w:b/>
              </w:rPr>
              <w:t>Expected Result</w:t>
            </w:r>
          </w:p>
        </w:tc>
        <w:tc>
          <w:tcPr>
            <w:tcW w:w="1976" w:type="dxa"/>
          </w:tcPr>
          <w:p w:rsidR="0052774E" w:rsidRPr="00245E2B" w:rsidRDefault="0052774E" w:rsidP="004312A0">
            <w:pPr>
              <w:rPr>
                <w:b/>
              </w:rPr>
            </w:pPr>
            <w:r w:rsidRPr="00245E2B">
              <w:rPr>
                <w:b/>
              </w:rPr>
              <w:t>Actual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tc>
        <w:tc>
          <w:tcPr>
            <w:tcW w:w="4709" w:type="dxa"/>
          </w:tcPr>
          <w:p w:rsidR="0052774E" w:rsidRDefault="0052774E" w:rsidP="004312A0">
            <w:r>
              <w:t>Program Counter should be set to 256 as Reg0 is zero.</w:t>
            </w:r>
          </w:p>
          <w:p w:rsidR="0052774E" w:rsidRDefault="0052774E" w:rsidP="004312A0"/>
        </w:tc>
        <w:tc>
          <w:tcPr>
            <w:tcW w:w="1976" w:type="dxa"/>
          </w:tcPr>
          <w:p w:rsidR="0052774E" w:rsidRDefault="0052774E" w:rsidP="004312A0">
            <w:pPr>
              <w:jc w:val="center"/>
              <w:rPr>
                <w:b/>
              </w:rPr>
            </w:pPr>
            <w:r w:rsidRPr="001211D8">
              <w:rPr>
                <w:b/>
                <w:noProof/>
              </w:rPr>
              <w:drawing>
                <wp:inline distT="0" distB="0" distL="0" distR="0" wp14:anchorId="1E4BA764" wp14:editId="57617ADF">
                  <wp:extent cx="1050519" cy="81391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417DF7" w:rsidRDefault="0052774E" w:rsidP="004312A0">
            <w:pPr>
              <w:jc w:val="center"/>
              <w:rPr>
                <w:b/>
              </w:rPr>
            </w:pPr>
            <w:r w:rsidRPr="00417DF7">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Jump to 256</w:t>
            </w:r>
            <w:r w:rsidR="002645D0">
              <w:t>.</w:t>
            </w:r>
          </w:p>
        </w:tc>
        <w:tc>
          <w:tcPr>
            <w:tcW w:w="1976" w:type="dxa"/>
          </w:tcPr>
          <w:p w:rsidR="0052774E" w:rsidRDefault="0092023F" w:rsidP="004312A0">
            <w:pPr>
              <w:jc w:val="center"/>
              <w:rPr>
                <w:b/>
              </w:rPr>
            </w:pPr>
            <w:r w:rsidRPr="001211D8">
              <w:rPr>
                <w:b/>
                <w:noProof/>
              </w:rPr>
              <w:drawing>
                <wp:inline distT="0" distB="0" distL="0" distR="0" wp14:anchorId="0D966E7A" wp14:editId="5F18F517">
                  <wp:extent cx="1050519" cy="81391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58802" cy="820334"/>
                          </a:xfrm>
                          <a:prstGeom prst="rect">
                            <a:avLst/>
                          </a:prstGeom>
                        </pic:spPr>
                      </pic:pic>
                    </a:graphicData>
                  </a:graphic>
                </wp:inline>
              </w:drawing>
            </w:r>
          </w:p>
          <w:p w:rsidR="0052774E" w:rsidRPr="002F2059" w:rsidRDefault="0052774E" w:rsidP="004312A0">
            <w:pPr>
              <w:jc w:val="center"/>
              <w:rPr>
                <w:b/>
              </w:rPr>
            </w:pPr>
            <w:r>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not J</w:t>
            </w:r>
            <w:r w:rsidR="002645D0">
              <w:t xml:space="preserve">ump to 256 as -1 is not greater than or equal to 0. </w:t>
            </w:r>
            <w:r w:rsidR="0092023F">
              <w:t>Instead it will continue to 12.</w:t>
            </w:r>
          </w:p>
        </w:tc>
        <w:tc>
          <w:tcPr>
            <w:tcW w:w="1976" w:type="dxa"/>
          </w:tcPr>
          <w:p w:rsidR="0052774E" w:rsidRDefault="0052774E" w:rsidP="004312A0">
            <w:pPr>
              <w:rPr>
                <w:b/>
              </w:rPr>
            </w:pPr>
            <w:r w:rsidRPr="00512B26">
              <w:rPr>
                <w:b/>
                <w:noProof/>
              </w:rPr>
              <w:drawing>
                <wp:inline distT="0" distB="0" distL="0" distR="0" wp14:anchorId="1D650869" wp14:editId="480064CF">
                  <wp:extent cx="1130728" cy="894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3046" cy="911955"/>
                          </a:xfrm>
                          <a:prstGeom prst="rect">
                            <a:avLst/>
                          </a:prstGeom>
                        </pic:spPr>
                      </pic:pic>
                    </a:graphicData>
                  </a:graphic>
                </wp:inline>
              </w:drawing>
            </w:r>
          </w:p>
          <w:p w:rsidR="0052774E" w:rsidRPr="00563AAF" w:rsidRDefault="0052774E" w:rsidP="004312A0">
            <w:pPr>
              <w:jc w:val="center"/>
              <w:rPr>
                <w:b/>
              </w:rPr>
            </w:pPr>
            <w:r>
              <w:rPr>
                <w:b/>
              </w:rPr>
              <w:t>Correct Result</w:t>
            </w:r>
          </w:p>
        </w:tc>
      </w:tr>
    </w:tbl>
    <w:p w:rsidR="00C73C29" w:rsidRDefault="00C73C29" w:rsidP="009658CC"/>
    <w:p w:rsidR="00DF1741" w:rsidRDefault="00DF1741" w:rsidP="00DF1741">
      <w:pPr>
        <w:pStyle w:val="Heading4"/>
        <w:ind w:firstLine="0"/>
      </w:pPr>
      <w:r>
        <w:t>MOV</w:t>
      </w:r>
    </w:p>
    <w:p w:rsidR="00DF1741" w:rsidRPr="0006622E" w:rsidRDefault="00DF1741" w:rsidP="00DF1741">
      <w:pPr>
        <w:ind w:firstLine="0"/>
      </w:pPr>
      <w:r>
        <w:t>MOV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DF1741" w:rsidTr="00DF1741">
        <w:trPr>
          <w:cnfStyle w:val="100000000000" w:firstRow="1" w:lastRow="0" w:firstColumn="0" w:lastColumn="0" w:oddVBand="0" w:evenVBand="0" w:oddHBand="0" w:evenHBand="0" w:firstRowFirstColumn="0" w:firstRowLastColumn="0" w:lastRowFirstColumn="0" w:lastRowLastColumn="0"/>
        </w:trPr>
        <w:tc>
          <w:tcPr>
            <w:tcW w:w="2885" w:type="dxa"/>
          </w:tcPr>
          <w:p w:rsidR="00DF1741" w:rsidRPr="00245E2B" w:rsidRDefault="00DF1741" w:rsidP="004312A0">
            <w:pPr>
              <w:rPr>
                <w:b/>
              </w:rPr>
            </w:pPr>
            <w:r w:rsidRPr="00245E2B">
              <w:rPr>
                <w:b/>
              </w:rPr>
              <w:t>Test</w:t>
            </w:r>
          </w:p>
        </w:tc>
        <w:tc>
          <w:tcPr>
            <w:tcW w:w="4695" w:type="dxa"/>
          </w:tcPr>
          <w:p w:rsidR="00DF1741" w:rsidRPr="00245E2B" w:rsidRDefault="00DF1741" w:rsidP="004312A0">
            <w:pPr>
              <w:rPr>
                <w:b/>
              </w:rPr>
            </w:pPr>
            <w:r w:rsidRPr="00245E2B">
              <w:rPr>
                <w:b/>
              </w:rPr>
              <w:t>Expected Result</w:t>
            </w:r>
          </w:p>
        </w:tc>
        <w:tc>
          <w:tcPr>
            <w:tcW w:w="1996" w:type="dxa"/>
          </w:tcPr>
          <w:p w:rsidR="00DF1741" w:rsidRPr="00245E2B" w:rsidRDefault="00DF1741" w:rsidP="004312A0">
            <w:pPr>
              <w:rPr>
                <w:b/>
              </w:rPr>
            </w:pPr>
            <w:r w:rsidRPr="00245E2B">
              <w:rPr>
                <w:b/>
              </w:rPr>
              <w:t>Actual Result</w:t>
            </w:r>
          </w:p>
        </w:tc>
      </w:tr>
      <w:tr w:rsidR="00DF1741" w:rsidTr="00DF1741">
        <w:tc>
          <w:tcPr>
            <w:tcW w:w="2885" w:type="dxa"/>
          </w:tcPr>
          <w:p w:rsidR="00DF1741" w:rsidRDefault="00DF1741" w:rsidP="004312A0">
            <w:r>
              <w:t>Immediate Mode</w:t>
            </w:r>
          </w:p>
          <w:p w:rsidR="00DF1741" w:rsidRDefault="00DF1741" w:rsidP="004312A0">
            <w:r>
              <w:t>00000110 00000000 00000000 00000001</w:t>
            </w:r>
          </w:p>
          <w:p w:rsidR="00DF1741" w:rsidRDefault="00DF1741" w:rsidP="004312A0"/>
        </w:tc>
        <w:tc>
          <w:tcPr>
            <w:tcW w:w="4695" w:type="dxa"/>
          </w:tcPr>
          <w:p w:rsidR="00DF1741" w:rsidRDefault="00DF1741" w:rsidP="004312A0">
            <w:r>
              <w:t>Reg0 should be set to 256.</w:t>
            </w:r>
          </w:p>
          <w:p w:rsidR="00DF1741" w:rsidRDefault="00DF1741" w:rsidP="004312A0"/>
        </w:tc>
        <w:tc>
          <w:tcPr>
            <w:tcW w:w="1996" w:type="dxa"/>
          </w:tcPr>
          <w:p w:rsidR="00DF1741" w:rsidRDefault="00DF1741" w:rsidP="004312A0">
            <w:pPr>
              <w:jc w:val="center"/>
              <w:rPr>
                <w:b/>
              </w:rPr>
            </w:pPr>
            <w:r w:rsidRPr="00DF1741">
              <w:rPr>
                <w:b/>
                <w:noProof/>
              </w:rPr>
              <w:drawing>
                <wp:inline distT="0" distB="0" distL="0" distR="0" wp14:anchorId="50B9B903" wp14:editId="723AF086">
                  <wp:extent cx="1085501" cy="129273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DF1741" w:rsidRPr="00417DF7" w:rsidRDefault="00DF1741" w:rsidP="004312A0">
            <w:pPr>
              <w:jc w:val="center"/>
              <w:rPr>
                <w:b/>
              </w:rPr>
            </w:pPr>
            <w:r w:rsidRPr="00417DF7">
              <w:rPr>
                <w:b/>
              </w:rPr>
              <w:t>Correct Result</w:t>
            </w:r>
          </w:p>
        </w:tc>
      </w:tr>
      <w:tr w:rsidR="00DF1741" w:rsidTr="00DF1741">
        <w:tc>
          <w:tcPr>
            <w:tcW w:w="2885" w:type="dxa"/>
          </w:tcPr>
          <w:p w:rsidR="00DF1741" w:rsidRDefault="00DF1741" w:rsidP="004312A0">
            <w:r>
              <w:lastRenderedPageBreak/>
              <w:t>Register Mode</w:t>
            </w:r>
          </w:p>
          <w:p w:rsidR="00DF1741" w:rsidRDefault="00DF1741" w:rsidP="004312A0">
            <w:r>
              <w:t>10000110 00000001 00000000 00000000</w:t>
            </w:r>
          </w:p>
          <w:p w:rsidR="00DF1741" w:rsidRDefault="00DF1741" w:rsidP="004312A0">
            <w:r>
              <w:t>With 1 in Reg0</w:t>
            </w:r>
          </w:p>
          <w:p w:rsidR="00DF1741" w:rsidRDefault="00DF1741" w:rsidP="004312A0"/>
        </w:tc>
        <w:tc>
          <w:tcPr>
            <w:tcW w:w="4695" w:type="dxa"/>
          </w:tcPr>
          <w:p w:rsidR="00DF1741" w:rsidRDefault="00DF1741" w:rsidP="004312A0">
            <w:r>
              <w:t>Reg1 should be set to the value of Reg0, which is 256 from the results of the previous instruction.</w:t>
            </w:r>
          </w:p>
        </w:tc>
        <w:tc>
          <w:tcPr>
            <w:tcW w:w="1996" w:type="dxa"/>
          </w:tcPr>
          <w:p w:rsidR="00DF1741" w:rsidRDefault="00DF1741" w:rsidP="004312A0">
            <w:pPr>
              <w:jc w:val="center"/>
              <w:rPr>
                <w:b/>
              </w:rPr>
            </w:pPr>
            <w:r w:rsidRPr="00DF1741">
              <w:rPr>
                <w:b/>
                <w:noProof/>
              </w:rPr>
              <w:drawing>
                <wp:inline distT="0" distB="0" distL="0" distR="0" wp14:anchorId="061680DC" wp14:editId="23881907">
                  <wp:extent cx="1096881" cy="130628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0864" cy="1311028"/>
                          </a:xfrm>
                          <a:prstGeom prst="rect">
                            <a:avLst/>
                          </a:prstGeom>
                        </pic:spPr>
                      </pic:pic>
                    </a:graphicData>
                  </a:graphic>
                </wp:inline>
              </w:drawing>
            </w:r>
          </w:p>
          <w:p w:rsidR="00DF1741" w:rsidRPr="002F2059" w:rsidRDefault="00DF1741" w:rsidP="004312A0">
            <w:pPr>
              <w:jc w:val="center"/>
              <w:rPr>
                <w:b/>
              </w:rPr>
            </w:pPr>
            <w:r>
              <w:rPr>
                <w:b/>
              </w:rPr>
              <w:t>Correct Result</w:t>
            </w:r>
          </w:p>
        </w:tc>
      </w:tr>
    </w:tbl>
    <w:p w:rsidR="004312A0" w:rsidRDefault="00E50660" w:rsidP="004312A0">
      <w:pPr>
        <w:pStyle w:val="Heading4"/>
        <w:ind w:firstLine="0"/>
      </w:pPr>
      <w:r>
        <w:t>STA</w:t>
      </w:r>
    </w:p>
    <w:p w:rsidR="004312A0" w:rsidRPr="0006622E" w:rsidRDefault="00E50660" w:rsidP="004312A0">
      <w:pPr>
        <w:ind w:firstLine="0"/>
      </w:pPr>
      <w:r>
        <w:t xml:space="preserve">STA </w:t>
      </w:r>
      <w:r w:rsidR="004312A0">
        <w:t>will need to be tested in both of its memory modes.</w:t>
      </w:r>
    </w:p>
    <w:tbl>
      <w:tblPr>
        <w:tblStyle w:val="APAReport"/>
        <w:tblW w:w="0" w:type="auto"/>
        <w:tblLook w:val="04A0" w:firstRow="1" w:lastRow="0" w:firstColumn="1" w:lastColumn="0" w:noHBand="0" w:noVBand="1"/>
      </w:tblPr>
      <w:tblGrid>
        <w:gridCol w:w="2218"/>
        <w:gridCol w:w="3300"/>
        <w:gridCol w:w="4058"/>
      </w:tblGrid>
      <w:tr w:rsidR="006F1013"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6F1013" w:rsidTr="004312A0">
        <w:tc>
          <w:tcPr>
            <w:tcW w:w="2885" w:type="dxa"/>
          </w:tcPr>
          <w:p w:rsidR="004312A0" w:rsidRDefault="004312A0" w:rsidP="004312A0">
            <w:r>
              <w:t>Immediate Mode</w:t>
            </w:r>
          </w:p>
          <w:p w:rsidR="004312A0" w:rsidRDefault="004312A0" w:rsidP="004312A0">
            <w:r>
              <w:t>0000011</w:t>
            </w:r>
            <w:r w:rsidR="003D1377">
              <w:t>1</w:t>
            </w:r>
            <w:r>
              <w:t xml:space="preserve"> 00000000 000</w:t>
            </w:r>
            <w:r w:rsidR="003D1377">
              <w:t>10</w:t>
            </w:r>
            <w:r>
              <w:t>000 0000000</w:t>
            </w:r>
            <w:r w:rsidR="003D1377">
              <w:t>0</w:t>
            </w:r>
          </w:p>
          <w:p w:rsidR="003D1377" w:rsidRDefault="003D1377" w:rsidP="004312A0">
            <w:r>
              <w:t>With 256 in Reg0</w:t>
            </w:r>
          </w:p>
          <w:p w:rsidR="004312A0" w:rsidRDefault="004312A0" w:rsidP="004312A0"/>
        </w:tc>
        <w:tc>
          <w:tcPr>
            <w:tcW w:w="4695" w:type="dxa"/>
          </w:tcPr>
          <w:p w:rsidR="004312A0" w:rsidRDefault="003D1377" w:rsidP="003D1377">
            <w:r>
              <w:t>256 should be inserted in memory location 16.</w:t>
            </w:r>
          </w:p>
        </w:tc>
        <w:tc>
          <w:tcPr>
            <w:tcW w:w="1996" w:type="dxa"/>
          </w:tcPr>
          <w:p w:rsidR="004312A0" w:rsidRDefault="006F1013" w:rsidP="004312A0">
            <w:pPr>
              <w:jc w:val="center"/>
              <w:rPr>
                <w:b/>
              </w:rPr>
            </w:pPr>
            <w:r w:rsidRPr="006F1013">
              <w:rPr>
                <w:b/>
                <w:noProof/>
              </w:rPr>
              <w:drawing>
                <wp:inline distT="0" distB="0" distL="0" distR="0" wp14:anchorId="13D14C43" wp14:editId="1C4F08B1">
                  <wp:extent cx="2407283" cy="472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5541" cy="503321"/>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6F1013" w:rsidTr="004312A0">
        <w:tc>
          <w:tcPr>
            <w:tcW w:w="2885" w:type="dxa"/>
          </w:tcPr>
          <w:p w:rsidR="004312A0" w:rsidRDefault="004312A0" w:rsidP="004312A0">
            <w:r>
              <w:t>Register Mode</w:t>
            </w:r>
          </w:p>
          <w:p w:rsidR="004312A0" w:rsidRDefault="004312A0" w:rsidP="004312A0">
            <w:r>
              <w:t>1000011</w:t>
            </w:r>
            <w:r w:rsidR="003D1377">
              <w:t>1</w:t>
            </w:r>
            <w:r>
              <w:t xml:space="preserve"> 0000000</w:t>
            </w:r>
            <w:r w:rsidR="006F1013">
              <w:t>0</w:t>
            </w:r>
            <w:r>
              <w:t xml:space="preserve"> 0000000</w:t>
            </w:r>
            <w:r w:rsidR="006F1013">
              <w:t>1</w:t>
            </w:r>
            <w:r>
              <w:t xml:space="preserve"> 00000000</w:t>
            </w:r>
          </w:p>
          <w:p w:rsidR="004312A0" w:rsidRDefault="004312A0" w:rsidP="004312A0">
            <w:r>
              <w:t xml:space="preserve">With </w:t>
            </w:r>
            <w:r w:rsidR="006F1013">
              <w:t>256</w:t>
            </w:r>
            <w:r>
              <w:t xml:space="preserve"> in Reg0</w:t>
            </w:r>
            <w:r w:rsidR="006F1013">
              <w:t xml:space="preserve"> and 16 in RegB</w:t>
            </w:r>
          </w:p>
          <w:p w:rsidR="004312A0" w:rsidRDefault="004312A0" w:rsidP="004312A0"/>
        </w:tc>
        <w:tc>
          <w:tcPr>
            <w:tcW w:w="4695" w:type="dxa"/>
          </w:tcPr>
          <w:p w:rsidR="004312A0" w:rsidRDefault="006F1013" w:rsidP="004312A0">
            <w:r>
              <w:t>256 (from RegA) should be inserted in memory location 16 from RegB.</w:t>
            </w:r>
          </w:p>
        </w:tc>
        <w:tc>
          <w:tcPr>
            <w:tcW w:w="1996" w:type="dxa"/>
          </w:tcPr>
          <w:p w:rsidR="004312A0" w:rsidRDefault="006F1013" w:rsidP="004312A0">
            <w:pPr>
              <w:jc w:val="center"/>
              <w:rPr>
                <w:b/>
              </w:rPr>
            </w:pPr>
            <w:r w:rsidRPr="006F1013">
              <w:rPr>
                <w:b/>
                <w:noProof/>
              </w:rPr>
              <w:drawing>
                <wp:inline distT="0" distB="0" distL="0" distR="0" wp14:anchorId="72D3FEF3" wp14:editId="7BF2D104">
                  <wp:extent cx="2440214" cy="551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5497" cy="571161"/>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E50660" w:rsidP="004312A0">
      <w:pPr>
        <w:pStyle w:val="Heading4"/>
        <w:ind w:firstLine="0"/>
      </w:pPr>
      <w:r>
        <w:t>LDA</w:t>
      </w:r>
    </w:p>
    <w:p w:rsidR="004312A0" w:rsidRPr="0006622E" w:rsidRDefault="00E50660" w:rsidP="004312A0">
      <w:pPr>
        <w:ind w:firstLine="0"/>
      </w:pPr>
      <w:r>
        <w:t>LDA</w:t>
      </w:r>
      <w:r w:rsidR="004312A0">
        <w:t xml:space="preserve">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4312A0"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4312A0" w:rsidTr="004312A0">
        <w:tc>
          <w:tcPr>
            <w:tcW w:w="2885" w:type="dxa"/>
          </w:tcPr>
          <w:p w:rsidR="004312A0" w:rsidRDefault="004312A0" w:rsidP="004312A0">
            <w:r>
              <w:t>Immediate Mode</w:t>
            </w:r>
          </w:p>
          <w:p w:rsidR="004312A0" w:rsidRDefault="004312A0" w:rsidP="004312A0">
            <w:r>
              <w:t>0000</w:t>
            </w:r>
            <w:r w:rsidR="006F1013">
              <w:t>1000</w:t>
            </w:r>
            <w:r>
              <w:t xml:space="preserve"> 00000000 000</w:t>
            </w:r>
            <w:r w:rsidR="006F1013">
              <w:t>1</w:t>
            </w:r>
            <w:r>
              <w:t>0000 0000</w:t>
            </w:r>
            <w:r w:rsidR="006F1013">
              <w:t>0</w:t>
            </w:r>
            <w:r>
              <w:t>00</w:t>
            </w:r>
            <w:r w:rsidR="006F1013">
              <w:t>0</w:t>
            </w:r>
          </w:p>
          <w:p w:rsidR="006F1013" w:rsidRDefault="006F1013" w:rsidP="004312A0">
            <w:r>
              <w:t>With 256 in memory location 16</w:t>
            </w:r>
          </w:p>
          <w:p w:rsidR="004312A0" w:rsidRDefault="004312A0" w:rsidP="004312A0"/>
        </w:tc>
        <w:tc>
          <w:tcPr>
            <w:tcW w:w="4695" w:type="dxa"/>
          </w:tcPr>
          <w:p w:rsidR="004312A0" w:rsidRDefault="004312A0" w:rsidP="004312A0">
            <w:r>
              <w:t xml:space="preserve">Reg0 should be set to </w:t>
            </w:r>
            <w:r w:rsidR="00A25E73">
              <w:t>the value of memory location 16, which is 256.</w:t>
            </w:r>
          </w:p>
          <w:p w:rsidR="004312A0" w:rsidRDefault="004312A0" w:rsidP="004312A0"/>
        </w:tc>
        <w:tc>
          <w:tcPr>
            <w:tcW w:w="1996" w:type="dxa"/>
          </w:tcPr>
          <w:p w:rsidR="004312A0" w:rsidRDefault="004312A0" w:rsidP="004312A0">
            <w:pPr>
              <w:jc w:val="center"/>
              <w:rPr>
                <w:b/>
              </w:rPr>
            </w:pPr>
            <w:r w:rsidRPr="00DF1741">
              <w:rPr>
                <w:b/>
                <w:noProof/>
              </w:rPr>
              <w:drawing>
                <wp:inline distT="0" distB="0" distL="0" distR="0" wp14:anchorId="19E3AAC5" wp14:editId="4E1B00F6">
                  <wp:extent cx="1085501" cy="129273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4312A0" w:rsidTr="004312A0">
        <w:tc>
          <w:tcPr>
            <w:tcW w:w="2885" w:type="dxa"/>
          </w:tcPr>
          <w:p w:rsidR="006F1013" w:rsidRDefault="006F1013" w:rsidP="006F1013">
            <w:r>
              <w:lastRenderedPageBreak/>
              <w:t>Immediate Mode</w:t>
            </w:r>
          </w:p>
          <w:p w:rsidR="006F1013" w:rsidRDefault="006F1013" w:rsidP="006F1013">
            <w:r>
              <w:t>00001000 00000000 00000001 00000000</w:t>
            </w:r>
          </w:p>
          <w:p w:rsidR="006F1013" w:rsidRDefault="006F1013" w:rsidP="006F1013">
            <w:r>
              <w:t>With 256 in memory location 16 and 16 in Reg0</w:t>
            </w:r>
          </w:p>
          <w:p w:rsidR="004312A0" w:rsidRDefault="004312A0" w:rsidP="004312A0"/>
        </w:tc>
        <w:tc>
          <w:tcPr>
            <w:tcW w:w="4695" w:type="dxa"/>
          </w:tcPr>
          <w:p w:rsidR="004312A0" w:rsidRDefault="004312A0" w:rsidP="004312A0">
            <w:r>
              <w:t>Reg</w:t>
            </w:r>
            <w:r w:rsidR="00A25E73">
              <w:t>0</w:t>
            </w:r>
            <w:r>
              <w:t xml:space="preserve"> should be set to the value </w:t>
            </w:r>
            <w:r w:rsidR="00A25E73">
              <w:t>of the memory location in Reg0 which is 16, which itself contains a value of 256.</w:t>
            </w:r>
          </w:p>
        </w:tc>
        <w:tc>
          <w:tcPr>
            <w:tcW w:w="1996" w:type="dxa"/>
          </w:tcPr>
          <w:p w:rsidR="004312A0" w:rsidRDefault="006F6EFD" w:rsidP="004312A0">
            <w:pPr>
              <w:jc w:val="center"/>
              <w:rPr>
                <w:b/>
              </w:rPr>
            </w:pPr>
            <w:r w:rsidRPr="00DF1741">
              <w:rPr>
                <w:b/>
                <w:noProof/>
              </w:rPr>
              <w:drawing>
                <wp:inline distT="0" distB="0" distL="0" distR="0" wp14:anchorId="51378742" wp14:editId="5A4CDACC">
                  <wp:extent cx="1085501" cy="1292733"/>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6229" cy="1305509"/>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4312A0" w:rsidP="004312A0">
      <w:pPr>
        <w:ind w:firstLine="0"/>
      </w:pPr>
    </w:p>
    <w:p w:rsidR="000C0A6B" w:rsidRDefault="000C0A6B" w:rsidP="000C0A6B">
      <w:pPr>
        <w:pStyle w:val="Heading3"/>
        <w:ind w:firstLine="0"/>
      </w:pPr>
      <w:bookmarkStart w:id="74" w:name="_Toc3714824"/>
      <w:r>
        <w:t>Review</w:t>
      </w:r>
      <w:bookmarkEnd w:id="74"/>
    </w:p>
    <w:p w:rsidR="000C0A6B" w:rsidRDefault="006E0964" w:rsidP="004312A0">
      <w:pPr>
        <w:ind w:firstLine="0"/>
      </w:pPr>
      <w:r>
        <w:t>This final stage was one of the most complicated as it involved a fair amount of planning and abstract thought when thinking about the micro-code of the instructions.</w:t>
      </w:r>
      <w:r w:rsidR="00371DE3">
        <w:t xml:space="preserve"> It was quite hard to know if they were going to behave correctly until the testing which</w:t>
      </w:r>
      <w:r w:rsidR="00332DB7">
        <w:t xml:space="preserve"> built up my confidence that they had been coded correctly. One thing that helped me was the </w:t>
      </w:r>
      <w:r w:rsidR="00977E62">
        <w:t>pseudo-code which provided a good framework for me to then write the actual code on top of, this meant I was thinking more about the implementation then the idea behind it, which simplifies the matter.</w:t>
      </w:r>
    </w:p>
    <w:p w:rsidR="00977E62" w:rsidRDefault="00977E62" w:rsidP="004312A0">
      <w:pPr>
        <w:ind w:firstLine="0"/>
      </w:pPr>
    </w:p>
    <w:p w:rsidR="00977E62" w:rsidRDefault="00977E62" w:rsidP="004312A0">
      <w:pPr>
        <w:ind w:firstLine="0"/>
      </w:pPr>
      <w:r>
        <w:t>Fortunately, the testing revealed no concerning results, despite the large amount of code written. This can probably be attributed to the planning and basis on the pseudo-code which I knew was logically sound.</w:t>
      </w:r>
    </w:p>
    <w:p w:rsidR="00CE3A7B" w:rsidRDefault="00CE3A7B" w:rsidP="004312A0">
      <w:pPr>
        <w:ind w:firstLine="0"/>
      </w:pPr>
    </w:p>
    <w:p w:rsidR="00CE3A7B" w:rsidRPr="009658CC" w:rsidRDefault="00CE3A7B" w:rsidP="004312A0">
      <w:pPr>
        <w:ind w:firstLine="0"/>
      </w:pPr>
      <w:r>
        <w:t>With this final stage complete, it was possible to move onto post-development testing and evaluation.</w:t>
      </w:r>
    </w:p>
    <w:p w:rsidR="00296EC5" w:rsidRDefault="00296EC5" w:rsidP="00A01C7A">
      <w:pPr>
        <w:ind w:firstLine="0"/>
      </w:pPr>
    </w:p>
    <w:p w:rsidR="00296EC5" w:rsidRDefault="00296EC5" w:rsidP="00296EC5">
      <w:pPr>
        <w:pStyle w:val="Heading2"/>
      </w:pPr>
      <w:bookmarkStart w:id="75" w:name="_Toc3714825"/>
      <w:r>
        <w:t>Final Code Listing</w:t>
      </w:r>
      <w:bookmarkEnd w:id="75"/>
    </w:p>
    <w:p w:rsidR="00A14E71" w:rsidRDefault="00A14E71" w:rsidP="00A14E71">
      <w:pPr>
        <w:ind w:firstLine="0"/>
      </w:pPr>
      <w:r>
        <w:t xml:space="preserve">This is alternatively available as a </w:t>
      </w:r>
      <w:r w:rsidR="00B62EB7">
        <w:t>G</w:t>
      </w:r>
      <w:r>
        <w:t>ithub repository. Access can be granted by contact with the candidate.</w:t>
      </w:r>
    </w:p>
    <w:p w:rsidR="00A14E71" w:rsidRPr="00A14E71" w:rsidRDefault="00A14E71" w:rsidP="00A14E71">
      <w:pPr>
        <w:ind w:firstLine="0"/>
      </w:pPr>
    </w:p>
    <w:p w:rsidR="00296EC5" w:rsidRDefault="00D675C5" w:rsidP="00D675C5">
      <w:pPr>
        <w:pStyle w:val="Heading3"/>
      </w:pPr>
      <w:bookmarkStart w:id="76" w:name="_Toc3714826"/>
      <w:r>
        <w:t>Form 1.cs</w:t>
      </w:r>
      <w:bookmarkEnd w:id="76"/>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Form</w:t>
      </w:r>
      <w:proofErr w:type="gramStart"/>
      <w:r>
        <w:rPr>
          <w:rFonts w:ascii="Consolas" w:hAnsi="Consolas" w:cs="Consolas"/>
          <w:color w:val="2B91AF"/>
          <w:kern w:val="0"/>
          <w:sz w:val="19"/>
          <w:szCs w:val="19"/>
        </w:rPr>
        <w:t>1</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Form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Timer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Form1()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 // Create processor model.</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proc.UpdateUI</w:t>
      </w:r>
      <w:proofErr w:type="gramEnd"/>
      <w:r>
        <w:rPr>
          <w:rFonts w:ascii="Consolas" w:hAnsi="Consolas" w:cs="Consolas"/>
          <w:color w:val="000000"/>
          <w:kern w:val="0"/>
          <w:sz w:val="19"/>
          <w:szCs w:val="19"/>
        </w:rPr>
        <w:t xml:space="preserve"> +=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w:t>
      </w:r>
      <w:proofErr w:type="gramEnd"/>
      <w:r>
        <w:rPr>
          <w:rFonts w:ascii="Consolas" w:hAnsi="Consolas" w:cs="Consolas"/>
          <w:color w:val="000000"/>
          <w:kern w:val="0"/>
          <w:sz w:val="19"/>
          <w:szCs w:val="19"/>
        </w:rPr>
        <w:t>); // Setup timer and hook up button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timer.Tick</w:t>
      </w:r>
      <w:proofErr w:type="gramEnd"/>
      <w:r>
        <w:rPr>
          <w:rFonts w:ascii="Consolas" w:hAnsi="Consolas" w:cs="Consolas"/>
          <w:color w:val="000000"/>
          <w:kern w:val="0"/>
          <w:sz w:val="19"/>
          <w:szCs w:val="19"/>
        </w:rPr>
        <w:t xml:space="preserve"> += (sender, args) =&gt; { btnClockStep.PerformClick();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memoryBankControls.Setup(memoryBank); // Hook memorybank up to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memoryBank.Setup(</w:t>
      </w:r>
      <w:proofErr w:type="gramStart"/>
      <w:r>
        <w:rPr>
          <w:rFonts w:ascii="Consolas" w:hAnsi="Consolas" w:cs="Consolas"/>
          <w:color w:val="000000"/>
          <w:kern w:val="0"/>
          <w:sz w:val="19"/>
          <w:szCs w:val="19"/>
        </w:rPr>
        <w:t>proc.MemoryBank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ProcOnUpdateUI(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lblPC.Text = BitConverter.ToInt16(proc.</w:t>
      </w:r>
      <w:proofErr w:type="gramStart"/>
      <w:r>
        <w:rPr>
          <w:rFonts w:ascii="Consolas" w:hAnsi="Consolas" w:cs="Consolas"/>
          <w:color w:val="000000"/>
          <w:kern w:val="0"/>
          <w:sz w:val="19"/>
          <w:szCs w:val="19"/>
        </w:rPr>
        <w:t>PC.Value</w:t>
      </w:r>
      <w:proofErr w:type="gramEnd"/>
      <w:r>
        <w:rPr>
          <w:rFonts w:ascii="Consolas" w:hAnsi="Consolas" w:cs="Consolas"/>
          <w:color w:val="000000"/>
          <w:kern w:val="0"/>
          <w:sz w:val="19"/>
          <w:szCs w:val="19"/>
        </w:rPr>
        <w:t>,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lblCIR.Text = BitConverter.ToInt32(proc.CIR.Value,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lblMAR.Text = BitConverter.ToInt16(proc.MAR.Value,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lblMDR.Text = BitConverter.ToInt16(proc.MDR.Value,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lblACC.Text = BitConverter.ToInt16(proc.ACC.Value, 0</w:t>
      </w:r>
      <w:proofErr w:type="gramStart"/>
      <w:r>
        <w:rPr>
          <w:rFonts w:ascii="Consolas" w:hAnsi="Consolas" w:cs="Consolas"/>
          <w:color w:val="000000"/>
          <w:kern w:val="0"/>
          <w:sz w:val="19"/>
          <w:szCs w:val="19"/>
        </w:rPr>
        <w:t>).ToString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lblR0.Text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[0].Value,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lblR1.Text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[1].Value,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lblR2.Text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[2].Value,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lblR3.Text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[3].Value,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lblR4.Text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[4].Value,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lblR5.Text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[5].Value,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lblR6.Text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[6].Value,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lblR7.Text = BitConverter.ToInt16(</w:t>
      </w:r>
      <w:proofErr w:type="gramStart"/>
      <w:r>
        <w:rPr>
          <w:rFonts w:ascii="Consolas" w:hAnsi="Consolas" w:cs="Consolas"/>
          <w:color w:val="000000"/>
          <w:kern w:val="0"/>
          <w:sz w:val="19"/>
          <w:szCs w:val="19"/>
        </w:rPr>
        <w:t>proc.RegisterBank</w:t>
      </w:r>
      <w:proofErr w:type="gramEnd"/>
      <w:r>
        <w:rPr>
          <w:rFonts w:ascii="Consolas" w:hAnsi="Consolas" w:cs="Consolas"/>
          <w:color w:val="000000"/>
          <w:kern w:val="0"/>
          <w:sz w:val="19"/>
          <w:szCs w:val="19"/>
        </w:rPr>
        <w:t>[7].Value,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lblMicrocode.Text = </w:t>
      </w:r>
      <w:r>
        <w:rPr>
          <w:rFonts w:ascii="Consolas" w:hAnsi="Consolas" w:cs="Consolas"/>
          <w:color w:val="A31515"/>
          <w:kern w:val="0"/>
          <w:sz w:val="19"/>
          <w:szCs w:val="19"/>
        </w:rPr>
        <w:t>"filler"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lblFetch.Text = </w:t>
      </w:r>
      <w:proofErr w:type="gramStart"/>
      <w:r>
        <w:rPr>
          <w:rFonts w:ascii="Consolas" w:hAnsi="Consolas" w:cs="Consolas"/>
          <w:color w:val="000000"/>
          <w:kern w:val="0"/>
          <w:sz w:val="19"/>
          <w:szCs w:val="19"/>
        </w:rPr>
        <w:t>proc.Fetching.ToString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BtnCycleClick(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System.EventArgs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txtClockRate_</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lblClockrate.Text = </w:t>
      </w:r>
      <w:proofErr w:type="gramStart"/>
      <w:r>
        <w:rPr>
          <w:rFonts w:ascii="Consolas" w:hAnsi="Consolas" w:cs="Consolas"/>
          <w:color w:val="000000"/>
          <w:kern w:val="0"/>
          <w:sz w:val="19"/>
          <w:szCs w:val="19"/>
        </w:rPr>
        <w:t>txtClockRate.Value.ToString</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(txtClockRate.Value == 0) // If 0, disable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timer.Enabled</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timer.Interval</w:t>
      </w:r>
      <w:proofErr w:type="gramEnd"/>
      <w:r>
        <w:rPr>
          <w:rFonts w:ascii="Consolas" w:hAnsi="Consolas" w:cs="Consolas"/>
          <w:color w:val="000000"/>
          <w:kern w:val="0"/>
          <w:sz w:val="19"/>
          <w:szCs w:val="19"/>
        </w:rPr>
        <w:t xml:space="preserve"> = (</w:t>
      </w:r>
      <w:r>
        <w:rPr>
          <w:rFonts w:ascii="Consolas" w:hAnsi="Consolas" w:cs="Consolas"/>
          <w:color w:val="0000FF"/>
          <w:kern w:val="0"/>
          <w:sz w:val="19"/>
          <w:szCs w:val="19"/>
        </w:rPr>
        <w:t>int</w:t>
      </w:r>
      <w:r>
        <w:rPr>
          <w:rFonts w:ascii="Consolas" w:hAnsi="Consolas" w:cs="Consolas"/>
          <w:color w:val="000000"/>
          <w:kern w:val="0"/>
          <w:sz w:val="19"/>
          <w:szCs w:val="19"/>
        </w:rPr>
        <w:t>) ((1 / txtClockRate.Value) * 1000);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ind w:firstLine="0"/>
      </w:pPr>
    </w:p>
    <w:p w:rsidR="00D675C5" w:rsidRDefault="00D675C5" w:rsidP="00D675C5">
      <w:pPr>
        <w:pStyle w:val="Heading3"/>
      </w:pPr>
      <w:bookmarkStart w:id="77" w:name="_Toc3714827"/>
      <w:r>
        <w:lastRenderedPageBreak/>
        <w:t>Processor.cs</w:t>
      </w:r>
      <w:bookmarkEnd w:id="77"/>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EPS.Components;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EPS.Instructions;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acceptable memory modes.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Provided to instructions as context for the execution.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ProcessorExecutionContext</w:t>
      </w: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FullInstruction;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MemoryMode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StageCount;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RegA;</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RegB;</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Immediate; </w:t>
      </w:r>
      <w:r>
        <w:rPr>
          <w:rFonts w:ascii="Consolas" w:hAnsi="Consolas" w:cs="Consolas"/>
          <w:color w:val="008000"/>
          <w:kern w:val="0"/>
          <w:sz w:val="19"/>
          <w:szCs w:val="19"/>
        </w:rPr>
        <w:t>//16bit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ushort</w:t>
      </w:r>
      <w:r>
        <w:rPr>
          <w:rFonts w:ascii="Consolas" w:hAnsi="Consolas" w:cs="Consolas"/>
          <w:color w:val="000000"/>
          <w:kern w:val="0"/>
          <w:sz w:val="19"/>
          <w:szCs w:val="19"/>
        </w:rPr>
        <w:t xml:space="preserve">? MemoryAddress; </w:t>
      </w:r>
      <w:r>
        <w:rPr>
          <w:rFonts w:ascii="Consolas" w:hAnsi="Consolas" w:cs="Consolas"/>
          <w:color w:val="008000"/>
          <w:kern w:val="0"/>
          <w:sz w:val="19"/>
          <w:szCs w:val="19"/>
        </w:rPr>
        <w:t>//16bit unsigned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InstructionSet InstructionSet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InstructionSet(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Bus SystemBus;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CIR;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ALU 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Components.MemoryBank 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 RegisterBank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Register[256];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Fetching =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true for fetch, false for execute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Instruction Fetch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//Microcode for the Fetch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 xml:space="preserve">(BusFlags.Read); </w:t>
      </w:r>
      <w:r>
        <w:rPr>
          <w:rFonts w:ascii="Consolas" w:hAnsi="Consolas" w:cs="Consolas"/>
          <w:color w:val="008000"/>
          <w:kern w:val="0"/>
          <w:sz w:val="19"/>
          <w:szCs w:val="19"/>
        </w:rPr>
        <w:t>// PC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proc.MemoryBank.SetFlag</w:t>
      </w:r>
      <w:proofErr w:type="gramEnd"/>
      <w:r>
        <w:rPr>
          <w:rFonts w:ascii="Consolas" w:hAnsi="Consolas" w:cs="Consolas"/>
          <w:color w:val="000000"/>
          <w:kern w:val="0"/>
          <w:sz w:val="19"/>
          <w:szCs w:val="19"/>
        </w:rPr>
        <w:t>(MemoryFlags.TwoBytes);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//3</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 Second 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proc.CIR.SetFlag(BusFlags.SecondWord);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//4</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PC. PC is now fully incremented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w:t>
      </w:r>
      <w:proofErr w:type="gramStart"/>
      <w:r>
        <w:rPr>
          <w:rFonts w:ascii="Consolas" w:hAnsi="Consolas" w:cs="Consolas"/>
          <w:color w:val="000000"/>
          <w:kern w:val="0"/>
          <w:sz w:val="19"/>
          <w:szCs w:val="19"/>
        </w:rPr>
        <w:t>PC.SetFlag</w:t>
      </w:r>
      <w:proofErr w:type="gramEnd"/>
      <w:r>
        <w:rPr>
          <w:rFonts w:ascii="Consolas" w:hAnsi="Consolas" w:cs="Consolas"/>
          <w:color w:val="000000"/>
          <w:kern w:val="0"/>
          <w:sz w:val="19"/>
          <w:szCs w:val="19"/>
        </w:rPr>
        <w:t>(BusFlags.Write);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Processor(</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SystemBus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CIR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4); </w:t>
      </w:r>
      <w:r>
        <w:rPr>
          <w:rFonts w:ascii="Consolas" w:hAnsi="Consolas" w:cs="Consolas"/>
          <w:color w:val="008000"/>
          <w:kern w:val="0"/>
          <w:sz w:val="19"/>
          <w:szCs w:val="19"/>
        </w:rPr>
        <w:t>// Instructions have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MDR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MAR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ACC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TODO: Ensure Accumulator is referencable by instructions as a User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ALU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FF"/>
          <w:kern w:val="0"/>
          <w:sz w:val="19"/>
          <w:szCs w:val="19"/>
        </w:rPr>
        <w:t>this</w:t>
      </w:r>
      <w:r>
        <w:rPr>
          <w:rFonts w:ascii="Consolas" w:hAnsi="Consolas" w:cs="Consolas"/>
          <w:color w:val="000000"/>
          <w:kern w:val="0"/>
          <w:sz w:val="19"/>
          <w:szCs w:val="19"/>
        </w:rPr>
        <w:t>, SystemBus,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RegisterBank[i]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Generate general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RegisterBank[0b1000_0000] = CIR; </w:t>
      </w:r>
      <w:r>
        <w:rPr>
          <w:rFonts w:ascii="Consolas" w:hAnsi="Consolas" w:cs="Consolas"/>
          <w:color w:val="008000"/>
          <w:kern w:val="0"/>
          <w:sz w:val="19"/>
          <w:szCs w:val="19"/>
        </w:rPr>
        <w:t>// Set special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RegisterBank[0b1000_0001] =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RegisterBank[0b1000_0010] =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RegisterBank[0b1000_0011] =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RegisterBank[0b1000_0100] =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 = </w:t>
      </w:r>
      <w:r>
        <w:rPr>
          <w:rFonts w:ascii="Consolas" w:hAnsi="Consolas" w:cs="Consolas"/>
          <w:color w:val="0000FF"/>
          <w:kern w:val="0"/>
          <w:sz w:val="19"/>
          <w:szCs w:val="19"/>
        </w:rPr>
        <w:t>new</w:t>
      </w:r>
      <w:r>
        <w:rPr>
          <w:rFonts w:ascii="Consolas" w:hAnsi="Consolas" w:cs="Consolas"/>
          <w:color w:val="000000"/>
          <w:kern w:val="0"/>
          <w:sz w:val="19"/>
          <w:szCs w:val="19"/>
        </w:rPr>
        <w:t xml:space="preserve"> Components.MemoryBank(</w:t>
      </w:r>
      <w:r>
        <w:rPr>
          <w:rFonts w:ascii="Consolas" w:hAnsi="Consolas" w:cs="Consolas"/>
          <w:color w:val="0000FF"/>
          <w:kern w:val="0"/>
          <w:sz w:val="19"/>
          <w:szCs w:val="19"/>
        </w:rPr>
        <w:t>this</w:t>
      </w:r>
      <w:r>
        <w:rPr>
          <w:rFonts w:ascii="Consolas" w:hAnsi="Consolas" w:cs="Consolas"/>
          <w:color w:val="000000"/>
          <w:kern w:val="0"/>
          <w:sz w:val="19"/>
          <w:szCs w:val="19"/>
        </w:rPr>
        <w:t>, MDR,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events and delegates.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ClockRisingHandler ClockRising;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ClockFallingHandler ClockFalling;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UpdateUIHandler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ClockRisingHandler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ClockFallingHandler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UpdateUIHandler</w:t>
      </w:r>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ctx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ProcessorExecutionContext </w:t>
      </w:r>
      <w:r>
        <w:rPr>
          <w:rFonts w:ascii="Consolas" w:hAnsi="Consolas" w:cs="Consolas"/>
          <w:color w:val="008000"/>
          <w:kern w:val="0"/>
          <w:sz w:val="19"/>
          <w:szCs w:val="19"/>
        </w:rPr>
        <w:t>// Setup execution context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FullInstruction = CIR.Value[0],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Opcode = CIR.Value[0] &amp; 0b0011_1111,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MemoryMode = (MemoryMode) ((CIR.Value[0] &amp; 0b1100_0000) &gt;&gt; 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this</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RegA = </w:t>
      </w:r>
      <w:proofErr w:type="gramStart"/>
      <w:r>
        <w:rPr>
          <w:rFonts w:ascii="Consolas" w:hAnsi="Consolas" w:cs="Consolas"/>
          <w:color w:val="000000"/>
          <w:kern w:val="0"/>
          <w:sz w:val="19"/>
          <w:szCs w:val="19"/>
        </w:rPr>
        <w:t>RegisterBank[</w:t>
      </w:r>
      <w:proofErr w:type="gramEnd"/>
      <w:r>
        <w:rPr>
          <w:rFonts w:ascii="Consolas" w:hAnsi="Consolas" w:cs="Consolas"/>
          <w:color w:val="000000"/>
          <w:kern w:val="0"/>
          <w:sz w:val="19"/>
          <w:szCs w:val="19"/>
        </w:rPr>
        <w:t>CIR.Value[1]]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execution context for specific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ctx.RegB</w:t>
      </w:r>
      <w:proofErr w:type="gramEnd"/>
      <w:r>
        <w:rPr>
          <w:rFonts w:ascii="Consolas" w:hAnsi="Consolas" w:cs="Consolas"/>
          <w:color w:val="000000"/>
          <w:kern w:val="0"/>
          <w:sz w:val="19"/>
          <w:szCs w:val="19"/>
        </w:rPr>
        <w:t xml:space="preserve"> = RegisterBank[CIR.Value[2]];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ctx.Immediate</w:t>
      </w:r>
      <w:proofErr w:type="gramEnd"/>
      <w:r>
        <w:rPr>
          <w:rFonts w:ascii="Consolas" w:hAnsi="Consolas" w:cs="Consolas"/>
          <w:color w:val="000000"/>
          <w:kern w:val="0"/>
          <w:sz w:val="19"/>
          <w:szCs w:val="19"/>
        </w:rPr>
        <w:t xml:space="preserve"> = BitConverter.ToInt16(CIR.Value,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ctx.MemoryMode</w:t>
      </w:r>
      <w:proofErr w:type="gramEnd"/>
      <w:r>
        <w:rPr>
          <w:rFonts w:ascii="Consolas" w:hAnsi="Consolas" w:cs="Consolas"/>
          <w:color w:val="000000"/>
          <w:kern w:val="0"/>
          <w:sz w:val="19"/>
          <w:szCs w:val="19"/>
        </w:rPr>
        <w:t xml:space="preserve"> == MemoryMode.Direct)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ctx.MemoryAddress</w:t>
      </w:r>
      <w:proofErr w:type="gramEnd"/>
      <w:r>
        <w:rPr>
          <w:rFonts w:ascii="Consolas" w:hAnsi="Consolas" w:cs="Consolas"/>
          <w:color w:val="000000"/>
          <w:kern w:val="0"/>
          <w:sz w:val="19"/>
          <w:szCs w:val="19"/>
        </w:rPr>
        <w:t xml:space="preserve"> = BitConverter.ToUInt16(CIR.Value,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Main execution logic.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(Fetching)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Fetch.Execute(ctx);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currentInstruction = InstructionSet.Instructions[</w:t>
      </w:r>
      <w:proofErr w:type="gramStart"/>
      <w:r>
        <w:rPr>
          <w:rFonts w:ascii="Consolas" w:hAnsi="Consolas" w:cs="Consolas"/>
          <w:color w:val="000000"/>
          <w:kern w:val="0"/>
          <w:sz w:val="19"/>
          <w:szCs w:val="19"/>
        </w:rPr>
        <w:t>ctx.Opcode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InstructionSet.Instructions[0]; </w:t>
      </w:r>
      <w:r>
        <w:rPr>
          <w:rFonts w:ascii="Consolas" w:hAnsi="Consolas" w:cs="Consolas"/>
          <w:color w:val="008000"/>
          <w:kern w:val="0"/>
          <w:sz w:val="19"/>
          <w:szCs w:val="19"/>
        </w:rPr>
        <w:t>//Fallback to NOP if instruction does not exist.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currentInstruction.Execute(ctx);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Write to 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Read from bus and operate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MemoryBank.ClockFallingHandler();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UpdateUI(</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WriteState(</w:t>
      </w:r>
      <w:proofErr w:type="gramEnd"/>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pStyle w:val="Heading3"/>
      </w:pPr>
      <w:bookmarkStart w:id="78" w:name="_Toc3714828"/>
      <w:r>
        <w:t>Register.cs</w:t>
      </w:r>
      <w:bookmarkEnd w:id="78"/>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operation flags for 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BusFlags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SecondWord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internal value and getter/setter protection.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Register(</w:t>
      </w:r>
      <w:proofErr w:type="gramEnd"/>
      <w:r>
        <w:rPr>
          <w:rFonts w:ascii="Consolas" w:hAnsi="Consolas" w:cs="Consolas"/>
          <w:color w:val="000000"/>
          <w:kern w:val="0"/>
          <w:sz w:val="19"/>
          <w:szCs w:val="19"/>
        </w:rPr>
        <w:t xml:space="preserve">Processor proc, Bus bus, </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proc.ClockRising</w:t>
      </w:r>
      <w:proofErr w:type="gramEnd"/>
      <w:r>
        <w:rPr>
          <w:rFonts w:ascii="Consolas" w:hAnsi="Consolas" w:cs="Consolas"/>
          <w:color w:val="000000"/>
          <w:kern w:val="0"/>
          <w:sz w:val="19"/>
          <w:szCs w:val="19"/>
        </w:rPr>
        <w:t xml:space="preserve"> += ClockRisingHandler; </w:t>
      </w:r>
      <w:r>
        <w:rPr>
          <w:rFonts w:ascii="Consolas" w:hAnsi="Consolas" w:cs="Consolas"/>
          <w:color w:val="008000"/>
          <w:kern w:val="0"/>
          <w:sz w:val="19"/>
          <w:szCs w:val="19"/>
        </w:rPr>
        <w:t>// Hook onto events.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BusFlags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ClockRisingHandler(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outputArray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outputArray,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bus.Write</w:t>
      </w:r>
      <w:proofErr w:type="gramEnd"/>
      <w:r>
        <w:rPr>
          <w:rFonts w:ascii="Consolas" w:hAnsi="Consolas" w:cs="Consolas"/>
          <w:color w:val="000000"/>
          <w:kern w:val="0"/>
          <w:sz w:val="19"/>
          <w:szCs w:val="19"/>
        </w:rPr>
        <w:t>(outputArray);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(BusFlags.Write))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inputArray = 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Array.Copy(inputArray, 0, _value,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 xml:space="preserve">(BusFlags.SecondWord) ? </w:t>
      </w:r>
      <w:proofErr w:type="gramStart"/>
      <w:r>
        <w:rPr>
          <w:rFonts w:ascii="Consolas" w:hAnsi="Consolas" w:cs="Consolas"/>
          <w:color w:val="000000"/>
          <w:kern w:val="0"/>
          <w:sz w:val="19"/>
          <w:szCs w:val="19"/>
        </w:rPr>
        <w:t>2 :</w:t>
      </w:r>
      <w:proofErr w:type="gramEnd"/>
      <w:r>
        <w:rPr>
          <w:rFonts w:ascii="Consolas" w:hAnsi="Consolas" w:cs="Consolas"/>
          <w:color w:val="000000"/>
          <w:kern w:val="0"/>
          <w:sz w:val="19"/>
          <w:szCs w:val="19"/>
        </w:rPr>
        <w:t xml:space="preserve">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pStyle w:val="Heading3"/>
      </w:pPr>
      <w:bookmarkStart w:id="79" w:name="_Toc3714829"/>
      <w:r>
        <w:t>ALU.cs</w:t>
      </w:r>
      <w:bookmarkEnd w:id="79"/>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ALU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ALUModes</w:t>
      </w:r>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None,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Decrement,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And,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Xor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ALU</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Register _acc; </w:t>
      </w:r>
      <w:r>
        <w:rPr>
          <w:rFonts w:ascii="Consolas" w:hAnsi="Consolas" w:cs="Consolas"/>
          <w:color w:val="008000"/>
          <w:kern w:val="0"/>
          <w:sz w:val="19"/>
          <w:szCs w:val="19"/>
        </w:rPr>
        <w:t>// Special reference to ACC. Can access without using main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ALUModes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ALU(</w:t>
      </w:r>
      <w:proofErr w:type="gramEnd"/>
      <w:r>
        <w:rPr>
          <w:rFonts w:ascii="Consolas" w:hAnsi="Consolas" w:cs="Consolas"/>
          <w:color w:val="000000"/>
          <w:kern w:val="0"/>
          <w:sz w:val="19"/>
          <w:szCs w:val="19"/>
        </w:rPr>
        <w:t>Processor proc, Bus bus, Register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 =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proc.ClockFalling</w:t>
      </w:r>
      <w:proofErr w:type="gramEnd"/>
      <w:r>
        <w:rPr>
          <w:rFonts w:ascii="Consolas" w:hAnsi="Consolas" w:cs="Consolas"/>
          <w:color w:val="000000"/>
          <w:kern w:val="0"/>
          <w:sz w:val="19"/>
          <w:szCs w:val="19"/>
        </w:rPr>
        <w:t xml:space="preserve">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SetMode(</w:t>
      </w:r>
      <w:proofErr w:type="gramEnd"/>
      <w:r>
        <w:rPr>
          <w:rFonts w:ascii="Consolas" w:hAnsi="Consolas" w:cs="Consolas"/>
          <w:color w:val="000000"/>
          <w:kern w:val="0"/>
          <w:sz w:val="19"/>
          <w:szCs w:val="19"/>
        </w:rPr>
        <w:t>ALUModes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Calculates answer and writes this into the Accumulator. Pulls data from bus hence falling.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aluMode !</w:t>
      </w:r>
      <w:proofErr w:type="gramEnd"/>
      <w:r>
        <w:rPr>
          <w:rFonts w:ascii="Consolas" w:hAnsi="Consolas" w:cs="Consolas"/>
          <w:color w:val="000000"/>
          <w:kern w:val="0"/>
          <w:sz w:val="19"/>
          <w:szCs w:val="19"/>
        </w:rPr>
        <w:t xml:space="preserve">= ALUModes.None) </w:t>
      </w:r>
      <w:r>
        <w:rPr>
          <w:rFonts w:ascii="Consolas" w:hAnsi="Consolas" w:cs="Consolas"/>
          <w:color w:val="008000"/>
          <w:kern w:val="0"/>
          <w:sz w:val="19"/>
          <w:szCs w:val="19"/>
        </w:rPr>
        <w:t>// save execution time in case of no op.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busValue = BitConverter.ToInt16(_</w:t>
      </w:r>
      <w:proofErr w:type="gramStart"/>
      <w:r>
        <w:rPr>
          <w:rFonts w:ascii="Consolas" w:hAnsi="Consolas" w:cs="Consolas"/>
          <w:color w:val="000000"/>
          <w:kern w:val="0"/>
          <w:sz w:val="19"/>
          <w:szCs w:val="19"/>
        </w:rPr>
        <w:t>bus.Read</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accValue = BitConverter.ToInt16(_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switch</w:t>
      </w:r>
      <w:r>
        <w:rPr>
          <w:rFonts w:ascii="Consolas" w:hAnsi="Consolas" w:cs="Consolas"/>
          <w:color w:val="000000"/>
          <w:kern w:val="0"/>
          <w:sz w:val="19"/>
          <w:szCs w:val="19"/>
        </w:rPr>
        <w:t xml:space="preserve">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BitConverter.GetBytes(busValue + accValue);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acc.Value</w:t>
      </w:r>
      <w:proofErr w:type="gramEnd"/>
      <w:r>
        <w:rPr>
          <w:rFonts w:ascii="Consolas" w:hAnsi="Consolas" w:cs="Consolas"/>
          <w:color w:val="000000"/>
          <w:kern w:val="0"/>
          <w:sz w:val="19"/>
          <w:szCs w:val="19"/>
        </w:rPr>
        <w:t xml:space="preserve"> = BitConverter.GetBytes(accValue - busValue);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0" w:name="_Toc3714830"/>
      <w:r>
        <w:t>MemoryBank.cs</w:t>
      </w:r>
      <w:bookmarkEnd w:id="80"/>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System.Windows.Forms.VisualStyles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memory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MemoryFlags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TwoBytes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_data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[65535]; </w:t>
      </w:r>
      <w:r>
        <w:rPr>
          <w:rFonts w:ascii="Consolas" w:hAnsi="Consolas" w:cs="Consolas"/>
          <w:color w:val="008000"/>
          <w:kern w:val="0"/>
          <w:sz w:val="19"/>
          <w:szCs w:val="19"/>
        </w:rPr>
        <w:t>// Maximal addressable size in case of 16 bit system, with the minimal addressable unit being 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Processor proc, Register mdr, Register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 = 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_mar =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SetFlag(</w:t>
      </w:r>
      <w:proofErr w:type="gramEnd"/>
      <w:r>
        <w:rPr>
          <w:rFonts w:ascii="Consolas" w:hAnsi="Consolas" w:cs="Consolas"/>
          <w:color w:val="000000"/>
          <w:kern w:val="0"/>
          <w:sz w:val="19"/>
          <w:szCs w:val="19"/>
        </w:rPr>
        <w:t>MemoryFlags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ClockFallingHandler(</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UInt16 marAddress = BitConverter.ToUInt16(_</w:t>
      </w:r>
      <w:proofErr w:type="gramStart"/>
      <w:r>
        <w:rPr>
          <w:rFonts w:ascii="Consolas" w:hAnsi="Consolas" w:cs="Consolas"/>
          <w:color w:val="000000"/>
          <w:kern w:val="0"/>
          <w:sz w:val="19"/>
          <w:szCs w:val="19"/>
        </w:rPr>
        <w:t>mar.Value</w:t>
      </w:r>
      <w:proofErr w:type="gramEnd"/>
      <w:r>
        <w:rPr>
          <w:rFonts w:ascii="Consolas" w:hAnsi="Consolas" w:cs="Consolas"/>
          <w:color w:val="000000"/>
          <w:kern w:val="0"/>
          <w:sz w:val="19"/>
          <w:szCs w:val="19"/>
        </w:rPr>
        <w:t xml:space="preserve">, 0); </w:t>
      </w:r>
      <w:r>
        <w:rPr>
          <w:rFonts w:ascii="Consolas" w:hAnsi="Consolas" w:cs="Consolas"/>
          <w:color w:val="008000"/>
          <w:kern w:val="0"/>
          <w:sz w:val="19"/>
          <w:szCs w:val="19"/>
        </w:rPr>
        <w:t>// Cast to Uint from Byte for easier handling.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 = _data[marAddress];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[1] = _data[marAddress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 xml:space="preserve">[1] = 0; </w:t>
      </w:r>
      <w:r>
        <w:rPr>
          <w:rFonts w:ascii="Consolas" w:hAnsi="Consolas" w:cs="Consolas"/>
          <w:color w:val="008000"/>
          <w:kern w:val="0"/>
          <w:sz w:val="19"/>
          <w:szCs w:val="19"/>
        </w:rPr>
        <w:t>//Reset most significant byte. Don't want to copy previous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_</w:t>
      </w:r>
      <w:proofErr w:type="gramStart"/>
      <w:r>
        <w:rPr>
          <w:rFonts w:ascii="Consolas" w:hAnsi="Consolas" w:cs="Consolas"/>
          <w:color w:val="000000"/>
          <w:kern w:val="0"/>
          <w:sz w:val="19"/>
          <w:szCs w:val="19"/>
        </w:rPr>
        <w:t>mdr.Value</w:t>
      </w:r>
      <w:proofErr w:type="gramEnd"/>
      <w:r>
        <w:rPr>
          <w:rFonts w:ascii="Consolas" w:hAnsi="Consolas" w:cs="Consolas"/>
          <w:color w:val="000000"/>
          <w:kern w:val="0"/>
          <w:sz w:val="19"/>
          <w:szCs w:val="19"/>
        </w:rPr>
        <w:t>[0];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flags.HasFlag</w:t>
      </w:r>
      <w:proofErr w:type="gramEnd"/>
      <w:r>
        <w:rPr>
          <w:rFonts w:ascii="Consolas" w:hAnsi="Consolas" w:cs="Consolas"/>
          <w:color w:val="000000"/>
          <w:kern w:val="0"/>
          <w:sz w:val="19"/>
          <w:szCs w:val="19"/>
        </w:rPr>
        <w:t>(MemoryFlags.TwoBytes))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w:t>
      </w:r>
      <w:proofErr w:type="gramStart"/>
      <w:r>
        <w:rPr>
          <w:rFonts w:ascii="Consolas" w:hAnsi="Consolas" w:cs="Consolas"/>
          <w:color w:val="000000"/>
          <w:kern w:val="0"/>
          <w:sz w:val="19"/>
          <w:szCs w:val="19"/>
        </w:rPr>
        <w:t>data[</w:t>
      </w:r>
      <w:proofErr w:type="gramEnd"/>
      <w:r>
        <w:rPr>
          <w:rFonts w:ascii="Consolas" w:hAnsi="Consolas" w:cs="Consolas"/>
          <w:color w:val="000000"/>
          <w:kern w:val="0"/>
          <w:sz w:val="19"/>
          <w:szCs w:val="19"/>
        </w:rPr>
        <w:t>marAddress + 1] = _mdr.Value[1];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Allow memory bank to be indexed as if it was an 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this</w:t>
      </w:r>
      <w:r>
        <w:rPr>
          <w:rFonts w:ascii="Consolas" w:hAnsi="Consolas" w:cs="Consolas"/>
          <w:color w:val="000000"/>
          <w:kern w:val="0"/>
          <w:sz w:val="19"/>
          <w:szCs w:val="19"/>
        </w:rPr>
        <w:t>[</w:t>
      </w:r>
      <w:proofErr w:type="gramEnd"/>
      <w:r>
        <w:rPr>
          <w:rFonts w:ascii="Consolas" w:hAnsi="Consolas" w:cs="Consolas"/>
          <w:color w:val="000000"/>
          <w:kern w:val="0"/>
          <w:sz w:val="19"/>
          <w:szCs w:val="19"/>
        </w:rPr>
        <w:t>UInt16 addr]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 xml:space="preserve">{ </w:t>
      </w:r>
      <w:r>
        <w:rPr>
          <w:rFonts w:ascii="Consolas" w:hAnsi="Consolas" w:cs="Consolas"/>
          <w:color w:val="0000FF"/>
          <w:kern w:val="0"/>
          <w:sz w:val="19"/>
          <w:szCs w:val="19"/>
        </w:rPr>
        <w:t>return</w:t>
      </w:r>
      <w:proofErr w:type="gramEnd"/>
      <w:r>
        <w:rPr>
          <w:rFonts w:ascii="Consolas" w:hAnsi="Consolas" w:cs="Consolas"/>
          <w:color w:val="000000"/>
          <w:kern w:val="0"/>
          <w:sz w:val="19"/>
          <w:szCs w:val="19"/>
        </w:rPr>
        <w:t xml:space="preserve"> _data[addr];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_data[addr]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1" w:name="_Toc3714831"/>
      <w:r>
        <w:t>Bus.cs</w:t>
      </w:r>
      <w:bookmarkEnd w:id="81"/>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t>// Use getter setter for protection of internal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Bus(</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data) =&gt; _value = data;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FF"/>
          <w:kern w:val="0"/>
          <w:sz w:val="19"/>
          <w:szCs w:val="19"/>
        </w:rPr>
        <w:t>byte</w:t>
      </w:r>
      <w:r>
        <w:rPr>
          <w:rFonts w:ascii="Consolas" w:hAnsi="Consolas" w:cs="Consolas"/>
          <w:color w:val="000000"/>
          <w:kern w:val="0"/>
          <w:sz w:val="19"/>
          <w:szCs w:val="19"/>
        </w:rPr>
        <w:t>[</w:t>
      </w:r>
      <w:proofErr w:type="gramEnd"/>
      <w:r>
        <w:rPr>
          <w:rFonts w:ascii="Consolas" w:hAnsi="Consolas" w:cs="Consolas"/>
          <w:color w:val="000000"/>
          <w:kern w:val="0"/>
          <w:sz w:val="19"/>
          <w:szCs w:val="19"/>
        </w:rPr>
        <w:t>] Read()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2" w:name="_Toc3714832"/>
      <w:r>
        <w:t>Instruction.cs</w:t>
      </w:r>
      <w:bookmarkEnd w:id="82"/>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EPS.Instructions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InstructionStage</w:t>
      </w:r>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Processor proc, ProcessorExecutionContext ctx); </w:t>
      </w:r>
      <w:r>
        <w:rPr>
          <w:rFonts w:ascii="Consolas" w:hAnsi="Consolas" w:cs="Consolas"/>
          <w:color w:val="008000"/>
          <w:kern w:val="0"/>
          <w:sz w:val="19"/>
          <w:szCs w:val="19"/>
        </w:rPr>
        <w:t>// Setup delgate for InstructionStage anonynmous functions.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current stage of execution of 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List&lt;InstructionStage&gt;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w:t>
      </w:r>
      <w:proofErr w:type="gramStart"/>
      <w:r>
        <w:rPr>
          <w:rFonts w:ascii="Consolas" w:hAnsi="Consolas" w:cs="Consolas"/>
          <w:color w:val="000000"/>
          <w:kern w:val="0"/>
          <w:sz w:val="19"/>
          <w:szCs w:val="19"/>
        </w:rPr>
        <w:t>&gt;(</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All stages of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Mnemonic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Short code, i.e LDA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Description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Longer explanation for user.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OpCode;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Executes the substages of micro-code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&lt;returns&gt;</w:t>
      </w:r>
      <w:r>
        <w:rPr>
          <w:rFonts w:ascii="Consolas" w:hAnsi="Consolas" w:cs="Consolas"/>
          <w:color w:val="008000"/>
          <w:kern w:val="0"/>
          <w:sz w:val="19"/>
          <w:szCs w:val="19"/>
        </w:rPr>
        <w:t>True when complete</w:t>
      </w:r>
      <w:r>
        <w:rPr>
          <w:rFonts w:ascii="Consolas" w:hAnsi="Consolas" w:cs="Consolas"/>
          <w:color w:val="808080"/>
          <w:kern w:val="0"/>
          <w:sz w:val="19"/>
          <w:szCs w:val="19"/>
        </w:rPr>
        <w:t>&lt;/returns&gt;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Execute(</w:t>
      </w:r>
      <w:proofErr w:type="gramEnd"/>
      <w:r>
        <w:rPr>
          <w:rFonts w:ascii="Consolas" w:hAnsi="Consolas" w:cs="Consolas"/>
          <w:color w:val="000000"/>
          <w:kern w:val="0"/>
          <w:sz w:val="19"/>
          <w:szCs w:val="19"/>
        </w:rPr>
        <w:t>ProcessorExecutionContext ctx)</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ctx.StageCount</w:t>
      </w:r>
      <w:proofErr w:type="gramEnd"/>
      <w:r>
        <w:rPr>
          <w:rFonts w:ascii="Consolas" w:hAnsi="Consolas" w:cs="Consolas"/>
          <w:color w:val="000000"/>
          <w:kern w:val="0"/>
          <w:sz w:val="19"/>
          <w:szCs w:val="19"/>
        </w:rPr>
        <w:t xml:space="preserve"> = InstructionStages.Count;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InstructionStages[currentStage</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ctx.Proc, ctx) ?? currentStage + 1; </w:t>
      </w:r>
      <w:r>
        <w:rPr>
          <w:rFonts w:ascii="Consolas" w:hAnsi="Consolas" w:cs="Consolas"/>
          <w:color w:val="008000"/>
          <w:kern w:val="0"/>
          <w:sz w:val="19"/>
          <w:szCs w:val="19"/>
        </w:rPr>
        <w:t>// Jump to specified microcode or just increment stage.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currentStage !</w:t>
      </w:r>
      <w:proofErr w:type="gramEnd"/>
      <w:r>
        <w:rPr>
          <w:rFonts w:ascii="Consolas" w:hAnsi="Consolas" w:cs="Consolas"/>
          <w:color w:val="000000"/>
          <w:kern w:val="0"/>
          <w:sz w:val="19"/>
          <w:szCs w:val="19"/>
        </w:rPr>
        <w:t xml:space="preserve">= InstructionStages.Count)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xml:space="preserve">// If at end, reset.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Signal system that an instruction is ready for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3" w:name="_Toc3714833"/>
      <w:r>
        <w:t>InstructionSet.cs</w:t>
      </w:r>
      <w:bookmarkEnd w:id="83"/>
    </w:p>
    <w:p w:rsidR="00A14E71" w:rsidRDefault="00A14E71" w:rsidP="00A14E71">
      <w:pPr>
        <w:ind w:firstLine="0"/>
      </w:pPr>
      <w:r>
        <w:t>using System;</w:t>
      </w:r>
    </w:p>
    <w:p w:rsidR="00A14E71" w:rsidRDefault="00A14E71" w:rsidP="00A14E71">
      <w:pPr>
        <w:ind w:firstLine="0"/>
      </w:pPr>
      <w:r>
        <w:t xml:space="preserve">using </w:t>
      </w:r>
      <w:proofErr w:type="gramStart"/>
      <w:r>
        <w:t>System.Collections.Generic</w:t>
      </w:r>
      <w:proofErr w:type="gramEnd"/>
      <w:r>
        <w:t>;</w:t>
      </w:r>
    </w:p>
    <w:p w:rsidR="00A14E71" w:rsidRDefault="00A14E71" w:rsidP="00A14E71">
      <w:pPr>
        <w:ind w:firstLine="0"/>
      </w:pPr>
      <w:r>
        <w:t>using EPS.Components;</w:t>
      </w:r>
    </w:p>
    <w:p w:rsidR="00A14E71" w:rsidRDefault="00A14E71" w:rsidP="00A14E71">
      <w:pPr>
        <w:ind w:firstLine="0"/>
      </w:pPr>
    </w:p>
    <w:p w:rsidR="00A14E71" w:rsidRDefault="00A14E71" w:rsidP="00A14E71">
      <w:pPr>
        <w:ind w:firstLine="0"/>
      </w:pPr>
      <w:r>
        <w:t>namespace EPS.Instructions</w:t>
      </w:r>
    </w:p>
    <w:p w:rsidR="00A14E71" w:rsidRDefault="00A14E71" w:rsidP="00A14E71">
      <w:pPr>
        <w:ind w:firstLine="0"/>
      </w:pPr>
      <w:r>
        <w:t>{</w:t>
      </w:r>
    </w:p>
    <w:p w:rsidR="00A14E71" w:rsidRDefault="00A14E71" w:rsidP="00A14E71">
      <w:pPr>
        <w:ind w:firstLine="0"/>
      </w:pPr>
      <w:r>
        <w:t xml:space="preserve">    public class InstructionSet</w:t>
      </w:r>
    </w:p>
    <w:p w:rsidR="00A14E71" w:rsidRDefault="00A14E71" w:rsidP="00A14E71">
      <w:pPr>
        <w:ind w:firstLine="0"/>
      </w:pPr>
      <w:r>
        <w:t xml:space="preserve">    {</w:t>
      </w:r>
    </w:p>
    <w:p w:rsidR="00A14E71" w:rsidRDefault="00A14E71" w:rsidP="00A14E71">
      <w:pPr>
        <w:ind w:firstLine="0"/>
      </w:pPr>
      <w:r>
        <w:t xml:space="preserve">        public </w:t>
      </w:r>
      <w:proofErr w:type="gramStart"/>
      <w:r>
        <w:t>Instruction[</w:t>
      </w:r>
      <w:proofErr w:type="gramEnd"/>
      <w:r>
        <w:t>] Instructions = new Instruction[64];</w:t>
      </w:r>
    </w:p>
    <w:p w:rsidR="00A14E71" w:rsidRDefault="00A14E71" w:rsidP="00A14E71">
      <w:pPr>
        <w:ind w:firstLine="0"/>
      </w:pPr>
    </w:p>
    <w:p w:rsidR="00A14E71" w:rsidRDefault="00A14E71" w:rsidP="00A14E71">
      <w:pPr>
        <w:ind w:firstLine="0"/>
      </w:pPr>
      <w:r>
        <w:t xml:space="preserve">        public </w:t>
      </w:r>
      <w:proofErr w:type="gramStart"/>
      <w:r>
        <w:t>InstructionSet(</w:t>
      </w:r>
      <w:proofErr w:type="gramEnd"/>
      <w:r>
        <w:t>)</w:t>
      </w:r>
    </w:p>
    <w:p w:rsidR="00A14E71" w:rsidRDefault="00A14E71" w:rsidP="00A14E71">
      <w:pPr>
        <w:ind w:firstLine="0"/>
      </w:pPr>
      <w:r>
        <w:t xml:space="preserve">        {</w:t>
      </w:r>
    </w:p>
    <w:p w:rsidR="00A14E71" w:rsidRDefault="00A14E71" w:rsidP="00A14E71">
      <w:pPr>
        <w:ind w:firstLine="0"/>
      </w:pPr>
      <w:r>
        <w:t xml:space="preserve">            Instructions[0b00_000000] = new Instruction</w:t>
      </w:r>
    </w:p>
    <w:p w:rsidR="00A14E71" w:rsidRDefault="00A14E71" w:rsidP="00A14E71">
      <w:pPr>
        <w:ind w:firstLine="0"/>
      </w:pPr>
      <w:r>
        <w:t xml:space="preserve">            {</w:t>
      </w:r>
    </w:p>
    <w:p w:rsidR="00A14E71" w:rsidRDefault="00A14E71" w:rsidP="00A14E71">
      <w:pPr>
        <w:ind w:firstLine="0"/>
      </w:pPr>
      <w:r>
        <w:t xml:space="preserve">                Mnemonic = "NOP",</w:t>
      </w:r>
    </w:p>
    <w:p w:rsidR="00A14E71" w:rsidRDefault="00A14E71" w:rsidP="00A14E71">
      <w:pPr>
        <w:ind w:firstLine="0"/>
      </w:pPr>
      <w:r>
        <w:t xml:space="preserve">                Description = "No operation. Consumes one processor execution cycle.",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 0: do nothing....</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p>
    <w:p w:rsidR="00A14E71" w:rsidRDefault="00A14E71" w:rsidP="00A14E71">
      <w:pPr>
        <w:ind w:firstLine="0"/>
      </w:pPr>
      <w:r>
        <w:t xml:space="preserve">            Instructions[0b00_000001] = new Instruction</w:t>
      </w:r>
    </w:p>
    <w:p w:rsidR="00A14E71" w:rsidRDefault="00A14E71" w:rsidP="00A14E71">
      <w:pPr>
        <w:ind w:firstLine="0"/>
      </w:pPr>
      <w:r>
        <w:t xml:space="preserve">            {</w:t>
      </w:r>
    </w:p>
    <w:p w:rsidR="00A14E71" w:rsidRDefault="00A14E71" w:rsidP="00A14E71">
      <w:pPr>
        <w:ind w:firstLine="0"/>
      </w:pPr>
      <w:r>
        <w:t xml:space="preserve">                Mnemonic = "ADD",</w:t>
      </w:r>
    </w:p>
    <w:p w:rsidR="00A14E71" w:rsidRDefault="00A14E71" w:rsidP="00A14E71">
      <w:pPr>
        <w:ind w:firstLine="0"/>
      </w:pPr>
      <w:r>
        <w:t xml:space="preserve">                Description = "Sets ACC to RegA, then adds value from bus to ACC and stores in Reg A.",</w:t>
      </w:r>
    </w:p>
    <w:p w:rsidR="00A14E71" w:rsidRDefault="00A14E71" w:rsidP="00A14E71">
      <w:pPr>
        <w:ind w:firstLine="0"/>
      </w:pPr>
      <w:r>
        <w:t xml:space="preserve">                </w:t>
      </w: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 // step 1 if memory mode direct, else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add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lastRenderedPageBreak/>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proc.ALU.SetMode(ALUModes.Add);</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Instructions[0b00_000010] = new Instruction</w:t>
      </w:r>
    </w:p>
    <w:p w:rsidR="00A14E71" w:rsidRDefault="00A14E71" w:rsidP="00A14E71">
      <w:pPr>
        <w:ind w:firstLine="0"/>
      </w:pPr>
      <w:r>
        <w:t xml:space="preserve">            {</w:t>
      </w:r>
    </w:p>
    <w:p w:rsidR="00A14E71" w:rsidRDefault="00A14E71" w:rsidP="00A14E71">
      <w:pPr>
        <w:ind w:firstLine="0"/>
      </w:pPr>
      <w:r>
        <w:t xml:space="preserve">                Mnemonic = "SUB",</w:t>
      </w:r>
    </w:p>
    <w:p w:rsidR="00A14E71" w:rsidRDefault="00A14E71" w:rsidP="00A14E71">
      <w:pPr>
        <w:ind w:firstLine="0"/>
      </w:pPr>
      <w:r>
        <w:t xml:space="preserve">                Description = "Sets ACC to RegA, (ACC-Bus) and stores in Reg A.",</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2;</w:t>
      </w:r>
    </w:p>
    <w:p w:rsidR="00A14E71" w:rsidRDefault="00A14E71" w:rsidP="00A14E71">
      <w:pPr>
        <w:ind w:firstLine="0"/>
      </w:pPr>
      <w:r>
        <w:lastRenderedPageBreak/>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sub operation. Result will sit in the ACC.</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proc.ALU.SetMode(ALUModes.Subtract);</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lastRenderedPageBreak/>
        <w:t xml:space="preserve">                        </w:t>
      </w:r>
      <w:proofErr w:type="gramStart"/>
      <w:r>
        <w:t>ctx.RegA.SetFlag</w:t>
      </w:r>
      <w:proofErr w:type="gramEnd"/>
      <w:r>
        <w:t>(BusFlags.Write);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Instructions[0b00_000011] = new Instruction</w:t>
      </w:r>
    </w:p>
    <w:p w:rsidR="00A14E71" w:rsidRDefault="00A14E71" w:rsidP="00A14E71">
      <w:pPr>
        <w:ind w:firstLine="0"/>
      </w:pPr>
      <w:r>
        <w:t xml:space="preserve">            {</w:t>
      </w:r>
    </w:p>
    <w:p w:rsidR="00A14E71" w:rsidRDefault="00A14E71" w:rsidP="00A14E71">
      <w:pPr>
        <w:ind w:firstLine="0"/>
      </w:pPr>
      <w:r>
        <w:t xml:space="preserve">                Mnemonic = "BRA",</w:t>
      </w:r>
    </w:p>
    <w:p w:rsidR="00A14E71" w:rsidRDefault="00A14E71" w:rsidP="00A14E71">
      <w:pPr>
        <w:ind w:firstLine="0"/>
      </w:pPr>
      <w:r>
        <w:t xml:space="preserve">                Description = "Jumps to RegB, Immediate or Direct",</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lastRenderedPageBreak/>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Instructions[0b00_000100] = new Instruction</w:t>
      </w:r>
    </w:p>
    <w:p w:rsidR="00A14E71" w:rsidRDefault="00A14E71" w:rsidP="00A14E71">
      <w:pPr>
        <w:ind w:firstLine="0"/>
      </w:pPr>
      <w:r>
        <w:t xml:space="preserve">            {</w:t>
      </w:r>
    </w:p>
    <w:p w:rsidR="00A14E71" w:rsidRDefault="00A14E71" w:rsidP="00A14E71">
      <w:pPr>
        <w:ind w:firstLine="0"/>
      </w:pPr>
      <w:r>
        <w:t xml:space="preserve">                Mnemonic = "BRZ",</w:t>
      </w:r>
    </w:p>
    <w:p w:rsidR="00A14E71" w:rsidRDefault="00A14E71" w:rsidP="00A14E71">
      <w:pPr>
        <w:ind w:firstLine="0"/>
      </w:pPr>
      <w:r>
        <w:t xml:space="preserve">                Description = "Jumps to RegB, Immediate or Direct when RegA is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 0) // If non-zero,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lastRenderedPageBreak/>
        <w:t xml:space="preserve">            </w:t>
      </w: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Instructions[0b00_000101] = new Instruction</w:t>
      </w:r>
    </w:p>
    <w:p w:rsidR="00A14E71" w:rsidRDefault="00A14E71" w:rsidP="00A14E71">
      <w:pPr>
        <w:ind w:firstLine="0"/>
      </w:pPr>
      <w:r>
        <w:t xml:space="preserve">            {</w:t>
      </w:r>
    </w:p>
    <w:p w:rsidR="00A14E71" w:rsidRDefault="00A14E71" w:rsidP="00A14E71">
      <w:pPr>
        <w:ind w:firstLine="0"/>
      </w:pPr>
      <w:r>
        <w:t xml:space="preserve">                Mnemonic = "BRP",</w:t>
      </w:r>
    </w:p>
    <w:p w:rsidR="00A14E71" w:rsidRDefault="00A14E71" w:rsidP="00A14E71">
      <w:pPr>
        <w:ind w:firstLine="0"/>
      </w:pPr>
      <w:r>
        <w:t xml:space="preserve">                Description = "Jumps to RegB, Immediate or Direct when RegA &gt;=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w:t>
      </w:r>
      <w:proofErr w:type="gramStart"/>
      <w:r>
        <w:t>ctx.RegA.Value</w:t>
      </w:r>
      <w:proofErr w:type="gramEnd"/>
      <w:r>
        <w:t>, 0) &lt; 0) // If less than zero, end instruction.</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w:t>
      </w:r>
      <w:proofErr w:type="gramStart"/>
      <w:r>
        <w:t>proc.MemoryBank.SetFlag</w:t>
      </w:r>
      <w:proofErr w:type="gramEnd"/>
      <w:r>
        <w:t>(MemoryFlags.Read); // Config mem bank to read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r>
        <w:t xml:space="preserve">                        return </w:t>
      </w:r>
      <w:proofErr w:type="gramStart"/>
      <w:r>
        <w:t>ctx.MemoryMode</w:t>
      </w:r>
      <w:proofErr w:type="gramEnd"/>
      <w:r>
        <w:t xml:space="preserve"> == MemoryMode.Direct ? </w:t>
      </w:r>
      <w:proofErr w:type="gramStart"/>
      <w:r>
        <w:t>1 :</w:t>
      </w:r>
      <w:proofErr w:type="gramEnd"/>
      <w:r>
        <w:t xml:space="preserve">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lastRenderedPageBreak/>
        <w:t xml:space="preserve">                            proc.MDR.SetFlag(BusFlags.Read); // MDR =&gt; PC</w:t>
      </w:r>
    </w:p>
    <w:p w:rsidR="00A14E71" w:rsidRDefault="00A14E71" w:rsidP="00A14E71">
      <w:pPr>
        <w:ind w:firstLine="0"/>
      </w:pPr>
      <w:r>
        <w:t xml:space="preserve">                            proc.</w:t>
      </w:r>
      <w:proofErr w:type="gramStart"/>
      <w:r>
        <w:t>PC.SetFlag</w:t>
      </w:r>
      <w:proofErr w:type="gramEnd"/>
      <w:r>
        <w:t>(BusFlags.Write);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Instructions[0b00_000110] = new Instruction</w:t>
      </w:r>
    </w:p>
    <w:p w:rsidR="00A14E71" w:rsidRDefault="00A14E71" w:rsidP="00A14E71">
      <w:pPr>
        <w:ind w:firstLine="0"/>
      </w:pPr>
      <w:r>
        <w:t xml:space="preserve">            {</w:t>
      </w:r>
    </w:p>
    <w:p w:rsidR="00A14E71" w:rsidRDefault="00A14E71" w:rsidP="00A14E71">
      <w:pPr>
        <w:ind w:firstLine="0"/>
      </w:pPr>
      <w:r>
        <w:t xml:space="preserve">                Mnemonic = "MOV",</w:t>
      </w:r>
    </w:p>
    <w:p w:rsidR="00A14E71" w:rsidRDefault="00A14E71" w:rsidP="00A14E71">
      <w:pPr>
        <w:ind w:firstLine="0"/>
      </w:pPr>
      <w:r>
        <w:t xml:space="preserve">                Description = "Moves a value into RegA from RegB,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Read from CIR, or RegB into RegA</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null; // Direct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w:t>
      </w:r>
    </w:p>
    <w:p w:rsidR="00A14E71" w:rsidRDefault="00A14E71" w:rsidP="00A14E71">
      <w:pPr>
        <w:ind w:firstLine="0"/>
      </w:pPr>
      <w:r>
        <w:t xml:space="preserve">                        } else if (</w:t>
      </w:r>
      <w:proofErr w:type="gramStart"/>
      <w:r>
        <w:t>ctx.MemoryMode</w:t>
      </w:r>
      <w:proofErr w:type="gramEnd"/>
      <w:r>
        <w:t xml:space="preserve"> == MemoryMode.Immediate)</w:t>
      </w:r>
    </w:p>
    <w:p w:rsidR="00A14E71" w:rsidRDefault="00A14E71" w:rsidP="00A14E71">
      <w:pPr>
        <w:ind w:firstLine="0"/>
      </w:pPr>
      <w:r>
        <w:t xml:space="preserve">                        {</w:t>
      </w:r>
    </w:p>
    <w:p w:rsidR="00A14E71" w:rsidRDefault="00A14E71" w:rsidP="00A14E71">
      <w:pPr>
        <w:ind w:firstLine="0"/>
      </w:pPr>
      <w:r>
        <w:t xml:space="preserve">                            proc.CIR.SetFlag(BusFlags.SecondWord);</w:t>
      </w:r>
    </w:p>
    <w:p w:rsidR="00A14E71" w:rsidRDefault="00A14E71" w:rsidP="00A14E71">
      <w:pPr>
        <w:ind w:firstLine="0"/>
      </w:pPr>
      <w:r>
        <w:t xml:space="preserve">                            proc.CIR.SetFlag(BusFlags.Read);</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(BusFlags.Write); //Read bus into RegA</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lastRenderedPageBreak/>
        <w:t xml:space="preserve">            Instructions[0b00_000111] = new Instruction</w:t>
      </w:r>
    </w:p>
    <w:p w:rsidR="00A14E71" w:rsidRDefault="00A14E71" w:rsidP="00A14E71">
      <w:pPr>
        <w:ind w:firstLine="0"/>
      </w:pPr>
      <w:r>
        <w:t xml:space="preserve">            {</w:t>
      </w:r>
    </w:p>
    <w:p w:rsidR="00A14E71" w:rsidRDefault="00A14E71" w:rsidP="00A14E71">
      <w:pPr>
        <w:ind w:firstLine="0"/>
      </w:pPr>
      <w:r>
        <w:t xml:space="preserve">                Mnemonic = "STA",</w:t>
      </w:r>
    </w:p>
    <w:p w:rsidR="00A14E71" w:rsidRDefault="00A14E71" w:rsidP="00A14E71">
      <w:pPr>
        <w:ind w:firstLine="0"/>
      </w:pPr>
      <w:r>
        <w:t xml:space="preserve">                Description = "Saves a value from RegA into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w:t>
      </w:r>
      <w:proofErr w:type="gramStart"/>
      <w:r>
        <w:t>ctx.RegA.SetFlag</w:t>
      </w:r>
      <w:proofErr w:type="gramEnd"/>
      <w:r>
        <w:t>(BusFlags.Read); // RegA =&gt; Bus</w:t>
      </w:r>
    </w:p>
    <w:p w:rsidR="00A14E71" w:rsidRDefault="00A14E71" w:rsidP="00A14E71">
      <w:pPr>
        <w:ind w:firstLine="0"/>
      </w:pPr>
      <w:r>
        <w:t xml:space="preserve">                        proc.MDR.SetFlag(BusFlags.Write); // Bus =&gt; MDR</w:t>
      </w:r>
    </w:p>
    <w:p w:rsidR="00A14E71" w:rsidRDefault="00A14E71" w:rsidP="00A14E71">
      <w:pPr>
        <w:ind w:firstLine="0"/>
      </w:pPr>
      <w:r>
        <w:t xml:space="preserve">                        </w:t>
      </w:r>
      <w:proofErr w:type="gramStart"/>
      <w:r>
        <w:t>proc.MemoryBank.SetFlag</w:t>
      </w:r>
      <w:proofErr w:type="gramEnd"/>
      <w:r>
        <w:t>(MemoryFlags.Write); // Trigger memory write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Instructions[0b00_001000] = new Instruction</w:t>
      </w:r>
    </w:p>
    <w:p w:rsidR="00A14E71" w:rsidRDefault="00A14E71" w:rsidP="00A14E71">
      <w:pPr>
        <w:ind w:firstLine="0"/>
      </w:pPr>
      <w:r>
        <w:t xml:space="preserve">            {</w:t>
      </w:r>
    </w:p>
    <w:p w:rsidR="00A14E71" w:rsidRDefault="00A14E71" w:rsidP="00A14E71">
      <w:pPr>
        <w:ind w:firstLine="0"/>
      </w:pPr>
      <w:r>
        <w:t xml:space="preserve">                Mnemonic = "LDA",</w:t>
      </w:r>
    </w:p>
    <w:p w:rsidR="00A14E71" w:rsidRDefault="00A14E71" w:rsidP="00A14E71">
      <w:pPr>
        <w:ind w:firstLine="0"/>
      </w:pPr>
      <w:r>
        <w:t xml:space="preserve">                Description = "Loads a value from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w:t>
      </w:r>
      <w:proofErr w:type="gramStart"/>
      <w:r>
        <w:t>ctx.MemoryMode</w:t>
      </w:r>
      <w:proofErr w:type="gramEnd"/>
      <w:r>
        <w:t xml:space="preserve"> == MemoryMode.Direct)</w:t>
      </w:r>
    </w:p>
    <w:p w:rsidR="00A14E71" w:rsidRDefault="00A14E71" w:rsidP="00A14E71">
      <w:pPr>
        <w:ind w:firstLine="0"/>
      </w:pPr>
      <w:r>
        <w:t xml:space="preserve">                        {</w:t>
      </w:r>
    </w:p>
    <w:p w:rsidR="00A14E71" w:rsidRDefault="00A14E71" w:rsidP="00A14E71">
      <w:pPr>
        <w:ind w:firstLine="0"/>
      </w:pPr>
      <w:r>
        <w:t xml:space="preserve">                            return </w:t>
      </w:r>
      <w:proofErr w:type="gramStart"/>
      <w:r>
        <w:t>ctx.StageCount</w:t>
      </w:r>
      <w:proofErr w:type="gramEnd"/>
      <w:r>
        <w:t>; // Direct memory mode not supported.</w:t>
      </w:r>
    </w:p>
    <w:p w:rsidR="00A14E71" w:rsidRDefault="00A14E71" w:rsidP="00A14E71">
      <w:pPr>
        <w:ind w:firstLine="0"/>
      </w:pPr>
      <w:r>
        <w:t xml:space="preserve">                        } else if (</w:t>
      </w:r>
      <w:proofErr w:type="gramStart"/>
      <w:r>
        <w:t>ctx.MemoryMode</w:t>
      </w:r>
      <w:proofErr w:type="gramEnd"/>
      <w:r>
        <w:t xml:space="preserve"> == MemoryMode.Register)</w:t>
      </w:r>
    </w:p>
    <w:p w:rsidR="00A14E71" w:rsidRDefault="00A14E71" w:rsidP="00A14E71">
      <w:pPr>
        <w:ind w:firstLine="0"/>
      </w:pPr>
      <w:r>
        <w:t xml:space="preserve">                        {</w:t>
      </w:r>
    </w:p>
    <w:p w:rsidR="00A14E71" w:rsidRDefault="00A14E71" w:rsidP="00A14E71">
      <w:pPr>
        <w:ind w:firstLine="0"/>
      </w:pPr>
      <w:r>
        <w:t xml:space="preserve">                            </w:t>
      </w:r>
      <w:proofErr w:type="gramStart"/>
      <w:r>
        <w:t>ctx.RegB.SetFlag</w:t>
      </w:r>
      <w:proofErr w:type="gramEnd"/>
      <w:r>
        <w:t>(BusFlags.Read);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roofErr w:type="gramStart"/>
      <w:r>
        <w:t>proc.MemoryBank.SetFlag</w:t>
      </w:r>
      <w:proofErr w:type="gramEnd"/>
      <w:r>
        <w:t>(MemoryFlags.Write); // Trigger memory read of length two bytes</w:t>
      </w:r>
    </w:p>
    <w:p w:rsidR="00A14E71" w:rsidRDefault="00A14E71" w:rsidP="00A14E71">
      <w:pPr>
        <w:ind w:firstLine="0"/>
      </w:pPr>
      <w:r>
        <w:t xml:space="preserve">                        </w:t>
      </w:r>
      <w:proofErr w:type="gramStart"/>
      <w:r>
        <w:t>proc.MemoryBank.SetFlag</w:t>
      </w:r>
      <w:proofErr w:type="gramEnd"/>
      <w:r>
        <w:t>(MemoryFlags.TwoBytes);</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proc.MDR.SetFlag(BusFlags.Read); // MDR =&gt; Bus</w:t>
      </w:r>
    </w:p>
    <w:p w:rsidR="00A14E71" w:rsidRDefault="00A14E71" w:rsidP="00A14E71">
      <w:pPr>
        <w:ind w:firstLine="0"/>
      </w:pPr>
      <w:r>
        <w:t xml:space="preserve">                        </w:t>
      </w:r>
      <w:proofErr w:type="gramStart"/>
      <w:r>
        <w:t>ctx.RegA.SetFlag</w:t>
      </w:r>
      <w:proofErr w:type="gramEnd"/>
      <w:r>
        <w:t>(BusFlags.Write); // Bus =&gt; RegA</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w:t>
      </w:r>
    </w:p>
    <w:p w:rsidR="00A14E71" w:rsidRDefault="00A14E71" w:rsidP="00A14E71">
      <w:pPr>
        <w:ind w:firstLine="0"/>
      </w:pPr>
    </w:p>
    <w:p w:rsidR="00A14E71" w:rsidRDefault="00A14E71" w:rsidP="00A14E71">
      <w:pPr>
        <w:pStyle w:val="Heading3"/>
      </w:pPr>
      <w:bookmarkStart w:id="84" w:name="_Toc3714834"/>
      <w:r>
        <w:t>Memory Bank Control</w:t>
      </w:r>
      <w:bookmarkEnd w:id="84"/>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 xml:space="preserve">] _rows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MemoryBankRow[8]; </w:t>
      </w:r>
      <w:r>
        <w:rPr>
          <w:rFonts w:ascii="Consolas" w:hAnsi="Consolas" w:cs="Consolas"/>
          <w:color w:val="008000"/>
          <w:kern w:val="0"/>
          <w:sz w:val="19"/>
          <w:szCs w:val="19"/>
        </w:rPr>
        <w:t>// 8 rows of 8 gives 64 bytes per page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_memoryStartAddress; </w:t>
      </w:r>
      <w:r>
        <w:rPr>
          <w:rFonts w:ascii="Consolas" w:hAnsi="Consolas" w:cs="Consolas"/>
          <w:color w:val="008000"/>
          <w:kern w:val="0"/>
          <w:sz w:val="19"/>
          <w:szCs w:val="19"/>
        </w:rPr>
        <w:t>// Address to start memorybank 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Int32 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_memoryStartAddress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Trigger setup on change of page. This setup propoagates down to the individual 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(0, i * 65)}; </w:t>
      </w:r>
      <w:r>
        <w:rPr>
          <w:rFonts w:ascii="Consolas" w:hAnsi="Consolas" w:cs="Consolas"/>
          <w:color w:val="008000"/>
          <w:kern w:val="0"/>
          <w:sz w:val="19"/>
          <w:szCs w:val="19"/>
        </w:rPr>
        <w:t>// Setup rows and positions programatically.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Controls.Add(_rows[i]);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_rows[i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(MemoryStartAddress + i * 8, memory); </w:t>
      </w:r>
      <w:r>
        <w:rPr>
          <w:rFonts w:ascii="Consolas" w:hAnsi="Consolas" w:cs="Consolas"/>
          <w:color w:val="008000"/>
          <w:kern w:val="0"/>
          <w:sz w:val="19"/>
          <w:szCs w:val="19"/>
        </w:rPr>
        <w:t>// Trigger setup propagation.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StepMemoryPage(</w:t>
      </w:r>
      <w:proofErr w:type="gramEnd"/>
      <w:r>
        <w:rPr>
          <w:rFonts w:ascii="Consolas" w:hAnsi="Consolas" w:cs="Consolas"/>
          <w:color w:val="0000FF"/>
          <w:kern w:val="0"/>
          <w:sz w:val="19"/>
          <w:szCs w:val="19"/>
        </w:rPr>
        <w:t>int</w:t>
      </w:r>
      <w:r>
        <w:rPr>
          <w:rFonts w:ascii="Consolas" w:hAnsi="Consolas" w:cs="Consolas"/>
          <w:color w:val="000000"/>
          <w:kern w:val="0"/>
          <w:sz w:val="19"/>
          <w:szCs w:val="19"/>
        </w:rPr>
        <w:t xml:space="preserve"> pages) </w:t>
      </w:r>
      <w:r>
        <w:rPr>
          <w:rFonts w:ascii="Consolas" w:hAnsi="Consolas" w:cs="Consolas"/>
          <w:color w:val="008000"/>
          <w:kern w:val="0"/>
          <w:sz w:val="19"/>
          <w:szCs w:val="19"/>
        </w:rPr>
        <w:t>// Helper method to ensure steps are equal 64 byte chunks.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MemoryStartAddress += 64 * pages;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85" w:name="_Toc3714835"/>
      <w:r>
        <w:t>Memory Bank Row Control</w:t>
      </w:r>
      <w:bookmarkEnd w:id="85"/>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MemoryBankRow</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 xml:space="preserve">] _cells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MemoryBankCell[8]; </w:t>
      </w:r>
      <w:r>
        <w:rPr>
          <w:rFonts w:ascii="Consolas" w:hAnsi="Consolas" w:cs="Consolas"/>
          <w:color w:val="008000"/>
          <w:kern w:val="0"/>
          <w:sz w:val="19"/>
          <w:szCs w:val="19"/>
        </w:rPr>
        <w:t>// 7 cells of 1 byte = 8 bytes per 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MemoryBankRow(</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System.Drawing.Point</w:t>
      </w:r>
      <w:proofErr w:type="gramEnd"/>
      <w:r>
        <w:rPr>
          <w:rFonts w:ascii="Consolas" w:hAnsi="Consolas" w:cs="Consolas"/>
          <w:color w:val="000000"/>
          <w:kern w:val="0"/>
          <w:sz w:val="19"/>
          <w:szCs w:val="19"/>
        </w:rPr>
        <w:t xml:space="preserve">((i * 120) + 120, 0) </w:t>
      </w:r>
      <w:r>
        <w:rPr>
          <w:rFonts w:ascii="Consolas" w:hAnsi="Consolas" w:cs="Consolas"/>
          <w:color w:val="008000"/>
          <w:kern w:val="0"/>
          <w:sz w:val="19"/>
          <w:szCs w:val="19"/>
        </w:rPr>
        <w:t>// Setup positions programtically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Controls.Add(_cells[i]);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memoryStart,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lblAddressStart.Text = Convert.ToString(memoryStart,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formatting for binary style to 16 bits.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lblAddressEnd.Text = Convert.ToString(memoryStart + 7,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(memoryStart + i, memory); </w:t>
      </w:r>
      <w:r>
        <w:rPr>
          <w:rFonts w:ascii="Consolas" w:hAnsi="Consolas" w:cs="Consolas"/>
          <w:color w:val="008000"/>
          <w:kern w:val="0"/>
          <w:sz w:val="19"/>
          <w:szCs w:val="19"/>
        </w:rPr>
        <w:t>// Propogate setup to cells.a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44262E" w:rsidP="0044262E">
      <w:pPr>
        <w:pStyle w:val="Heading3"/>
      </w:pPr>
      <w:bookmarkStart w:id="86" w:name="_Toc3714836"/>
      <w:r>
        <w:t>Memory Bank Cell Control</w:t>
      </w:r>
      <w:bookmarkEnd w:id="86"/>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System.Collections.Generic</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System.Net.Configuration;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System.Threading.Tasks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MemoryBankCell</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Components.MemoryBank _memory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 xml:space="preserve">Int32 memoryAddress,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Final stage of setup.</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memoryAddressString = Convert.ToString(memoryAddress,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(3,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val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lblAddress.Text = </w:t>
      </w:r>
      <w:r>
        <w:rPr>
          <w:rFonts w:ascii="Consolas" w:hAnsi="Consolas" w:cs="Consolas"/>
          <w:color w:val="A31515"/>
          <w:kern w:val="0"/>
          <w:sz w:val="19"/>
          <w:szCs w:val="19"/>
        </w:rPr>
        <w:t>"Address "</w:t>
      </w:r>
      <w:r>
        <w:rPr>
          <w:rFonts w:ascii="Consolas" w:hAnsi="Consolas" w:cs="Consolas"/>
          <w:color w:val="000000"/>
          <w:kern w:val="0"/>
          <w:sz w:val="19"/>
          <w:szCs w:val="19"/>
        </w:rPr>
        <w:t xml:space="preserve"> + memoryAddressString.Substring(memoryAddressString.Length - 3); </w:t>
      </w:r>
      <w:r>
        <w:rPr>
          <w:rFonts w:ascii="Consolas" w:hAnsi="Consolas" w:cs="Consolas"/>
          <w:color w:val="008000"/>
          <w:kern w:val="0"/>
          <w:sz w:val="19"/>
          <w:szCs w:val="19"/>
        </w:rPr>
        <w:t>// Ensure length is correct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 = </w:t>
      </w:r>
      <w:proofErr w:type="gramStart"/>
      <w:r>
        <w:rPr>
          <w:rFonts w:ascii="Consolas" w:hAnsi="Consolas" w:cs="Consolas"/>
          <w:color w:val="000000"/>
          <w:kern w:val="0"/>
          <w:sz w:val="19"/>
          <w:szCs w:val="19"/>
        </w:rPr>
        <w:t>memory ??</w:t>
      </w:r>
      <w:proofErr w:type="gramEnd"/>
      <w:r>
        <w:rPr>
          <w:rFonts w:ascii="Consolas" w:hAnsi="Consolas" w:cs="Consolas"/>
          <w:color w:val="000000"/>
          <w:kern w:val="0"/>
          <w:sz w:val="19"/>
          <w:szCs w:val="19"/>
        </w:rPr>
        <w:t xml:space="preserve"> _memory; </w:t>
      </w:r>
      <w:r>
        <w:rPr>
          <w:rFonts w:ascii="Consolas" w:hAnsi="Consolas" w:cs="Consolas"/>
          <w:color w:val="008000"/>
          <w:kern w:val="0"/>
          <w:sz w:val="19"/>
          <w:szCs w:val="19"/>
        </w:rPr>
        <w:t>// Handle memory being null.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_memoryAddress = 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_memory </w:t>
      </w:r>
      <w:r>
        <w:rPr>
          <w:rFonts w:ascii="Consolas" w:hAnsi="Consolas" w:cs="Consolas"/>
          <w:color w:val="0000FF"/>
          <w:kern w:val="0"/>
          <w:sz w:val="19"/>
          <w:szCs w:val="19"/>
        </w:rPr>
        <w:t>is</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txtBox.Text = Convert.ToString(_memory[(</w:t>
      </w:r>
      <w:r>
        <w:rPr>
          <w:rFonts w:ascii="Consolas" w:hAnsi="Consolas" w:cs="Consolas"/>
          <w:color w:val="0000FF"/>
          <w:kern w:val="0"/>
          <w:sz w:val="19"/>
          <w:szCs w:val="19"/>
        </w:rPr>
        <w:t>ushort</w:t>
      </w:r>
      <w:r>
        <w:rPr>
          <w:rFonts w:ascii="Consolas" w:hAnsi="Consolas" w:cs="Consolas"/>
          <w:color w:val="000000"/>
          <w:kern w:val="0"/>
          <w:sz w:val="19"/>
          <w:szCs w:val="19"/>
        </w:rPr>
        <w:t>)_memoryAddress],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(8,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to 8 bits.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ValueChanged(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 binary value validation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txtBox.Text.Length</w:t>
      </w:r>
      <w:proofErr w:type="gramEnd"/>
      <w:r>
        <w:rPr>
          <w:rFonts w:ascii="Consolas" w:hAnsi="Consolas" w:cs="Consolas"/>
          <w:color w:val="000000"/>
          <w:kern w:val="0"/>
          <w:sz w:val="19"/>
          <w:szCs w:val="19"/>
        </w:rPr>
        <w:t xml:space="preserve"> &gt; 0)</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 _memoryAddress] = Convert.ToByte(txtBox.Text, 2); </w:t>
      </w:r>
      <w:r>
        <w:rPr>
          <w:rFonts w:ascii="Consolas" w:hAnsi="Consolas" w:cs="Consolas"/>
          <w:color w:val="008000"/>
          <w:kern w:val="0"/>
          <w:sz w:val="19"/>
          <w:szCs w:val="19"/>
        </w:rPr>
        <w:t>// Update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err) </w:t>
      </w:r>
      <w:r>
        <w:rPr>
          <w:rFonts w:ascii="Consolas" w:hAnsi="Consolas" w:cs="Consolas"/>
          <w:color w:val="008000"/>
          <w:kern w:val="0"/>
          <w:sz w:val="19"/>
          <w:szCs w:val="19"/>
        </w:rPr>
        <w:t>// Convert throws exception if it cannot cast.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MessageBox.Show(</w:t>
      </w:r>
      <w:r>
        <w:rPr>
          <w:rFonts w:ascii="Consolas" w:hAnsi="Consolas" w:cs="Consolas"/>
          <w:color w:val="A31515"/>
          <w:kern w:val="0"/>
          <w:sz w:val="19"/>
          <w:szCs w:val="19"/>
        </w:rPr>
        <w:t>"That's an invalid binary string!"</w:t>
      </w:r>
      <w:r>
        <w:rPr>
          <w:rFonts w:ascii="Consolas" w:hAnsi="Consolas" w:cs="Consolas"/>
          <w:color w:val="000000"/>
          <w:kern w:val="0"/>
          <w:sz w:val="19"/>
          <w:szCs w:val="19"/>
        </w:rPr>
        <w:t xml:space="preserve">); </w:t>
      </w:r>
      <w:r>
        <w:rPr>
          <w:rFonts w:ascii="Consolas" w:hAnsi="Consolas" w:cs="Consolas"/>
          <w:color w:val="008000"/>
          <w:kern w:val="0"/>
          <w:sz w:val="19"/>
          <w:szCs w:val="19"/>
        </w:rPr>
        <w:t>// Inform user.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UpdateCell(</w:t>
      </w:r>
      <w:proofErr w:type="gramEnd"/>
      <w:r>
        <w:rPr>
          <w:rFonts w:ascii="Consolas" w:hAnsi="Consolas" w:cs="Consolas"/>
          <w:color w:val="000000"/>
          <w:kern w:val="0"/>
          <w:sz w:val="19"/>
          <w:szCs w:val="19"/>
        </w:rPr>
        <w:t xml:space="preserve">); </w:t>
      </w:r>
      <w:r>
        <w:rPr>
          <w:rFonts w:ascii="Consolas" w:hAnsi="Consolas" w:cs="Consolas"/>
          <w:color w:val="008000"/>
          <w:kern w:val="0"/>
          <w:sz w:val="19"/>
          <w:szCs w:val="19"/>
        </w:rPr>
        <w:t>// Reset to prev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pStyle w:val="Heading3"/>
      </w:pPr>
      <w:bookmarkStart w:id="87" w:name="_Toc3714837"/>
      <w:r>
        <w:t>Memory Bank Controls Control</w:t>
      </w:r>
      <w:bookmarkEnd w:id="87"/>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System.Windows.Forms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proofErr w:type="gramStart"/>
      <w:r>
        <w:rPr>
          <w:rFonts w:ascii="Consolas" w:hAnsi="Consolas" w:cs="Consolas"/>
          <w:color w:val="2B91AF"/>
          <w:kern w:val="0"/>
          <w:sz w:val="19"/>
          <w:szCs w:val="19"/>
        </w:rPr>
        <w:t>MemoryBankControls</w:t>
      </w:r>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MemoryBank _memoryBank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MemoryBankControls(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InitializeComponent(</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Setup(</w:t>
      </w:r>
      <w:proofErr w:type="gramEnd"/>
      <w:r>
        <w:rPr>
          <w:rFonts w:ascii="Consolas" w:hAnsi="Consolas" w:cs="Consolas"/>
          <w:color w:val="000000"/>
          <w:kern w:val="0"/>
          <w:sz w:val="19"/>
          <w:szCs w:val="19"/>
        </w:rPr>
        <w:t>MemoryBank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 =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StepBack(</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 </w:t>
      </w:r>
      <w:r>
        <w:rPr>
          <w:rFonts w:ascii="Consolas" w:hAnsi="Consolas" w:cs="Consolas"/>
          <w:color w:val="008000"/>
          <w:kern w:val="0"/>
          <w:sz w:val="19"/>
          <w:szCs w:val="19"/>
        </w:rPr>
        <w:t>// Use page step helper to ensure pages remain equal size.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StepForward(</w:t>
      </w:r>
      <w:proofErr w:type="gramEnd"/>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UpdateLabels(</w:t>
      </w:r>
      <w:proofErr w:type="gramEnd"/>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lblMemoryStart.Text = Convert.ToString(_memoryBank.MemoryStartAddress,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Binary formatting to 16 bit number even if shorter.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lblMemoryEnd.Text = Convert.ToString(_memoryBank.MemoryStartAddress + 63, 2</w:t>
      </w:r>
      <w:proofErr w:type="gramStart"/>
      <w:r>
        <w:rPr>
          <w:rFonts w:ascii="Consolas" w:hAnsi="Consolas" w:cs="Consolas"/>
          <w:color w:val="000000"/>
          <w:kern w:val="0"/>
          <w:sz w:val="19"/>
          <w:szCs w:val="19"/>
        </w:rPr>
        <w:t>).PadLeft</w:t>
      </w:r>
      <w:proofErr w:type="gramEnd"/>
      <w:r>
        <w:rPr>
          <w:rFonts w:ascii="Consolas" w:hAnsi="Consolas" w:cs="Consolas"/>
          <w:color w:val="000000"/>
          <w:kern w:val="0"/>
          <w:sz w:val="19"/>
          <w:szCs w:val="19"/>
        </w:rPr>
        <w:t xml:space="preserve">(16, </w:t>
      </w:r>
      <w:r>
        <w:rPr>
          <w:rFonts w:ascii="Consolas" w:hAnsi="Consolas" w:cs="Consolas"/>
          <w:color w:val="A31515"/>
          <w:kern w:val="0"/>
          <w:sz w:val="19"/>
          <w:szCs w:val="19"/>
        </w:rPr>
        <w:t>'0'</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btnStepPageBack.Enabled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- 64 &lt; 0); </w:t>
      </w:r>
      <w:r>
        <w:rPr>
          <w:rFonts w:ascii="Consolas" w:hAnsi="Consolas" w:cs="Consolas"/>
          <w:color w:val="008000"/>
          <w:kern w:val="0"/>
          <w:sz w:val="19"/>
          <w:szCs w:val="19"/>
        </w:rPr>
        <w:t>// Prevent user overflowing.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btnStepPageForward.Enabled </w:t>
      </w:r>
      <w:proofErr w:type="gramStart"/>
      <w:r>
        <w:rPr>
          <w:rFonts w:ascii="Consolas" w:hAnsi="Consolas" w:cs="Consolas"/>
          <w:color w:val="000000"/>
          <w:kern w:val="0"/>
          <w:sz w:val="19"/>
          <w:szCs w:val="19"/>
        </w:rPr>
        <w:t>= !</w:t>
      </w:r>
      <w:proofErr w:type="gramEnd"/>
      <w:r>
        <w:rPr>
          <w:rFonts w:ascii="Consolas" w:hAnsi="Consolas" w:cs="Consolas"/>
          <w:color w:val="000000"/>
          <w:kern w:val="0"/>
          <w:sz w:val="19"/>
          <w:szCs w:val="19"/>
        </w:rPr>
        <w:t xml:space="preserve">(_memoryBank.MemoryStartAddress + 127 &gt; 65535); </w:t>
      </w:r>
      <w:r>
        <w:rPr>
          <w:rFonts w:ascii="Consolas" w:hAnsi="Consolas" w:cs="Consolas"/>
          <w:color w:val="008000"/>
          <w:kern w:val="0"/>
          <w:sz w:val="19"/>
          <w:szCs w:val="19"/>
        </w:rPr>
        <w:t>// Ensure MemoryEndAddress will not overflow</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Pr="0044262E" w:rsidRDefault="0044262E" w:rsidP="0044262E">
      <w:pPr>
        <w:ind w:firstLine="0"/>
      </w:pPr>
    </w:p>
    <w:bookmarkStart w:id="88" w:name="_Toc3714838" w:displacedByCustomXml="next"/>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33"/>
          <w:bookmarkEnd w:id="88"/>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FC5C58" w:rsidRDefault="00C31D30" w:rsidP="002158D2">
          <w:pPr>
            <w:pStyle w:val="Bibliography"/>
          </w:pPr>
          <w:r>
            <w:rPr>
              <w:b/>
              <w:bCs/>
              <w:noProof/>
            </w:rPr>
            <w:fldChar w:fldCharType="end"/>
          </w:r>
        </w:p>
      </w:sdtContent>
    </w:sdt>
    <w:p w:rsidR="00E81978" w:rsidRDefault="00FC5C58" w:rsidP="00FC5C58">
      <w:pPr>
        <w:pStyle w:val="Bibliography"/>
        <w:ind w:left="0" w:firstLine="0"/>
        <w:rPr>
          <w:noProof/>
        </w:rPr>
      </w:pPr>
      <w:r>
        <w:rPr>
          <w:noProof/>
        </w:rPr>
        <w:t xml:space="preserve">During development, I made use of </w:t>
      </w:r>
      <w:hyperlink r:id="rId76" w:history="1">
        <w:r w:rsidRPr="00736C55">
          <w:rPr>
            <w:rStyle w:val="Hyperlink"/>
            <w:noProof/>
          </w:rPr>
          <w:t>https://docs.microsoft.com/en-us/dotnet/csharp/programming-guide/</w:t>
        </w:r>
      </w:hyperlink>
      <w:r>
        <w:rPr>
          <w:noProof/>
        </w:rPr>
        <w:t xml:space="preserve"> and </w:t>
      </w:r>
      <w:hyperlink r:id="rId77" w:history="1">
        <w:r w:rsidRPr="00736C55">
          <w:rPr>
            <w:rStyle w:val="Hyperlink"/>
            <w:noProof/>
          </w:rPr>
          <w:t>https://docs.microsoft.com/en-us/dotnet/api/</w:t>
        </w:r>
      </w:hyperlink>
      <w:r>
        <w:rPr>
          <w:noProof/>
        </w:rPr>
        <w:t xml:space="preserve"> for information pertaining to the language and the .net library.</w:t>
      </w:r>
    </w:p>
    <w:sectPr w:rsidR="00E81978">
      <w:headerReference w:type="default" r:id="rId78"/>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406" w:rsidRDefault="00121406">
      <w:pPr>
        <w:spacing w:line="240" w:lineRule="auto"/>
      </w:pPr>
      <w:r>
        <w:separator/>
      </w:r>
    </w:p>
    <w:p w:rsidR="00121406" w:rsidRDefault="00121406"/>
  </w:endnote>
  <w:endnote w:type="continuationSeparator" w:id="0">
    <w:p w:rsidR="00121406" w:rsidRDefault="00121406">
      <w:pPr>
        <w:spacing w:line="240" w:lineRule="auto"/>
      </w:pPr>
      <w:r>
        <w:continuationSeparator/>
      </w:r>
    </w:p>
    <w:p w:rsidR="00121406" w:rsidRDefault="00121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406" w:rsidRDefault="00121406">
      <w:pPr>
        <w:spacing w:line="240" w:lineRule="auto"/>
      </w:pPr>
      <w:r>
        <w:separator/>
      </w:r>
    </w:p>
    <w:p w:rsidR="00121406" w:rsidRDefault="00121406"/>
  </w:footnote>
  <w:footnote w:type="continuationSeparator" w:id="0">
    <w:p w:rsidR="00121406" w:rsidRDefault="00121406">
      <w:pPr>
        <w:spacing w:line="240" w:lineRule="auto"/>
      </w:pPr>
      <w:r>
        <w:continuationSeparator/>
      </w:r>
    </w:p>
    <w:p w:rsidR="00121406" w:rsidRDefault="001214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3C3C" w:rsidRDefault="00D33C3C">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4D1307"/>
    <w:multiLevelType w:val="hybridMultilevel"/>
    <w:tmpl w:val="3D9869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241124"/>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754A11"/>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A0D9C"/>
    <w:multiLevelType w:val="hybridMultilevel"/>
    <w:tmpl w:val="9056D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C3648"/>
    <w:multiLevelType w:val="hybridMultilevel"/>
    <w:tmpl w:val="E9E0F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0D1"/>
    <w:multiLevelType w:val="hybridMultilevel"/>
    <w:tmpl w:val="1BE0B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AD477EB"/>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4B6439"/>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3"/>
  </w:num>
  <w:num w:numId="14">
    <w:abstractNumId w:val="20"/>
  </w:num>
  <w:num w:numId="15">
    <w:abstractNumId w:val="26"/>
  </w:num>
  <w:num w:numId="16">
    <w:abstractNumId w:val="22"/>
  </w:num>
  <w:num w:numId="17">
    <w:abstractNumId w:val="19"/>
  </w:num>
  <w:num w:numId="18">
    <w:abstractNumId w:val="11"/>
  </w:num>
  <w:num w:numId="19">
    <w:abstractNumId w:val="28"/>
  </w:num>
  <w:num w:numId="20">
    <w:abstractNumId w:val="13"/>
  </w:num>
  <w:num w:numId="21">
    <w:abstractNumId w:val="24"/>
  </w:num>
  <w:num w:numId="22">
    <w:abstractNumId w:val="17"/>
  </w:num>
  <w:num w:numId="23">
    <w:abstractNumId w:val="16"/>
  </w:num>
  <w:num w:numId="24">
    <w:abstractNumId w:val="15"/>
  </w:num>
  <w:num w:numId="25">
    <w:abstractNumId w:val="18"/>
  </w:num>
  <w:num w:numId="26">
    <w:abstractNumId w:val="12"/>
  </w:num>
  <w:num w:numId="27">
    <w:abstractNumId w:val="25"/>
  </w:num>
  <w:num w:numId="28">
    <w:abstractNumId w:val="14"/>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075A0"/>
    <w:rsid w:val="0001002A"/>
    <w:rsid w:val="000136F3"/>
    <w:rsid w:val="000161AD"/>
    <w:rsid w:val="00024461"/>
    <w:rsid w:val="000246A4"/>
    <w:rsid w:val="00025DF3"/>
    <w:rsid w:val="000301B9"/>
    <w:rsid w:val="00032CA0"/>
    <w:rsid w:val="00033C46"/>
    <w:rsid w:val="00041191"/>
    <w:rsid w:val="00043FE2"/>
    <w:rsid w:val="000449F5"/>
    <w:rsid w:val="0004667E"/>
    <w:rsid w:val="000550C2"/>
    <w:rsid w:val="00055976"/>
    <w:rsid w:val="0006017F"/>
    <w:rsid w:val="00062AE6"/>
    <w:rsid w:val="000639B4"/>
    <w:rsid w:val="0006622E"/>
    <w:rsid w:val="000716BC"/>
    <w:rsid w:val="00071E85"/>
    <w:rsid w:val="00080C4B"/>
    <w:rsid w:val="000820F7"/>
    <w:rsid w:val="00084517"/>
    <w:rsid w:val="000854FD"/>
    <w:rsid w:val="00090877"/>
    <w:rsid w:val="000916E9"/>
    <w:rsid w:val="00096C04"/>
    <w:rsid w:val="000B435D"/>
    <w:rsid w:val="000B5AEA"/>
    <w:rsid w:val="000C0A6B"/>
    <w:rsid w:val="000C0D5F"/>
    <w:rsid w:val="000C5C53"/>
    <w:rsid w:val="000D1295"/>
    <w:rsid w:val="000D2E92"/>
    <w:rsid w:val="000D3F41"/>
    <w:rsid w:val="000D4F7B"/>
    <w:rsid w:val="000D5978"/>
    <w:rsid w:val="000E4A0C"/>
    <w:rsid w:val="000F202D"/>
    <w:rsid w:val="000F5EC6"/>
    <w:rsid w:val="000F6010"/>
    <w:rsid w:val="00101D6F"/>
    <w:rsid w:val="00101DB9"/>
    <w:rsid w:val="00103597"/>
    <w:rsid w:val="00104153"/>
    <w:rsid w:val="00105802"/>
    <w:rsid w:val="00116EC4"/>
    <w:rsid w:val="001211D8"/>
    <w:rsid w:val="00121406"/>
    <w:rsid w:val="00125239"/>
    <w:rsid w:val="001324A9"/>
    <w:rsid w:val="001332EE"/>
    <w:rsid w:val="00134190"/>
    <w:rsid w:val="001456BF"/>
    <w:rsid w:val="0015097D"/>
    <w:rsid w:val="0015181B"/>
    <w:rsid w:val="00163EAB"/>
    <w:rsid w:val="001643EB"/>
    <w:rsid w:val="00166653"/>
    <w:rsid w:val="00172490"/>
    <w:rsid w:val="001731E6"/>
    <w:rsid w:val="001744FB"/>
    <w:rsid w:val="00182567"/>
    <w:rsid w:val="00182644"/>
    <w:rsid w:val="00184402"/>
    <w:rsid w:val="00190051"/>
    <w:rsid w:val="0019155C"/>
    <w:rsid w:val="00194044"/>
    <w:rsid w:val="00195143"/>
    <w:rsid w:val="001A25F0"/>
    <w:rsid w:val="001A57EC"/>
    <w:rsid w:val="001A5908"/>
    <w:rsid w:val="001A7F0D"/>
    <w:rsid w:val="001B0C47"/>
    <w:rsid w:val="001B6B16"/>
    <w:rsid w:val="001C3271"/>
    <w:rsid w:val="001D0A6A"/>
    <w:rsid w:val="001E1060"/>
    <w:rsid w:val="001E2C55"/>
    <w:rsid w:val="001E68D3"/>
    <w:rsid w:val="001E71E7"/>
    <w:rsid w:val="001F38BD"/>
    <w:rsid w:val="001F4A1B"/>
    <w:rsid w:val="0020233D"/>
    <w:rsid w:val="002158D2"/>
    <w:rsid w:val="00224996"/>
    <w:rsid w:val="002317DB"/>
    <w:rsid w:val="0023415C"/>
    <w:rsid w:val="00235223"/>
    <w:rsid w:val="002357C0"/>
    <w:rsid w:val="00244EED"/>
    <w:rsid w:val="00245E2B"/>
    <w:rsid w:val="002518E3"/>
    <w:rsid w:val="002550BA"/>
    <w:rsid w:val="00257107"/>
    <w:rsid w:val="00257D31"/>
    <w:rsid w:val="002645D0"/>
    <w:rsid w:val="00265AE5"/>
    <w:rsid w:val="002665F0"/>
    <w:rsid w:val="0026670D"/>
    <w:rsid w:val="00270193"/>
    <w:rsid w:val="00274E03"/>
    <w:rsid w:val="00286599"/>
    <w:rsid w:val="00286D6A"/>
    <w:rsid w:val="002946B2"/>
    <w:rsid w:val="00296EC5"/>
    <w:rsid w:val="002A3AF9"/>
    <w:rsid w:val="002B2C43"/>
    <w:rsid w:val="002B4395"/>
    <w:rsid w:val="002B474A"/>
    <w:rsid w:val="002C015C"/>
    <w:rsid w:val="002C26F0"/>
    <w:rsid w:val="002C37BE"/>
    <w:rsid w:val="002C6893"/>
    <w:rsid w:val="002E1C85"/>
    <w:rsid w:val="002F1E23"/>
    <w:rsid w:val="002F2059"/>
    <w:rsid w:val="002F3135"/>
    <w:rsid w:val="002F3941"/>
    <w:rsid w:val="002F7DED"/>
    <w:rsid w:val="00303172"/>
    <w:rsid w:val="00303C3C"/>
    <w:rsid w:val="00304FF9"/>
    <w:rsid w:val="003052EC"/>
    <w:rsid w:val="00310423"/>
    <w:rsid w:val="003206FA"/>
    <w:rsid w:val="0032487B"/>
    <w:rsid w:val="00325927"/>
    <w:rsid w:val="003309C3"/>
    <w:rsid w:val="00332DB7"/>
    <w:rsid w:val="00336215"/>
    <w:rsid w:val="00353766"/>
    <w:rsid w:val="00355DCA"/>
    <w:rsid w:val="00357AEC"/>
    <w:rsid w:val="00360B17"/>
    <w:rsid w:val="00360D69"/>
    <w:rsid w:val="00361493"/>
    <w:rsid w:val="003638D4"/>
    <w:rsid w:val="00364425"/>
    <w:rsid w:val="003653D0"/>
    <w:rsid w:val="003669C9"/>
    <w:rsid w:val="00371016"/>
    <w:rsid w:val="003718F0"/>
    <w:rsid w:val="00371915"/>
    <w:rsid w:val="00371CF2"/>
    <w:rsid w:val="00371DE3"/>
    <w:rsid w:val="00384178"/>
    <w:rsid w:val="00384EE7"/>
    <w:rsid w:val="003853E5"/>
    <w:rsid w:val="003A1688"/>
    <w:rsid w:val="003B31BE"/>
    <w:rsid w:val="003C22D3"/>
    <w:rsid w:val="003C268A"/>
    <w:rsid w:val="003C3A92"/>
    <w:rsid w:val="003C4B14"/>
    <w:rsid w:val="003D1377"/>
    <w:rsid w:val="003D33C4"/>
    <w:rsid w:val="003D60D6"/>
    <w:rsid w:val="003F12F3"/>
    <w:rsid w:val="003F2C03"/>
    <w:rsid w:val="0040029A"/>
    <w:rsid w:val="00400A1C"/>
    <w:rsid w:val="0040139E"/>
    <w:rsid w:val="00405461"/>
    <w:rsid w:val="00417DF7"/>
    <w:rsid w:val="004312A0"/>
    <w:rsid w:val="0044106F"/>
    <w:rsid w:val="0044195F"/>
    <w:rsid w:val="0044262E"/>
    <w:rsid w:val="004524CE"/>
    <w:rsid w:val="00456A7C"/>
    <w:rsid w:val="00461953"/>
    <w:rsid w:val="00467DAB"/>
    <w:rsid w:val="004714CD"/>
    <w:rsid w:val="004769F2"/>
    <w:rsid w:val="00482252"/>
    <w:rsid w:val="00493E10"/>
    <w:rsid w:val="00495295"/>
    <w:rsid w:val="004A19E3"/>
    <w:rsid w:val="004A2624"/>
    <w:rsid w:val="004A45BC"/>
    <w:rsid w:val="004B5532"/>
    <w:rsid w:val="004C0E88"/>
    <w:rsid w:val="004C1522"/>
    <w:rsid w:val="004C2F07"/>
    <w:rsid w:val="004D1F93"/>
    <w:rsid w:val="004E0244"/>
    <w:rsid w:val="004F039A"/>
    <w:rsid w:val="004F397F"/>
    <w:rsid w:val="004F46BE"/>
    <w:rsid w:val="004F4B4B"/>
    <w:rsid w:val="00506E2A"/>
    <w:rsid w:val="00512B26"/>
    <w:rsid w:val="005134A2"/>
    <w:rsid w:val="00517993"/>
    <w:rsid w:val="00522385"/>
    <w:rsid w:val="00523A2F"/>
    <w:rsid w:val="0052574E"/>
    <w:rsid w:val="00526AAA"/>
    <w:rsid w:val="0052774E"/>
    <w:rsid w:val="00527B9A"/>
    <w:rsid w:val="005317B8"/>
    <w:rsid w:val="005335B0"/>
    <w:rsid w:val="005440AB"/>
    <w:rsid w:val="0054736A"/>
    <w:rsid w:val="00551A02"/>
    <w:rsid w:val="0055319B"/>
    <w:rsid w:val="005534FA"/>
    <w:rsid w:val="00555466"/>
    <w:rsid w:val="0056038B"/>
    <w:rsid w:val="005604D6"/>
    <w:rsid w:val="00562A20"/>
    <w:rsid w:val="00563AAF"/>
    <w:rsid w:val="00566831"/>
    <w:rsid w:val="00570633"/>
    <w:rsid w:val="00581F9C"/>
    <w:rsid w:val="00584EDA"/>
    <w:rsid w:val="0058749C"/>
    <w:rsid w:val="005961F6"/>
    <w:rsid w:val="005A6578"/>
    <w:rsid w:val="005B087D"/>
    <w:rsid w:val="005B1140"/>
    <w:rsid w:val="005B19D3"/>
    <w:rsid w:val="005B440E"/>
    <w:rsid w:val="005C569F"/>
    <w:rsid w:val="005C76E2"/>
    <w:rsid w:val="005D0800"/>
    <w:rsid w:val="005D1CB4"/>
    <w:rsid w:val="005D305B"/>
    <w:rsid w:val="005D3A03"/>
    <w:rsid w:val="005D7805"/>
    <w:rsid w:val="005E3D96"/>
    <w:rsid w:val="005F09DD"/>
    <w:rsid w:val="00606484"/>
    <w:rsid w:val="00611D4D"/>
    <w:rsid w:val="00613C2A"/>
    <w:rsid w:val="00627583"/>
    <w:rsid w:val="00632621"/>
    <w:rsid w:val="00637A61"/>
    <w:rsid w:val="00637E6A"/>
    <w:rsid w:val="006478AF"/>
    <w:rsid w:val="006504C0"/>
    <w:rsid w:val="00651153"/>
    <w:rsid w:val="006521FF"/>
    <w:rsid w:val="006523AF"/>
    <w:rsid w:val="00655394"/>
    <w:rsid w:val="00657870"/>
    <w:rsid w:val="00661F44"/>
    <w:rsid w:val="00666BAC"/>
    <w:rsid w:val="00671BA9"/>
    <w:rsid w:val="006722E3"/>
    <w:rsid w:val="00673309"/>
    <w:rsid w:val="00677CD5"/>
    <w:rsid w:val="00685750"/>
    <w:rsid w:val="0068696D"/>
    <w:rsid w:val="0069309F"/>
    <w:rsid w:val="00697ECE"/>
    <w:rsid w:val="006A453D"/>
    <w:rsid w:val="006A6269"/>
    <w:rsid w:val="006A7780"/>
    <w:rsid w:val="006C14D2"/>
    <w:rsid w:val="006C2D76"/>
    <w:rsid w:val="006C2EFA"/>
    <w:rsid w:val="006C42DB"/>
    <w:rsid w:val="006D08E6"/>
    <w:rsid w:val="006D344D"/>
    <w:rsid w:val="006D53AE"/>
    <w:rsid w:val="006D6A6F"/>
    <w:rsid w:val="006E0964"/>
    <w:rsid w:val="006E777C"/>
    <w:rsid w:val="006F1013"/>
    <w:rsid w:val="006F11F4"/>
    <w:rsid w:val="006F5E4E"/>
    <w:rsid w:val="006F6804"/>
    <w:rsid w:val="006F6EFD"/>
    <w:rsid w:val="00701C14"/>
    <w:rsid w:val="00703547"/>
    <w:rsid w:val="00705C1D"/>
    <w:rsid w:val="00705D74"/>
    <w:rsid w:val="007076F1"/>
    <w:rsid w:val="00714C38"/>
    <w:rsid w:val="007158D2"/>
    <w:rsid w:val="0071685B"/>
    <w:rsid w:val="00723752"/>
    <w:rsid w:val="0072435F"/>
    <w:rsid w:val="00724A43"/>
    <w:rsid w:val="00747307"/>
    <w:rsid w:val="00752443"/>
    <w:rsid w:val="00764CE1"/>
    <w:rsid w:val="007727E7"/>
    <w:rsid w:val="007769AB"/>
    <w:rsid w:val="00781CFD"/>
    <w:rsid w:val="00783605"/>
    <w:rsid w:val="00792D93"/>
    <w:rsid w:val="0079506E"/>
    <w:rsid w:val="00796C1C"/>
    <w:rsid w:val="007A16F8"/>
    <w:rsid w:val="007A5A30"/>
    <w:rsid w:val="007C2047"/>
    <w:rsid w:val="007C73BC"/>
    <w:rsid w:val="007D2A49"/>
    <w:rsid w:val="007D38BC"/>
    <w:rsid w:val="007D55EC"/>
    <w:rsid w:val="007E0080"/>
    <w:rsid w:val="007E423B"/>
    <w:rsid w:val="007E4518"/>
    <w:rsid w:val="007E4590"/>
    <w:rsid w:val="007E60BE"/>
    <w:rsid w:val="007E6157"/>
    <w:rsid w:val="007F2638"/>
    <w:rsid w:val="007F2D60"/>
    <w:rsid w:val="007F7148"/>
    <w:rsid w:val="008002C0"/>
    <w:rsid w:val="00802028"/>
    <w:rsid w:val="00803FF1"/>
    <w:rsid w:val="00807391"/>
    <w:rsid w:val="00813F35"/>
    <w:rsid w:val="008171B6"/>
    <w:rsid w:val="00820DD7"/>
    <w:rsid w:val="00824283"/>
    <w:rsid w:val="008338C0"/>
    <w:rsid w:val="00835856"/>
    <w:rsid w:val="008445D3"/>
    <w:rsid w:val="00845A8A"/>
    <w:rsid w:val="00845CBC"/>
    <w:rsid w:val="008460E7"/>
    <w:rsid w:val="008468B3"/>
    <w:rsid w:val="00846B6B"/>
    <w:rsid w:val="0084705E"/>
    <w:rsid w:val="00847347"/>
    <w:rsid w:val="0084754B"/>
    <w:rsid w:val="00847F76"/>
    <w:rsid w:val="00852ED2"/>
    <w:rsid w:val="00854706"/>
    <w:rsid w:val="008565A2"/>
    <w:rsid w:val="00861D57"/>
    <w:rsid w:val="00863079"/>
    <w:rsid w:val="00871835"/>
    <w:rsid w:val="0087266E"/>
    <w:rsid w:val="00877151"/>
    <w:rsid w:val="008807ED"/>
    <w:rsid w:val="0088113B"/>
    <w:rsid w:val="008832C8"/>
    <w:rsid w:val="00890488"/>
    <w:rsid w:val="00894562"/>
    <w:rsid w:val="00896569"/>
    <w:rsid w:val="008A7375"/>
    <w:rsid w:val="008B1382"/>
    <w:rsid w:val="008B519D"/>
    <w:rsid w:val="008B76EE"/>
    <w:rsid w:val="008C44E5"/>
    <w:rsid w:val="008C5323"/>
    <w:rsid w:val="008C541D"/>
    <w:rsid w:val="008D1315"/>
    <w:rsid w:val="008D5087"/>
    <w:rsid w:val="008E0718"/>
    <w:rsid w:val="008E5999"/>
    <w:rsid w:val="008E6A9B"/>
    <w:rsid w:val="008E6F0C"/>
    <w:rsid w:val="009011AE"/>
    <w:rsid w:val="0090448B"/>
    <w:rsid w:val="009111D1"/>
    <w:rsid w:val="0091137C"/>
    <w:rsid w:val="00912DCE"/>
    <w:rsid w:val="009163D0"/>
    <w:rsid w:val="00917671"/>
    <w:rsid w:val="0092023F"/>
    <w:rsid w:val="009220C5"/>
    <w:rsid w:val="00923717"/>
    <w:rsid w:val="009270EB"/>
    <w:rsid w:val="00936C52"/>
    <w:rsid w:val="00942012"/>
    <w:rsid w:val="00951C1E"/>
    <w:rsid w:val="00952D83"/>
    <w:rsid w:val="00953FBB"/>
    <w:rsid w:val="009631AD"/>
    <w:rsid w:val="00965211"/>
    <w:rsid w:val="009658CC"/>
    <w:rsid w:val="00966CB5"/>
    <w:rsid w:val="00976D5C"/>
    <w:rsid w:val="0097756A"/>
    <w:rsid w:val="00977E62"/>
    <w:rsid w:val="00982D4C"/>
    <w:rsid w:val="00995D27"/>
    <w:rsid w:val="00996AF5"/>
    <w:rsid w:val="009977C4"/>
    <w:rsid w:val="009A4BF9"/>
    <w:rsid w:val="009A62A6"/>
    <w:rsid w:val="009A6A3B"/>
    <w:rsid w:val="009B2DD4"/>
    <w:rsid w:val="009B5E7F"/>
    <w:rsid w:val="009B792F"/>
    <w:rsid w:val="009D38BC"/>
    <w:rsid w:val="009D5F4F"/>
    <w:rsid w:val="009E2756"/>
    <w:rsid w:val="009E494A"/>
    <w:rsid w:val="009E725C"/>
    <w:rsid w:val="00A00A6E"/>
    <w:rsid w:val="00A01C7A"/>
    <w:rsid w:val="00A045BA"/>
    <w:rsid w:val="00A06EFB"/>
    <w:rsid w:val="00A10463"/>
    <w:rsid w:val="00A1239C"/>
    <w:rsid w:val="00A14E71"/>
    <w:rsid w:val="00A1599B"/>
    <w:rsid w:val="00A17948"/>
    <w:rsid w:val="00A17A95"/>
    <w:rsid w:val="00A21710"/>
    <w:rsid w:val="00A25E73"/>
    <w:rsid w:val="00A36C66"/>
    <w:rsid w:val="00A40B4F"/>
    <w:rsid w:val="00A41EBC"/>
    <w:rsid w:val="00A4332C"/>
    <w:rsid w:val="00A56D60"/>
    <w:rsid w:val="00A5732E"/>
    <w:rsid w:val="00A5737D"/>
    <w:rsid w:val="00A61742"/>
    <w:rsid w:val="00A66763"/>
    <w:rsid w:val="00A706E4"/>
    <w:rsid w:val="00A748F0"/>
    <w:rsid w:val="00A753C6"/>
    <w:rsid w:val="00A8216B"/>
    <w:rsid w:val="00A83AEB"/>
    <w:rsid w:val="00A8706A"/>
    <w:rsid w:val="00A945EE"/>
    <w:rsid w:val="00A95874"/>
    <w:rsid w:val="00AA0F58"/>
    <w:rsid w:val="00AA1433"/>
    <w:rsid w:val="00AA3C9F"/>
    <w:rsid w:val="00AB5C7C"/>
    <w:rsid w:val="00AB7B81"/>
    <w:rsid w:val="00AC34D0"/>
    <w:rsid w:val="00AC4A59"/>
    <w:rsid w:val="00AC75A5"/>
    <w:rsid w:val="00AD0813"/>
    <w:rsid w:val="00AD1C0E"/>
    <w:rsid w:val="00AE44EC"/>
    <w:rsid w:val="00AE5776"/>
    <w:rsid w:val="00AF1AD8"/>
    <w:rsid w:val="00AF33C9"/>
    <w:rsid w:val="00AF7AD0"/>
    <w:rsid w:val="00B03D43"/>
    <w:rsid w:val="00B040AB"/>
    <w:rsid w:val="00B05EB3"/>
    <w:rsid w:val="00B15C82"/>
    <w:rsid w:val="00B2127F"/>
    <w:rsid w:val="00B235BE"/>
    <w:rsid w:val="00B23EF1"/>
    <w:rsid w:val="00B30E07"/>
    <w:rsid w:val="00B42EE4"/>
    <w:rsid w:val="00B43F80"/>
    <w:rsid w:val="00B444C4"/>
    <w:rsid w:val="00B54946"/>
    <w:rsid w:val="00B55551"/>
    <w:rsid w:val="00B55E00"/>
    <w:rsid w:val="00B62EB7"/>
    <w:rsid w:val="00B633D4"/>
    <w:rsid w:val="00B652B3"/>
    <w:rsid w:val="00B73A40"/>
    <w:rsid w:val="00B76964"/>
    <w:rsid w:val="00B77A8B"/>
    <w:rsid w:val="00B823AA"/>
    <w:rsid w:val="00B847B3"/>
    <w:rsid w:val="00B876F8"/>
    <w:rsid w:val="00B95448"/>
    <w:rsid w:val="00BA26BA"/>
    <w:rsid w:val="00BA45DB"/>
    <w:rsid w:val="00BA4BE9"/>
    <w:rsid w:val="00BA7BBD"/>
    <w:rsid w:val="00BB372E"/>
    <w:rsid w:val="00BB4380"/>
    <w:rsid w:val="00BB56D6"/>
    <w:rsid w:val="00BB5A09"/>
    <w:rsid w:val="00BC009D"/>
    <w:rsid w:val="00BC1DEF"/>
    <w:rsid w:val="00BC60FB"/>
    <w:rsid w:val="00BC7E26"/>
    <w:rsid w:val="00BD0ACB"/>
    <w:rsid w:val="00BD2337"/>
    <w:rsid w:val="00BD2907"/>
    <w:rsid w:val="00BD6C25"/>
    <w:rsid w:val="00BE1A17"/>
    <w:rsid w:val="00BE2E48"/>
    <w:rsid w:val="00BF082A"/>
    <w:rsid w:val="00BF25F0"/>
    <w:rsid w:val="00BF280B"/>
    <w:rsid w:val="00BF3706"/>
    <w:rsid w:val="00BF4184"/>
    <w:rsid w:val="00C03A15"/>
    <w:rsid w:val="00C0601E"/>
    <w:rsid w:val="00C12F33"/>
    <w:rsid w:val="00C15B5E"/>
    <w:rsid w:val="00C22372"/>
    <w:rsid w:val="00C27FD0"/>
    <w:rsid w:val="00C30B49"/>
    <w:rsid w:val="00C31D30"/>
    <w:rsid w:val="00C33BF3"/>
    <w:rsid w:val="00C346DF"/>
    <w:rsid w:val="00C475A1"/>
    <w:rsid w:val="00C52F8B"/>
    <w:rsid w:val="00C53E1C"/>
    <w:rsid w:val="00C63355"/>
    <w:rsid w:val="00C63811"/>
    <w:rsid w:val="00C63B54"/>
    <w:rsid w:val="00C64B98"/>
    <w:rsid w:val="00C64C2D"/>
    <w:rsid w:val="00C73BC2"/>
    <w:rsid w:val="00C73C29"/>
    <w:rsid w:val="00C748BA"/>
    <w:rsid w:val="00C80CAF"/>
    <w:rsid w:val="00C80F6C"/>
    <w:rsid w:val="00C810AB"/>
    <w:rsid w:val="00C81630"/>
    <w:rsid w:val="00C8247F"/>
    <w:rsid w:val="00C83730"/>
    <w:rsid w:val="00C8729A"/>
    <w:rsid w:val="00C91515"/>
    <w:rsid w:val="00C92819"/>
    <w:rsid w:val="00C9496D"/>
    <w:rsid w:val="00CA1925"/>
    <w:rsid w:val="00CA6CAA"/>
    <w:rsid w:val="00CA7A55"/>
    <w:rsid w:val="00CB2046"/>
    <w:rsid w:val="00CB56CF"/>
    <w:rsid w:val="00CD0BA2"/>
    <w:rsid w:val="00CD0E4E"/>
    <w:rsid w:val="00CD1B54"/>
    <w:rsid w:val="00CD1F03"/>
    <w:rsid w:val="00CD6E39"/>
    <w:rsid w:val="00CE06A0"/>
    <w:rsid w:val="00CE3A7B"/>
    <w:rsid w:val="00CE69E0"/>
    <w:rsid w:val="00CF249A"/>
    <w:rsid w:val="00CF29D1"/>
    <w:rsid w:val="00CF6E91"/>
    <w:rsid w:val="00D01A2D"/>
    <w:rsid w:val="00D1000A"/>
    <w:rsid w:val="00D11964"/>
    <w:rsid w:val="00D21D6E"/>
    <w:rsid w:val="00D23A24"/>
    <w:rsid w:val="00D2408A"/>
    <w:rsid w:val="00D321B4"/>
    <w:rsid w:val="00D33C3C"/>
    <w:rsid w:val="00D347C5"/>
    <w:rsid w:val="00D370F2"/>
    <w:rsid w:val="00D520BB"/>
    <w:rsid w:val="00D533F5"/>
    <w:rsid w:val="00D54D81"/>
    <w:rsid w:val="00D56069"/>
    <w:rsid w:val="00D6309B"/>
    <w:rsid w:val="00D632DE"/>
    <w:rsid w:val="00D675C5"/>
    <w:rsid w:val="00D7046C"/>
    <w:rsid w:val="00D72975"/>
    <w:rsid w:val="00D83E50"/>
    <w:rsid w:val="00D85B68"/>
    <w:rsid w:val="00D9564C"/>
    <w:rsid w:val="00D95B8F"/>
    <w:rsid w:val="00DA37FE"/>
    <w:rsid w:val="00DB41B3"/>
    <w:rsid w:val="00DC542D"/>
    <w:rsid w:val="00DC5567"/>
    <w:rsid w:val="00DC6C7C"/>
    <w:rsid w:val="00DC7ECE"/>
    <w:rsid w:val="00DD5694"/>
    <w:rsid w:val="00DD69E6"/>
    <w:rsid w:val="00DE1992"/>
    <w:rsid w:val="00DE3302"/>
    <w:rsid w:val="00DE526A"/>
    <w:rsid w:val="00DE774E"/>
    <w:rsid w:val="00DF0B05"/>
    <w:rsid w:val="00DF1741"/>
    <w:rsid w:val="00DF1894"/>
    <w:rsid w:val="00DF2A72"/>
    <w:rsid w:val="00DF466E"/>
    <w:rsid w:val="00DF5E55"/>
    <w:rsid w:val="00DF6F4D"/>
    <w:rsid w:val="00E01877"/>
    <w:rsid w:val="00E02A80"/>
    <w:rsid w:val="00E056B2"/>
    <w:rsid w:val="00E0792B"/>
    <w:rsid w:val="00E1422F"/>
    <w:rsid w:val="00E16AEC"/>
    <w:rsid w:val="00E258AB"/>
    <w:rsid w:val="00E32931"/>
    <w:rsid w:val="00E50660"/>
    <w:rsid w:val="00E6004D"/>
    <w:rsid w:val="00E6187C"/>
    <w:rsid w:val="00E6481A"/>
    <w:rsid w:val="00E6668F"/>
    <w:rsid w:val="00E706B2"/>
    <w:rsid w:val="00E81978"/>
    <w:rsid w:val="00E872DC"/>
    <w:rsid w:val="00E91BD2"/>
    <w:rsid w:val="00EA2CC2"/>
    <w:rsid w:val="00EA2EBD"/>
    <w:rsid w:val="00EA7558"/>
    <w:rsid w:val="00EC326D"/>
    <w:rsid w:val="00EC58A5"/>
    <w:rsid w:val="00ED1ADC"/>
    <w:rsid w:val="00ED381D"/>
    <w:rsid w:val="00ED59AA"/>
    <w:rsid w:val="00EE09EC"/>
    <w:rsid w:val="00EE1F18"/>
    <w:rsid w:val="00EE5316"/>
    <w:rsid w:val="00EE53D9"/>
    <w:rsid w:val="00EE66F6"/>
    <w:rsid w:val="00EE6BCE"/>
    <w:rsid w:val="00EF373C"/>
    <w:rsid w:val="00EF4BBF"/>
    <w:rsid w:val="00F00AAC"/>
    <w:rsid w:val="00F1068F"/>
    <w:rsid w:val="00F111E5"/>
    <w:rsid w:val="00F145C7"/>
    <w:rsid w:val="00F24F2C"/>
    <w:rsid w:val="00F27FF2"/>
    <w:rsid w:val="00F3424F"/>
    <w:rsid w:val="00F36C19"/>
    <w:rsid w:val="00F379B7"/>
    <w:rsid w:val="00F47468"/>
    <w:rsid w:val="00F525FA"/>
    <w:rsid w:val="00F53CCB"/>
    <w:rsid w:val="00F5735C"/>
    <w:rsid w:val="00F62FC7"/>
    <w:rsid w:val="00F70D82"/>
    <w:rsid w:val="00F863F6"/>
    <w:rsid w:val="00F95076"/>
    <w:rsid w:val="00FA189B"/>
    <w:rsid w:val="00FA5D63"/>
    <w:rsid w:val="00FB6E43"/>
    <w:rsid w:val="00FC38EA"/>
    <w:rsid w:val="00FC5C58"/>
    <w:rsid w:val="00FD4F02"/>
    <w:rsid w:val="00FE02C7"/>
    <w:rsid w:val="00FF2002"/>
    <w:rsid w:val="00FF6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3B470"/>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62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 w:type="paragraph" w:styleId="Revision">
    <w:name w:val="Revision"/>
    <w:hidden/>
    <w:uiPriority w:val="99"/>
    <w:semiHidden/>
    <w:rsid w:val="00062AE6"/>
    <w:pPr>
      <w:spacing w:line="240" w:lineRule="auto"/>
      <w:ind w:firstLine="0"/>
    </w:pPr>
    <w:rPr>
      <w:kern w:val="24"/>
      <w:sz w:val="22"/>
    </w:rPr>
  </w:style>
  <w:style w:type="character" w:styleId="UnresolvedMention">
    <w:name w:val="Unresolved Mention"/>
    <w:basedOn w:val="DefaultParagraphFont"/>
    <w:uiPriority w:val="99"/>
    <w:semiHidden/>
    <w:unhideWhenUsed/>
    <w:rsid w:val="00FC5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287798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docs.microsoft.com/en-us/dotnet/api/"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docs.microsoft.com/en-us/dotnet/csharp/programming-guide/" TargetMode="Externa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14784"/>
    <w:rsid w:val="000B7032"/>
    <w:rsid w:val="00165ED1"/>
    <w:rsid w:val="001A2100"/>
    <w:rsid w:val="001A5E14"/>
    <w:rsid w:val="00214DE9"/>
    <w:rsid w:val="002720DF"/>
    <w:rsid w:val="00276B0F"/>
    <w:rsid w:val="00304D83"/>
    <w:rsid w:val="003261A9"/>
    <w:rsid w:val="004F45F0"/>
    <w:rsid w:val="007A1176"/>
    <w:rsid w:val="007A4B2F"/>
    <w:rsid w:val="007E3AA5"/>
    <w:rsid w:val="00817932"/>
    <w:rsid w:val="00987D11"/>
    <w:rsid w:val="00996CB5"/>
    <w:rsid w:val="009C6DCF"/>
    <w:rsid w:val="009C70FE"/>
    <w:rsid w:val="00A10B6B"/>
    <w:rsid w:val="00A63425"/>
    <w:rsid w:val="00AD2EDB"/>
    <w:rsid w:val="00B61D82"/>
    <w:rsid w:val="00BA648B"/>
    <w:rsid w:val="00BF0925"/>
    <w:rsid w:val="00C40BBD"/>
    <w:rsid w:val="00D15C69"/>
    <w:rsid w:val="00D64CE1"/>
    <w:rsid w:val="00E267A6"/>
    <w:rsid w:val="00EA17F2"/>
    <w:rsid w:val="00EF6939"/>
    <w:rsid w:val="00F657D8"/>
    <w:rsid w:val="00F76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9A7C0-CF0C-B840-B7C0-05298C25D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6875</TotalTime>
  <Pages>125</Pages>
  <Words>24649</Words>
  <Characters>140504</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164824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364</cp:revision>
  <cp:lastPrinted>2019-02-06T11:46:00Z</cp:lastPrinted>
  <dcterms:created xsi:type="dcterms:W3CDTF">2018-05-14T19:32:00Z</dcterms:created>
  <dcterms:modified xsi:type="dcterms:W3CDTF">2019-03-17T13:00:00Z</dcterms:modified>
</cp:coreProperties>
</file>