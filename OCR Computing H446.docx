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1978" w:rsidRDefault="00F837C5">
      <w:pPr>
        <w:pStyle w:val="Title"/>
      </w:pPr>
      <w:sdt>
        <w:sdtPr>
          <w:alias w:val="Title:"/>
          <w:tag w:val="Title:"/>
          <w:id w:val="726351117"/>
          <w:placeholder>
            <w:docPart w:val="BB14AD0705D348FFAD1593529F795846"/>
          </w:placeholder>
          <w:dataBinding w:prefixMappings="xmlns:ns0='http://purl.org/dc/elements/1.1/' xmlns:ns1='http://schemas.openxmlformats.org/package/2006/metadata/core-properties' " w:xpath="/ns1:coreProperties[1]/ns0:title[1]" w:storeItemID="{6C3C8BC8-F283-45AE-878A-BAB7291924A1}"/>
          <w:text w:multiLine="1"/>
        </w:sdtPr>
        <w:sdtContent>
          <w:r w:rsidR="004F4B4B">
            <w:t>OCR Computing H446: Component 3</w:t>
          </w:r>
        </w:sdtContent>
      </w:sdt>
    </w:p>
    <w:p w:rsidR="00B823AA" w:rsidRDefault="004F4B4B" w:rsidP="00B823AA">
      <w:pPr>
        <w:pStyle w:val="Title2"/>
      </w:pPr>
      <w:r>
        <w:t>Noah Stride</w:t>
      </w:r>
    </w:p>
    <w:p w:rsidR="00E81978" w:rsidRDefault="004F4B4B" w:rsidP="00B823AA">
      <w:pPr>
        <w:pStyle w:val="Title2"/>
      </w:pPr>
      <w:r>
        <w:rPr>
          <w:rFonts w:asciiTheme="majorHAnsi" w:eastAsiaTheme="majorEastAsia" w:hAnsiTheme="majorHAnsi" w:cstheme="majorBidi"/>
        </w:rPr>
        <w:t>Bournemouth School</w:t>
      </w:r>
    </w:p>
    <w:p w:rsidR="00E81978" w:rsidRDefault="00E81978">
      <w:pPr>
        <w:pStyle w:val="Title"/>
      </w:pPr>
    </w:p>
    <w:p w:rsidR="004F4B4B" w:rsidRDefault="00F70D82" w:rsidP="00B823AA">
      <w:pPr>
        <w:pStyle w:val="Title2"/>
      </w:pPr>
      <w:r>
        <w:t>Centre Number: 55119</w:t>
      </w:r>
    </w:p>
    <w:p w:rsidR="00E81978" w:rsidRDefault="004F4B4B" w:rsidP="00B823AA">
      <w:pPr>
        <w:pStyle w:val="Title2"/>
      </w:pPr>
      <w:r>
        <w:t xml:space="preserve">Candidate Number: </w:t>
      </w:r>
      <w:r w:rsidR="00F70D82">
        <w:t>2129</w:t>
      </w:r>
    </w:p>
    <w:p w:rsidR="009011AE" w:rsidRDefault="00A00A6E" w:rsidP="009011AE">
      <w:pPr>
        <w:rPr>
          <w:rFonts w:asciiTheme="majorHAnsi" w:eastAsiaTheme="majorEastAsia" w:hAnsiTheme="majorHAnsi" w:cstheme="majorBidi"/>
          <w:b/>
          <w:bCs/>
        </w:rPr>
      </w:pPr>
      <w:r>
        <w:rPr>
          <w:rFonts w:asciiTheme="majorHAnsi" w:eastAsiaTheme="majorEastAsia" w:hAnsiTheme="majorHAnsi" w:cstheme="majorBidi"/>
          <w:b/>
          <w:bCs/>
        </w:rPr>
        <w:br w:type="page"/>
      </w:r>
    </w:p>
    <w:p w:rsidR="009011AE" w:rsidRDefault="009011AE" w:rsidP="009011AE">
      <w:pPr>
        <w:pStyle w:val="Heading1"/>
      </w:pPr>
      <w:bookmarkStart w:id="0" w:name="_Toc5107014"/>
      <w:r>
        <w:lastRenderedPageBreak/>
        <w:t>Table of Contents</w:t>
      </w:r>
      <w:bookmarkEnd w:id="0"/>
    </w:p>
    <w:bookmarkStart w:id="1" w:name="_Toc5107015" w:displacedByCustomXml="next"/>
    <w:sdt>
      <w:sdtPr>
        <w:rPr>
          <w:rFonts w:asciiTheme="minorHAnsi" w:eastAsiaTheme="minorEastAsia" w:hAnsiTheme="minorHAnsi" w:cstheme="minorBidi"/>
          <w:b w:val="0"/>
          <w:szCs w:val="24"/>
        </w:rPr>
        <w:id w:val="-652058930"/>
        <w:docPartObj>
          <w:docPartGallery w:val="Table of Contents"/>
          <w:docPartUnique/>
        </w:docPartObj>
      </w:sdtPr>
      <w:sdtEndPr>
        <w:rPr>
          <w:bCs/>
          <w:noProof/>
        </w:rPr>
      </w:sdtEndPr>
      <w:sdtContent>
        <w:p w:rsidR="009011AE" w:rsidRDefault="009011AE" w:rsidP="00024461">
          <w:pPr>
            <w:pStyle w:val="TOCHeading"/>
            <w:tabs>
              <w:tab w:val="right" w:pos="9360"/>
            </w:tabs>
            <w:outlineLvl w:val="2"/>
          </w:pPr>
          <w:r>
            <w:t>Contents</w:t>
          </w:r>
          <w:bookmarkEnd w:id="1"/>
          <w:r w:rsidR="003A1688">
            <w:tab/>
          </w:r>
        </w:p>
        <w:p w:rsidR="00F134AB" w:rsidRDefault="00024461">
          <w:pPr>
            <w:pStyle w:val="TOC1"/>
            <w:tabs>
              <w:tab w:val="right" w:leader="dot" w:pos="9350"/>
            </w:tabs>
            <w:rPr>
              <w:noProof/>
              <w:kern w:val="0"/>
              <w:sz w:val="24"/>
              <w:lang w:val="en-GB" w:eastAsia="en-US"/>
            </w:rPr>
          </w:pPr>
          <w:r>
            <w:fldChar w:fldCharType="begin"/>
          </w:r>
          <w:r>
            <w:instrText xml:space="preserve"> TOC \o "1-3" \h \z \u </w:instrText>
          </w:r>
          <w:r>
            <w:fldChar w:fldCharType="separate"/>
          </w:r>
          <w:hyperlink w:anchor="_Toc5107014" w:history="1">
            <w:r w:rsidR="00F134AB" w:rsidRPr="00A50291">
              <w:rPr>
                <w:rStyle w:val="Hyperlink"/>
                <w:noProof/>
              </w:rPr>
              <w:t>Table of Contents</w:t>
            </w:r>
            <w:r w:rsidR="00F134AB">
              <w:rPr>
                <w:noProof/>
                <w:webHidden/>
              </w:rPr>
              <w:tab/>
            </w:r>
            <w:r w:rsidR="00F134AB">
              <w:rPr>
                <w:noProof/>
                <w:webHidden/>
              </w:rPr>
              <w:fldChar w:fldCharType="begin"/>
            </w:r>
            <w:r w:rsidR="00F134AB">
              <w:rPr>
                <w:noProof/>
                <w:webHidden/>
              </w:rPr>
              <w:instrText xml:space="preserve"> PAGEREF _Toc5107014 \h </w:instrText>
            </w:r>
            <w:r w:rsidR="00F134AB">
              <w:rPr>
                <w:noProof/>
                <w:webHidden/>
              </w:rPr>
            </w:r>
            <w:r w:rsidR="00F134AB">
              <w:rPr>
                <w:noProof/>
                <w:webHidden/>
              </w:rPr>
              <w:fldChar w:fldCharType="separate"/>
            </w:r>
            <w:r w:rsidR="00F134AB">
              <w:rPr>
                <w:noProof/>
                <w:webHidden/>
              </w:rPr>
              <w:t>2</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15" w:history="1">
            <w:r w:rsidR="00F134AB" w:rsidRPr="00A50291">
              <w:rPr>
                <w:rStyle w:val="Hyperlink"/>
                <w:noProof/>
              </w:rPr>
              <w:t>Contents</w:t>
            </w:r>
            <w:r w:rsidR="00F134AB">
              <w:rPr>
                <w:noProof/>
                <w:webHidden/>
              </w:rPr>
              <w:tab/>
            </w:r>
            <w:r w:rsidR="00F134AB">
              <w:rPr>
                <w:noProof/>
                <w:webHidden/>
              </w:rPr>
              <w:fldChar w:fldCharType="begin"/>
            </w:r>
            <w:r w:rsidR="00F134AB">
              <w:rPr>
                <w:noProof/>
                <w:webHidden/>
              </w:rPr>
              <w:instrText xml:space="preserve"> PAGEREF _Toc5107015 \h </w:instrText>
            </w:r>
            <w:r w:rsidR="00F134AB">
              <w:rPr>
                <w:noProof/>
                <w:webHidden/>
              </w:rPr>
            </w:r>
            <w:r w:rsidR="00F134AB">
              <w:rPr>
                <w:noProof/>
                <w:webHidden/>
              </w:rPr>
              <w:fldChar w:fldCharType="separate"/>
            </w:r>
            <w:r w:rsidR="00F134AB">
              <w:rPr>
                <w:noProof/>
                <w:webHidden/>
              </w:rPr>
              <w:t>2</w:t>
            </w:r>
            <w:r w:rsidR="00F134AB">
              <w:rPr>
                <w:noProof/>
                <w:webHidden/>
              </w:rPr>
              <w:fldChar w:fldCharType="end"/>
            </w:r>
          </w:hyperlink>
        </w:p>
        <w:p w:rsidR="00F134AB" w:rsidRDefault="00F837C5">
          <w:pPr>
            <w:pStyle w:val="TOC1"/>
            <w:tabs>
              <w:tab w:val="right" w:leader="dot" w:pos="9350"/>
            </w:tabs>
            <w:rPr>
              <w:noProof/>
              <w:kern w:val="0"/>
              <w:sz w:val="24"/>
              <w:lang w:val="en-GB" w:eastAsia="en-US"/>
            </w:rPr>
          </w:pPr>
          <w:hyperlink w:anchor="_Toc5107016" w:history="1">
            <w:r w:rsidR="00F134AB" w:rsidRPr="00A50291">
              <w:rPr>
                <w:rStyle w:val="Hyperlink"/>
                <w:noProof/>
              </w:rPr>
              <w:t>Section 1: Analysis</w:t>
            </w:r>
            <w:r w:rsidR="00F134AB">
              <w:rPr>
                <w:noProof/>
                <w:webHidden/>
              </w:rPr>
              <w:tab/>
            </w:r>
            <w:r w:rsidR="00F134AB">
              <w:rPr>
                <w:noProof/>
                <w:webHidden/>
              </w:rPr>
              <w:fldChar w:fldCharType="begin"/>
            </w:r>
            <w:r w:rsidR="00F134AB">
              <w:rPr>
                <w:noProof/>
                <w:webHidden/>
              </w:rPr>
              <w:instrText xml:space="preserve"> PAGEREF _Toc5107016 \h </w:instrText>
            </w:r>
            <w:r w:rsidR="00F134AB">
              <w:rPr>
                <w:noProof/>
                <w:webHidden/>
              </w:rPr>
            </w:r>
            <w:r w:rsidR="00F134AB">
              <w:rPr>
                <w:noProof/>
                <w:webHidden/>
              </w:rPr>
              <w:fldChar w:fldCharType="separate"/>
            </w:r>
            <w:r w:rsidR="00F134AB">
              <w:rPr>
                <w:noProof/>
                <w:webHidden/>
              </w:rPr>
              <w:t>6</w:t>
            </w:r>
            <w:r w:rsidR="00F134AB">
              <w:rPr>
                <w:noProof/>
                <w:webHidden/>
              </w:rPr>
              <w:fldChar w:fldCharType="end"/>
            </w:r>
          </w:hyperlink>
        </w:p>
        <w:p w:rsidR="00F134AB" w:rsidRDefault="00F837C5">
          <w:pPr>
            <w:pStyle w:val="TOC2"/>
            <w:tabs>
              <w:tab w:val="right" w:leader="dot" w:pos="9350"/>
            </w:tabs>
            <w:rPr>
              <w:noProof/>
              <w:kern w:val="0"/>
              <w:sz w:val="24"/>
              <w:lang w:val="en-GB" w:eastAsia="en-US"/>
            </w:rPr>
          </w:pPr>
          <w:hyperlink w:anchor="_Toc5107017" w:history="1">
            <w:r w:rsidR="00F134AB" w:rsidRPr="00A50291">
              <w:rPr>
                <w:rStyle w:val="Hyperlink"/>
                <w:noProof/>
              </w:rPr>
              <w:t>Problem Identification</w:t>
            </w:r>
            <w:r w:rsidR="00F134AB">
              <w:rPr>
                <w:noProof/>
                <w:webHidden/>
              </w:rPr>
              <w:tab/>
            </w:r>
            <w:r w:rsidR="00F134AB">
              <w:rPr>
                <w:noProof/>
                <w:webHidden/>
              </w:rPr>
              <w:fldChar w:fldCharType="begin"/>
            </w:r>
            <w:r w:rsidR="00F134AB">
              <w:rPr>
                <w:noProof/>
                <w:webHidden/>
              </w:rPr>
              <w:instrText xml:space="preserve"> PAGEREF _Toc5107017 \h </w:instrText>
            </w:r>
            <w:r w:rsidR="00F134AB">
              <w:rPr>
                <w:noProof/>
                <w:webHidden/>
              </w:rPr>
            </w:r>
            <w:r w:rsidR="00F134AB">
              <w:rPr>
                <w:noProof/>
                <w:webHidden/>
              </w:rPr>
              <w:fldChar w:fldCharType="separate"/>
            </w:r>
            <w:r w:rsidR="00F134AB">
              <w:rPr>
                <w:noProof/>
                <w:webHidden/>
              </w:rPr>
              <w:t>6</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18" w:history="1">
            <w:r w:rsidR="00F134AB" w:rsidRPr="00A50291">
              <w:rPr>
                <w:rStyle w:val="Hyperlink"/>
                <w:noProof/>
              </w:rPr>
              <w:t>Complexity of the Simulation</w:t>
            </w:r>
            <w:r w:rsidR="00F134AB">
              <w:rPr>
                <w:noProof/>
                <w:webHidden/>
              </w:rPr>
              <w:tab/>
            </w:r>
            <w:r w:rsidR="00F134AB">
              <w:rPr>
                <w:noProof/>
                <w:webHidden/>
              </w:rPr>
              <w:fldChar w:fldCharType="begin"/>
            </w:r>
            <w:r w:rsidR="00F134AB">
              <w:rPr>
                <w:noProof/>
                <w:webHidden/>
              </w:rPr>
              <w:instrText xml:space="preserve"> PAGEREF _Toc5107018 \h </w:instrText>
            </w:r>
            <w:r w:rsidR="00F134AB">
              <w:rPr>
                <w:noProof/>
                <w:webHidden/>
              </w:rPr>
            </w:r>
            <w:r w:rsidR="00F134AB">
              <w:rPr>
                <w:noProof/>
                <w:webHidden/>
              </w:rPr>
              <w:fldChar w:fldCharType="separate"/>
            </w:r>
            <w:r w:rsidR="00F134AB">
              <w:rPr>
                <w:noProof/>
                <w:webHidden/>
              </w:rPr>
              <w:t>6</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19" w:history="1">
            <w:r w:rsidR="00F134AB" w:rsidRPr="00A50291">
              <w:rPr>
                <w:rStyle w:val="Hyperlink"/>
                <w:noProof/>
              </w:rPr>
              <w:t>Educational Requirement</w:t>
            </w:r>
            <w:r w:rsidR="00F134AB">
              <w:rPr>
                <w:noProof/>
                <w:webHidden/>
              </w:rPr>
              <w:tab/>
            </w:r>
            <w:r w:rsidR="00F134AB">
              <w:rPr>
                <w:noProof/>
                <w:webHidden/>
              </w:rPr>
              <w:fldChar w:fldCharType="begin"/>
            </w:r>
            <w:r w:rsidR="00F134AB">
              <w:rPr>
                <w:noProof/>
                <w:webHidden/>
              </w:rPr>
              <w:instrText xml:space="preserve"> PAGEREF _Toc5107019 \h </w:instrText>
            </w:r>
            <w:r w:rsidR="00F134AB">
              <w:rPr>
                <w:noProof/>
                <w:webHidden/>
              </w:rPr>
            </w:r>
            <w:r w:rsidR="00F134AB">
              <w:rPr>
                <w:noProof/>
                <w:webHidden/>
              </w:rPr>
              <w:fldChar w:fldCharType="separate"/>
            </w:r>
            <w:r w:rsidR="00F134AB">
              <w:rPr>
                <w:noProof/>
                <w:webHidden/>
              </w:rPr>
              <w:t>6</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20" w:history="1">
            <w:r w:rsidR="00F134AB" w:rsidRPr="00A50291">
              <w:rPr>
                <w:rStyle w:val="Hyperlink"/>
                <w:noProof/>
              </w:rPr>
              <w:t>Controlled Environment</w:t>
            </w:r>
            <w:r w:rsidR="00F134AB">
              <w:rPr>
                <w:noProof/>
                <w:webHidden/>
              </w:rPr>
              <w:tab/>
            </w:r>
            <w:r w:rsidR="00F134AB">
              <w:rPr>
                <w:noProof/>
                <w:webHidden/>
              </w:rPr>
              <w:fldChar w:fldCharType="begin"/>
            </w:r>
            <w:r w:rsidR="00F134AB">
              <w:rPr>
                <w:noProof/>
                <w:webHidden/>
              </w:rPr>
              <w:instrText xml:space="preserve"> PAGEREF _Toc5107020 \h </w:instrText>
            </w:r>
            <w:r w:rsidR="00F134AB">
              <w:rPr>
                <w:noProof/>
                <w:webHidden/>
              </w:rPr>
            </w:r>
            <w:r w:rsidR="00F134AB">
              <w:rPr>
                <w:noProof/>
                <w:webHidden/>
              </w:rPr>
              <w:fldChar w:fldCharType="separate"/>
            </w:r>
            <w:r w:rsidR="00F134AB">
              <w:rPr>
                <w:noProof/>
                <w:webHidden/>
              </w:rPr>
              <w:t>6</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21" w:history="1">
            <w:r w:rsidR="00F134AB" w:rsidRPr="00A50291">
              <w:rPr>
                <w:rStyle w:val="Hyperlink"/>
                <w:noProof/>
              </w:rPr>
              <w:t>Ease of Visualization</w:t>
            </w:r>
            <w:r w:rsidR="00F134AB">
              <w:rPr>
                <w:noProof/>
                <w:webHidden/>
              </w:rPr>
              <w:tab/>
            </w:r>
            <w:r w:rsidR="00F134AB">
              <w:rPr>
                <w:noProof/>
                <w:webHidden/>
              </w:rPr>
              <w:fldChar w:fldCharType="begin"/>
            </w:r>
            <w:r w:rsidR="00F134AB">
              <w:rPr>
                <w:noProof/>
                <w:webHidden/>
              </w:rPr>
              <w:instrText xml:space="preserve"> PAGEREF _Toc5107021 \h </w:instrText>
            </w:r>
            <w:r w:rsidR="00F134AB">
              <w:rPr>
                <w:noProof/>
                <w:webHidden/>
              </w:rPr>
            </w:r>
            <w:r w:rsidR="00F134AB">
              <w:rPr>
                <w:noProof/>
                <w:webHidden/>
              </w:rPr>
              <w:fldChar w:fldCharType="separate"/>
            </w:r>
            <w:r w:rsidR="00F134AB">
              <w:rPr>
                <w:noProof/>
                <w:webHidden/>
              </w:rPr>
              <w:t>7</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22" w:history="1">
            <w:r w:rsidR="00F134AB" w:rsidRPr="00A50291">
              <w:rPr>
                <w:rStyle w:val="Hyperlink"/>
                <w:noProof/>
              </w:rPr>
              <w:t>Existing Infrastructure</w:t>
            </w:r>
            <w:r w:rsidR="00F134AB">
              <w:rPr>
                <w:noProof/>
                <w:webHidden/>
              </w:rPr>
              <w:tab/>
            </w:r>
            <w:r w:rsidR="00F134AB">
              <w:rPr>
                <w:noProof/>
                <w:webHidden/>
              </w:rPr>
              <w:fldChar w:fldCharType="begin"/>
            </w:r>
            <w:r w:rsidR="00F134AB">
              <w:rPr>
                <w:noProof/>
                <w:webHidden/>
              </w:rPr>
              <w:instrText xml:space="preserve"> PAGEREF _Toc5107022 \h </w:instrText>
            </w:r>
            <w:r w:rsidR="00F134AB">
              <w:rPr>
                <w:noProof/>
                <w:webHidden/>
              </w:rPr>
            </w:r>
            <w:r w:rsidR="00F134AB">
              <w:rPr>
                <w:noProof/>
                <w:webHidden/>
              </w:rPr>
              <w:fldChar w:fldCharType="separate"/>
            </w:r>
            <w:r w:rsidR="00F134AB">
              <w:rPr>
                <w:noProof/>
                <w:webHidden/>
              </w:rPr>
              <w:t>7</w:t>
            </w:r>
            <w:r w:rsidR="00F134AB">
              <w:rPr>
                <w:noProof/>
                <w:webHidden/>
              </w:rPr>
              <w:fldChar w:fldCharType="end"/>
            </w:r>
          </w:hyperlink>
        </w:p>
        <w:p w:rsidR="00F134AB" w:rsidRDefault="00F837C5">
          <w:pPr>
            <w:pStyle w:val="TOC2"/>
            <w:tabs>
              <w:tab w:val="right" w:leader="dot" w:pos="9350"/>
            </w:tabs>
            <w:rPr>
              <w:noProof/>
              <w:kern w:val="0"/>
              <w:sz w:val="24"/>
              <w:lang w:val="en-GB" w:eastAsia="en-US"/>
            </w:rPr>
          </w:pPr>
          <w:hyperlink w:anchor="_Toc5107023" w:history="1">
            <w:r w:rsidR="00F134AB" w:rsidRPr="00A50291">
              <w:rPr>
                <w:rStyle w:val="Hyperlink"/>
                <w:noProof/>
              </w:rPr>
              <w:t>Stakeholders</w:t>
            </w:r>
            <w:r w:rsidR="00F134AB">
              <w:rPr>
                <w:noProof/>
                <w:webHidden/>
              </w:rPr>
              <w:tab/>
            </w:r>
            <w:r w:rsidR="00F134AB">
              <w:rPr>
                <w:noProof/>
                <w:webHidden/>
              </w:rPr>
              <w:fldChar w:fldCharType="begin"/>
            </w:r>
            <w:r w:rsidR="00F134AB">
              <w:rPr>
                <w:noProof/>
                <w:webHidden/>
              </w:rPr>
              <w:instrText xml:space="preserve"> PAGEREF _Toc5107023 \h </w:instrText>
            </w:r>
            <w:r w:rsidR="00F134AB">
              <w:rPr>
                <w:noProof/>
                <w:webHidden/>
              </w:rPr>
            </w:r>
            <w:r w:rsidR="00F134AB">
              <w:rPr>
                <w:noProof/>
                <w:webHidden/>
              </w:rPr>
              <w:fldChar w:fldCharType="separate"/>
            </w:r>
            <w:r w:rsidR="00F134AB">
              <w:rPr>
                <w:noProof/>
                <w:webHidden/>
              </w:rPr>
              <w:t>8</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24" w:history="1">
            <w:r w:rsidR="00F134AB" w:rsidRPr="00A50291">
              <w:rPr>
                <w:rStyle w:val="Hyperlink"/>
                <w:noProof/>
              </w:rPr>
              <w:t>School Management</w:t>
            </w:r>
            <w:r w:rsidR="00F134AB">
              <w:rPr>
                <w:noProof/>
                <w:webHidden/>
              </w:rPr>
              <w:tab/>
            </w:r>
            <w:r w:rsidR="00F134AB">
              <w:rPr>
                <w:noProof/>
                <w:webHidden/>
              </w:rPr>
              <w:fldChar w:fldCharType="begin"/>
            </w:r>
            <w:r w:rsidR="00F134AB">
              <w:rPr>
                <w:noProof/>
                <w:webHidden/>
              </w:rPr>
              <w:instrText xml:space="preserve"> PAGEREF _Toc5107024 \h </w:instrText>
            </w:r>
            <w:r w:rsidR="00F134AB">
              <w:rPr>
                <w:noProof/>
                <w:webHidden/>
              </w:rPr>
            </w:r>
            <w:r w:rsidR="00F134AB">
              <w:rPr>
                <w:noProof/>
                <w:webHidden/>
              </w:rPr>
              <w:fldChar w:fldCharType="separate"/>
            </w:r>
            <w:r w:rsidR="00F134AB">
              <w:rPr>
                <w:noProof/>
                <w:webHidden/>
              </w:rPr>
              <w:t>8</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25" w:history="1">
            <w:r w:rsidR="00F134AB" w:rsidRPr="00A50291">
              <w:rPr>
                <w:rStyle w:val="Hyperlink"/>
                <w:noProof/>
              </w:rPr>
              <w:t>Teaching Staff</w:t>
            </w:r>
            <w:r w:rsidR="00F134AB">
              <w:rPr>
                <w:noProof/>
                <w:webHidden/>
              </w:rPr>
              <w:tab/>
            </w:r>
            <w:r w:rsidR="00F134AB">
              <w:rPr>
                <w:noProof/>
                <w:webHidden/>
              </w:rPr>
              <w:fldChar w:fldCharType="begin"/>
            </w:r>
            <w:r w:rsidR="00F134AB">
              <w:rPr>
                <w:noProof/>
                <w:webHidden/>
              </w:rPr>
              <w:instrText xml:space="preserve"> PAGEREF _Toc5107025 \h </w:instrText>
            </w:r>
            <w:r w:rsidR="00F134AB">
              <w:rPr>
                <w:noProof/>
                <w:webHidden/>
              </w:rPr>
            </w:r>
            <w:r w:rsidR="00F134AB">
              <w:rPr>
                <w:noProof/>
                <w:webHidden/>
              </w:rPr>
              <w:fldChar w:fldCharType="separate"/>
            </w:r>
            <w:r w:rsidR="00F134AB">
              <w:rPr>
                <w:noProof/>
                <w:webHidden/>
              </w:rPr>
              <w:t>9</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26" w:history="1">
            <w:r w:rsidR="00F134AB" w:rsidRPr="00A50291">
              <w:rPr>
                <w:rStyle w:val="Hyperlink"/>
                <w:noProof/>
              </w:rPr>
              <w:t>Students</w:t>
            </w:r>
            <w:r w:rsidR="00F134AB">
              <w:rPr>
                <w:noProof/>
                <w:webHidden/>
              </w:rPr>
              <w:tab/>
            </w:r>
            <w:r w:rsidR="00F134AB">
              <w:rPr>
                <w:noProof/>
                <w:webHidden/>
              </w:rPr>
              <w:fldChar w:fldCharType="begin"/>
            </w:r>
            <w:r w:rsidR="00F134AB">
              <w:rPr>
                <w:noProof/>
                <w:webHidden/>
              </w:rPr>
              <w:instrText xml:space="preserve"> PAGEREF _Toc5107026 \h </w:instrText>
            </w:r>
            <w:r w:rsidR="00F134AB">
              <w:rPr>
                <w:noProof/>
                <w:webHidden/>
              </w:rPr>
            </w:r>
            <w:r w:rsidR="00F134AB">
              <w:rPr>
                <w:noProof/>
                <w:webHidden/>
              </w:rPr>
              <w:fldChar w:fldCharType="separate"/>
            </w:r>
            <w:r w:rsidR="00F134AB">
              <w:rPr>
                <w:noProof/>
                <w:webHidden/>
              </w:rPr>
              <w:t>10</w:t>
            </w:r>
            <w:r w:rsidR="00F134AB">
              <w:rPr>
                <w:noProof/>
                <w:webHidden/>
              </w:rPr>
              <w:fldChar w:fldCharType="end"/>
            </w:r>
          </w:hyperlink>
        </w:p>
        <w:p w:rsidR="00F134AB" w:rsidRDefault="00F837C5">
          <w:pPr>
            <w:pStyle w:val="TOC2"/>
            <w:tabs>
              <w:tab w:val="right" w:leader="dot" w:pos="9350"/>
            </w:tabs>
            <w:rPr>
              <w:noProof/>
              <w:kern w:val="0"/>
              <w:sz w:val="24"/>
              <w:lang w:val="en-GB" w:eastAsia="en-US"/>
            </w:rPr>
          </w:pPr>
          <w:hyperlink w:anchor="_Toc5107027" w:history="1">
            <w:r w:rsidR="00F134AB" w:rsidRPr="00A50291">
              <w:rPr>
                <w:rStyle w:val="Hyperlink"/>
                <w:noProof/>
              </w:rPr>
              <w:t>Existing Solutions</w:t>
            </w:r>
            <w:r w:rsidR="00F134AB">
              <w:rPr>
                <w:noProof/>
                <w:webHidden/>
              </w:rPr>
              <w:tab/>
            </w:r>
            <w:r w:rsidR="00F134AB">
              <w:rPr>
                <w:noProof/>
                <w:webHidden/>
              </w:rPr>
              <w:fldChar w:fldCharType="begin"/>
            </w:r>
            <w:r w:rsidR="00F134AB">
              <w:rPr>
                <w:noProof/>
                <w:webHidden/>
              </w:rPr>
              <w:instrText xml:space="preserve"> PAGEREF _Toc5107027 \h </w:instrText>
            </w:r>
            <w:r w:rsidR="00F134AB">
              <w:rPr>
                <w:noProof/>
                <w:webHidden/>
              </w:rPr>
            </w:r>
            <w:r w:rsidR="00F134AB">
              <w:rPr>
                <w:noProof/>
                <w:webHidden/>
              </w:rPr>
              <w:fldChar w:fldCharType="separate"/>
            </w:r>
            <w:r w:rsidR="00F134AB">
              <w:rPr>
                <w:noProof/>
                <w:webHidden/>
              </w:rPr>
              <w:t>11</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28" w:history="1">
            <w:r w:rsidR="00F134AB" w:rsidRPr="00A50291">
              <w:rPr>
                <w:rStyle w:val="Hyperlink"/>
                <w:noProof/>
              </w:rPr>
              <w:t>ArmSim</w:t>
            </w:r>
            <w:r w:rsidR="00F134AB">
              <w:rPr>
                <w:noProof/>
                <w:webHidden/>
              </w:rPr>
              <w:tab/>
            </w:r>
            <w:r w:rsidR="00F134AB">
              <w:rPr>
                <w:noProof/>
                <w:webHidden/>
              </w:rPr>
              <w:fldChar w:fldCharType="begin"/>
            </w:r>
            <w:r w:rsidR="00F134AB">
              <w:rPr>
                <w:noProof/>
                <w:webHidden/>
              </w:rPr>
              <w:instrText xml:space="preserve"> PAGEREF _Toc5107028 \h </w:instrText>
            </w:r>
            <w:r w:rsidR="00F134AB">
              <w:rPr>
                <w:noProof/>
                <w:webHidden/>
              </w:rPr>
            </w:r>
            <w:r w:rsidR="00F134AB">
              <w:rPr>
                <w:noProof/>
                <w:webHidden/>
              </w:rPr>
              <w:fldChar w:fldCharType="separate"/>
            </w:r>
            <w:r w:rsidR="00F134AB">
              <w:rPr>
                <w:noProof/>
                <w:webHidden/>
              </w:rPr>
              <w:t>11</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29" w:history="1">
            <w:r w:rsidR="00F134AB" w:rsidRPr="00A50291">
              <w:rPr>
                <w:rStyle w:val="Hyperlink"/>
                <w:noProof/>
              </w:rPr>
              <w:t>Little Man Computer</w:t>
            </w:r>
            <w:r w:rsidR="00F134AB">
              <w:rPr>
                <w:noProof/>
                <w:webHidden/>
              </w:rPr>
              <w:tab/>
            </w:r>
            <w:r w:rsidR="00F134AB">
              <w:rPr>
                <w:noProof/>
                <w:webHidden/>
              </w:rPr>
              <w:fldChar w:fldCharType="begin"/>
            </w:r>
            <w:r w:rsidR="00F134AB">
              <w:rPr>
                <w:noProof/>
                <w:webHidden/>
              </w:rPr>
              <w:instrText xml:space="preserve"> PAGEREF _Toc5107029 \h </w:instrText>
            </w:r>
            <w:r w:rsidR="00F134AB">
              <w:rPr>
                <w:noProof/>
                <w:webHidden/>
              </w:rPr>
            </w:r>
            <w:r w:rsidR="00F134AB">
              <w:rPr>
                <w:noProof/>
                <w:webHidden/>
              </w:rPr>
              <w:fldChar w:fldCharType="separate"/>
            </w:r>
            <w:r w:rsidR="00F134AB">
              <w:rPr>
                <w:noProof/>
                <w:webHidden/>
              </w:rPr>
              <w:t>14</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30" w:history="1">
            <w:r w:rsidR="00F134AB" w:rsidRPr="00A50291">
              <w:rPr>
                <w:rStyle w:val="Hyperlink"/>
                <w:noProof/>
              </w:rPr>
              <w:t>Assembly Training Program (ATP)</w:t>
            </w:r>
            <w:r w:rsidR="00F134AB">
              <w:rPr>
                <w:noProof/>
                <w:webHidden/>
              </w:rPr>
              <w:tab/>
            </w:r>
            <w:r w:rsidR="00F134AB">
              <w:rPr>
                <w:noProof/>
                <w:webHidden/>
              </w:rPr>
              <w:fldChar w:fldCharType="begin"/>
            </w:r>
            <w:r w:rsidR="00F134AB">
              <w:rPr>
                <w:noProof/>
                <w:webHidden/>
              </w:rPr>
              <w:instrText xml:space="preserve"> PAGEREF _Toc5107030 \h </w:instrText>
            </w:r>
            <w:r w:rsidR="00F134AB">
              <w:rPr>
                <w:noProof/>
                <w:webHidden/>
              </w:rPr>
            </w:r>
            <w:r w:rsidR="00F134AB">
              <w:rPr>
                <w:noProof/>
                <w:webHidden/>
              </w:rPr>
              <w:fldChar w:fldCharType="separate"/>
            </w:r>
            <w:r w:rsidR="00F134AB">
              <w:rPr>
                <w:noProof/>
                <w:webHidden/>
              </w:rPr>
              <w:t>17</w:t>
            </w:r>
            <w:r w:rsidR="00F134AB">
              <w:rPr>
                <w:noProof/>
                <w:webHidden/>
              </w:rPr>
              <w:fldChar w:fldCharType="end"/>
            </w:r>
          </w:hyperlink>
        </w:p>
        <w:p w:rsidR="00F134AB" w:rsidRDefault="00F837C5">
          <w:pPr>
            <w:pStyle w:val="TOC2"/>
            <w:tabs>
              <w:tab w:val="right" w:leader="dot" w:pos="9350"/>
            </w:tabs>
            <w:rPr>
              <w:noProof/>
              <w:kern w:val="0"/>
              <w:sz w:val="24"/>
              <w:lang w:val="en-GB" w:eastAsia="en-US"/>
            </w:rPr>
          </w:pPr>
          <w:hyperlink w:anchor="_Toc5107031" w:history="1">
            <w:r w:rsidR="00F134AB" w:rsidRPr="00A50291">
              <w:rPr>
                <w:rStyle w:val="Hyperlink"/>
                <w:noProof/>
              </w:rPr>
              <w:t>Limitations</w:t>
            </w:r>
            <w:r w:rsidR="00F134AB">
              <w:rPr>
                <w:noProof/>
                <w:webHidden/>
              </w:rPr>
              <w:tab/>
            </w:r>
            <w:r w:rsidR="00F134AB">
              <w:rPr>
                <w:noProof/>
                <w:webHidden/>
              </w:rPr>
              <w:fldChar w:fldCharType="begin"/>
            </w:r>
            <w:r w:rsidR="00F134AB">
              <w:rPr>
                <w:noProof/>
                <w:webHidden/>
              </w:rPr>
              <w:instrText xml:space="preserve"> PAGEREF _Toc5107031 \h </w:instrText>
            </w:r>
            <w:r w:rsidR="00F134AB">
              <w:rPr>
                <w:noProof/>
                <w:webHidden/>
              </w:rPr>
            </w:r>
            <w:r w:rsidR="00F134AB">
              <w:rPr>
                <w:noProof/>
                <w:webHidden/>
              </w:rPr>
              <w:fldChar w:fldCharType="separate"/>
            </w:r>
            <w:r w:rsidR="00F134AB">
              <w:rPr>
                <w:noProof/>
                <w:webHidden/>
              </w:rPr>
              <w:t>20</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32" w:history="1">
            <w:r w:rsidR="00F134AB" w:rsidRPr="00A50291">
              <w:rPr>
                <w:rStyle w:val="Hyperlink"/>
                <w:noProof/>
              </w:rPr>
              <w:t>Direct execution of compiled code</w:t>
            </w:r>
            <w:r w:rsidR="00F134AB">
              <w:rPr>
                <w:noProof/>
                <w:webHidden/>
              </w:rPr>
              <w:tab/>
            </w:r>
            <w:r w:rsidR="00F134AB">
              <w:rPr>
                <w:noProof/>
                <w:webHidden/>
              </w:rPr>
              <w:fldChar w:fldCharType="begin"/>
            </w:r>
            <w:r w:rsidR="00F134AB">
              <w:rPr>
                <w:noProof/>
                <w:webHidden/>
              </w:rPr>
              <w:instrText xml:space="preserve"> PAGEREF _Toc5107032 \h </w:instrText>
            </w:r>
            <w:r w:rsidR="00F134AB">
              <w:rPr>
                <w:noProof/>
                <w:webHidden/>
              </w:rPr>
            </w:r>
            <w:r w:rsidR="00F134AB">
              <w:rPr>
                <w:noProof/>
                <w:webHidden/>
              </w:rPr>
              <w:fldChar w:fldCharType="separate"/>
            </w:r>
            <w:r w:rsidR="00F134AB">
              <w:rPr>
                <w:noProof/>
                <w:webHidden/>
              </w:rPr>
              <w:t>20</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33" w:history="1">
            <w:r w:rsidR="00F134AB" w:rsidRPr="00A50291">
              <w:rPr>
                <w:rStyle w:val="Hyperlink"/>
                <w:noProof/>
              </w:rPr>
              <w:t>Ability to run on a wide variety of platforms</w:t>
            </w:r>
            <w:r w:rsidR="00F134AB">
              <w:rPr>
                <w:noProof/>
                <w:webHidden/>
              </w:rPr>
              <w:tab/>
            </w:r>
            <w:r w:rsidR="00F134AB">
              <w:rPr>
                <w:noProof/>
                <w:webHidden/>
              </w:rPr>
              <w:fldChar w:fldCharType="begin"/>
            </w:r>
            <w:r w:rsidR="00F134AB">
              <w:rPr>
                <w:noProof/>
                <w:webHidden/>
              </w:rPr>
              <w:instrText xml:space="preserve"> PAGEREF _Toc5107033 \h </w:instrText>
            </w:r>
            <w:r w:rsidR="00F134AB">
              <w:rPr>
                <w:noProof/>
                <w:webHidden/>
              </w:rPr>
            </w:r>
            <w:r w:rsidR="00F134AB">
              <w:rPr>
                <w:noProof/>
                <w:webHidden/>
              </w:rPr>
              <w:fldChar w:fldCharType="separate"/>
            </w:r>
            <w:r w:rsidR="00F134AB">
              <w:rPr>
                <w:noProof/>
                <w:webHidden/>
              </w:rPr>
              <w:t>20</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34" w:history="1">
            <w:r w:rsidR="00F134AB" w:rsidRPr="00A50291">
              <w:rPr>
                <w:rStyle w:val="Hyperlink"/>
                <w:noProof/>
              </w:rPr>
              <w:t>The entirety of an existing instruction set</w:t>
            </w:r>
            <w:r w:rsidR="00F134AB">
              <w:rPr>
                <w:noProof/>
                <w:webHidden/>
              </w:rPr>
              <w:tab/>
            </w:r>
            <w:r w:rsidR="00F134AB">
              <w:rPr>
                <w:noProof/>
                <w:webHidden/>
              </w:rPr>
              <w:fldChar w:fldCharType="begin"/>
            </w:r>
            <w:r w:rsidR="00F134AB">
              <w:rPr>
                <w:noProof/>
                <w:webHidden/>
              </w:rPr>
              <w:instrText xml:space="preserve"> PAGEREF _Toc5107034 \h </w:instrText>
            </w:r>
            <w:r w:rsidR="00F134AB">
              <w:rPr>
                <w:noProof/>
                <w:webHidden/>
              </w:rPr>
            </w:r>
            <w:r w:rsidR="00F134AB">
              <w:rPr>
                <w:noProof/>
                <w:webHidden/>
              </w:rPr>
              <w:fldChar w:fldCharType="separate"/>
            </w:r>
            <w:r w:rsidR="00F134AB">
              <w:rPr>
                <w:noProof/>
                <w:webHidden/>
              </w:rPr>
              <w:t>20</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35" w:history="1">
            <w:r w:rsidR="00F134AB" w:rsidRPr="00A50291">
              <w:rPr>
                <w:rStyle w:val="Hyperlink"/>
                <w:noProof/>
              </w:rPr>
              <w:t>Alternative architectures</w:t>
            </w:r>
            <w:r w:rsidR="00F134AB">
              <w:rPr>
                <w:noProof/>
                <w:webHidden/>
              </w:rPr>
              <w:tab/>
            </w:r>
            <w:r w:rsidR="00F134AB">
              <w:rPr>
                <w:noProof/>
                <w:webHidden/>
              </w:rPr>
              <w:fldChar w:fldCharType="begin"/>
            </w:r>
            <w:r w:rsidR="00F134AB">
              <w:rPr>
                <w:noProof/>
                <w:webHidden/>
              </w:rPr>
              <w:instrText xml:space="preserve"> PAGEREF _Toc5107035 \h </w:instrText>
            </w:r>
            <w:r w:rsidR="00F134AB">
              <w:rPr>
                <w:noProof/>
                <w:webHidden/>
              </w:rPr>
            </w:r>
            <w:r w:rsidR="00F134AB">
              <w:rPr>
                <w:noProof/>
                <w:webHidden/>
              </w:rPr>
              <w:fldChar w:fldCharType="separate"/>
            </w:r>
            <w:r w:rsidR="00F134AB">
              <w:rPr>
                <w:noProof/>
                <w:webHidden/>
              </w:rPr>
              <w:t>20</w:t>
            </w:r>
            <w:r w:rsidR="00F134AB">
              <w:rPr>
                <w:noProof/>
                <w:webHidden/>
              </w:rPr>
              <w:fldChar w:fldCharType="end"/>
            </w:r>
          </w:hyperlink>
        </w:p>
        <w:p w:rsidR="00F134AB" w:rsidRDefault="00F837C5">
          <w:pPr>
            <w:pStyle w:val="TOC2"/>
            <w:tabs>
              <w:tab w:val="right" w:leader="dot" w:pos="9350"/>
            </w:tabs>
            <w:rPr>
              <w:noProof/>
              <w:kern w:val="0"/>
              <w:sz w:val="24"/>
              <w:lang w:val="en-GB" w:eastAsia="en-US"/>
            </w:rPr>
          </w:pPr>
          <w:hyperlink w:anchor="_Toc5107036" w:history="1">
            <w:r w:rsidR="00F134AB" w:rsidRPr="00A50291">
              <w:rPr>
                <w:rStyle w:val="Hyperlink"/>
                <w:noProof/>
              </w:rPr>
              <w:t>Software and Hardware Requirements</w:t>
            </w:r>
            <w:r w:rsidR="00F134AB">
              <w:rPr>
                <w:noProof/>
                <w:webHidden/>
              </w:rPr>
              <w:tab/>
            </w:r>
            <w:r w:rsidR="00F134AB">
              <w:rPr>
                <w:noProof/>
                <w:webHidden/>
              </w:rPr>
              <w:fldChar w:fldCharType="begin"/>
            </w:r>
            <w:r w:rsidR="00F134AB">
              <w:rPr>
                <w:noProof/>
                <w:webHidden/>
              </w:rPr>
              <w:instrText xml:space="preserve"> PAGEREF _Toc5107036 \h </w:instrText>
            </w:r>
            <w:r w:rsidR="00F134AB">
              <w:rPr>
                <w:noProof/>
                <w:webHidden/>
              </w:rPr>
            </w:r>
            <w:r w:rsidR="00F134AB">
              <w:rPr>
                <w:noProof/>
                <w:webHidden/>
              </w:rPr>
              <w:fldChar w:fldCharType="separate"/>
            </w:r>
            <w:r w:rsidR="00F134AB">
              <w:rPr>
                <w:noProof/>
                <w:webHidden/>
              </w:rPr>
              <w:t>21</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37" w:history="1">
            <w:r w:rsidR="00F134AB" w:rsidRPr="00A50291">
              <w:rPr>
                <w:rStyle w:val="Hyperlink"/>
                <w:noProof/>
              </w:rPr>
              <w:t>Software Requirements</w:t>
            </w:r>
            <w:r w:rsidR="00F134AB">
              <w:rPr>
                <w:noProof/>
                <w:webHidden/>
              </w:rPr>
              <w:tab/>
            </w:r>
            <w:r w:rsidR="00F134AB">
              <w:rPr>
                <w:noProof/>
                <w:webHidden/>
              </w:rPr>
              <w:fldChar w:fldCharType="begin"/>
            </w:r>
            <w:r w:rsidR="00F134AB">
              <w:rPr>
                <w:noProof/>
                <w:webHidden/>
              </w:rPr>
              <w:instrText xml:space="preserve"> PAGEREF _Toc5107037 \h </w:instrText>
            </w:r>
            <w:r w:rsidR="00F134AB">
              <w:rPr>
                <w:noProof/>
                <w:webHidden/>
              </w:rPr>
            </w:r>
            <w:r w:rsidR="00F134AB">
              <w:rPr>
                <w:noProof/>
                <w:webHidden/>
              </w:rPr>
              <w:fldChar w:fldCharType="separate"/>
            </w:r>
            <w:r w:rsidR="00F134AB">
              <w:rPr>
                <w:noProof/>
                <w:webHidden/>
              </w:rPr>
              <w:t>21</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38" w:history="1">
            <w:r w:rsidR="00F134AB" w:rsidRPr="00A50291">
              <w:rPr>
                <w:rStyle w:val="Hyperlink"/>
                <w:noProof/>
              </w:rPr>
              <w:t>Hardware Requirements</w:t>
            </w:r>
            <w:r w:rsidR="00F134AB">
              <w:rPr>
                <w:noProof/>
                <w:webHidden/>
              </w:rPr>
              <w:tab/>
            </w:r>
            <w:r w:rsidR="00F134AB">
              <w:rPr>
                <w:noProof/>
                <w:webHidden/>
              </w:rPr>
              <w:fldChar w:fldCharType="begin"/>
            </w:r>
            <w:r w:rsidR="00F134AB">
              <w:rPr>
                <w:noProof/>
                <w:webHidden/>
              </w:rPr>
              <w:instrText xml:space="preserve"> PAGEREF _Toc5107038 \h </w:instrText>
            </w:r>
            <w:r w:rsidR="00F134AB">
              <w:rPr>
                <w:noProof/>
                <w:webHidden/>
              </w:rPr>
            </w:r>
            <w:r w:rsidR="00F134AB">
              <w:rPr>
                <w:noProof/>
                <w:webHidden/>
              </w:rPr>
              <w:fldChar w:fldCharType="separate"/>
            </w:r>
            <w:r w:rsidR="00F134AB">
              <w:rPr>
                <w:noProof/>
                <w:webHidden/>
              </w:rPr>
              <w:t>22</w:t>
            </w:r>
            <w:r w:rsidR="00F134AB">
              <w:rPr>
                <w:noProof/>
                <w:webHidden/>
              </w:rPr>
              <w:fldChar w:fldCharType="end"/>
            </w:r>
          </w:hyperlink>
        </w:p>
        <w:p w:rsidR="00F134AB" w:rsidRDefault="00F837C5">
          <w:pPr>
            <w:pStyle w:val="TOC2"/>
            <w:tabs>
              <w:tab w:val="right" w:leader="dot" w:pos="9350"/>
            </w:tabs>
            <w:rPr>
              <w:noProof/>
              <w:kern w:val="0"/>
              <w:sz w:val="24"/>
              <w:lang w:val="en-GB" w:eastAsia="en-US"/>
            </w:rPr>
          </w:pPr>
          <w:hyperlink w:anchor="_Toc5107039" w:history="1">
            <w:r w:rsidR="00F134AB" w:rsidRPr="00A50291">
              <w:rPr>
                <w:rStyle w:val="Hyperlink"/>
                <w:noProof/>
              </w:rPr>
              <w:t>Requirements and Success Criteria</w:t>
            </w:r>
            <w:r w:rsidR="00F134AB">
              <w:rPr>
                <w:noProof/>
                <w:webHidden/>
              </w:rPr>
              <w:tab/>
            </w:r>
            <w:r w:rsidR="00F134AB">
              <w:rPr>
                <w:noProof/>
                <w:webHidden/>
              </w:rPr>
              <w:fldChar w:fldCharType="begin"/>
            </w:r>
            <w:r w:rsidR="00F134AB">
              <w:rPr>
                <w:noProof/>
                <w:webHidden/>
              </w:rPr>
              <w:instrText xml:space="preserve"> PAGEREF _Toc5107039 \h </w:instrText>
            </w:r>
            <w:r w:rsidR="00F134AB">
              <w:rPr>
                <w:noProof/>
                <w:webHidden/>
              </w:rPr>
            </w:r>
            <w:r w:rsidR="00F134AB">
              <w:rPr>
                <w:noProof/>
                <w:webHidden/>
              </w:rPr>
              <w:fldChar w:fldCharType="separate"/>
            </w:r>
            <w:r w:rsidR="00F134AB">
              <w:rPr>
                <w:noProof/>
                <w:webHidden/>
              </w:rPr>
              <w:t>23</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40" w:history="1">
            <w:r w:rsidR="00F134AB" w:rsidRPr="00A50291">
              <w:rPr>
                <w:rStyle w:val="Hyperlink"/>
                <w:noProof/>
              </w:rPr>
              <w:t>Requirements Specification</w:t>
            </w:r>
            <w:r w:rsidR="00F134AB">
              <w:rPr>
                <w:noProof/>
                <w:webHidden/>
              </w:rPr>
              <w:tab/>
            </w:r>
            <w:r w:rsidR="00F134AB">
              <w:rPr>
                <w:noProof/>
                <w:webHidden/>
              </w:rPr>
              <w:fldChar w:fldCharType="begin"/>
            </w:r>
            <w:r w:rsidR="00F134AB">
              <w:rPr>
                <w:noProof/>
                <w:webHidden/>
              </w:rPr>
              <w:instrText xml:space="preserve"> PAGEREF _Toc5107040 \h </w:instrText>
            </w:r>
            <w:r w:rsidR="00F134AB">
              <w:rPr>
                <w:noProof/>
                <w:webHidden/>
              </w:rPr>
            </w:r>
            <w:r w:rsidR="00F134AB">
              <w:rPr>
                <w:noProof/>
                <w:webHidden/>
              </w:rPr>
              <w:fldChar w:fldCharType="separate"/>
            </w:r>
            <w:r w:rsidR="00F134AB">
              <w:rPr>
                <w:noProof/>
                <w:webHidden/>
              </w:rPr>
              <w:t>23</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41" w:history="1">
            <w:r w:rsidR="00F134AB" w:rsidRPr="00A50291">
              <w:rPr>
                <w:rStyle w:val="Hyperlink"/>
                <w:noProof/>
              </w:rPr>
              <w:t>Success Criteria</w:t>
            </w:r>
            <w:r w:rsidR="00F134AB">
              <w:rPr>
                <w:noProof/>
                <w:webHidden/>
              </w:rPr>
              <w:tab/>
            </w:r>
            <w:r w:rsidR="00F134AB">
              <w:rPr>
                <w:noProof/>
                <w:webHidden/>
              </w:rPr>
              <w:fldChar w:fldCharType="begin"/>
            </w:r>
            <w:r w:rsidR="00F134AB">
              <w:rPr>
                <w:noProof/>
                <w:webHidden/>
              </w:rPr>
              <w:instrText xml:space="preserve"> PAGEREF _Toc5107041 \h </w:instrText>
            </w:r>
            <w:r w:rsidR="00F134AB">
              <w:rPr>
                <w:noProof/>
                <w:webHidden/>
              </w:rPr>
            </w:r>
            <w:r w:rsidR="00F134AB">
              <w:rPr>
                <w:noProof/>
                <w:webHidden/>
              </w:rPr>
              <w:fldChar w:fldCharType="separate"/>
            </w:r>
            <w:r w:rsidR="00F134AB">
              <w:rPr>
                <w:noProof/>
                <w:webHidden/>
              </w:rPr>
              <w:t>25</w:t>
            </w:r>
            <w:r w:rsidR="00F134AB">
              <w:rPr>
                <w:noProof/>
                <w:webHidden/>
              </w:rPr>
              <w:fldChar w:fldCharType="end"/>
            </w:r>
          </w:hyperlink>
        </w:p>
        <w:p w:rsidR="00F134AB" w:rsidRDefault="00F837C5">
          <w:pPr>
            <w:pStyle w:val="TOC1"/>
            <w:tabs>
              <w:tab w:val="right" w:leader="dot" w:pos="9350"/>
            </w:tabs>
            <w:rPr>
              <w:noProof/>
              <w:kern w:val="0"/>
              <w:sz w:val="24"/>
              <w:lang w:val="en-GB" w:eastAsia="en-US"/>
            </w:rPr>
          </w:pPr>
          <w:hyperlink w:anchor="_Toc5107042" w:history="1">
            <w:r w:rsidR="00F134AB" w:rsidRPr="00A50291">
              <w:rPr>
                <w:rStyle w:val="Hyperlink"/>
                <w:noProof/>
              </w:rPr>
              <w:t>Section 2: Design</w:t>
            </w:r>
            <w:r w:rsidR="00F134AB">
              <w:rPr>
                <w:noProof/>
                <w:webHidden/>
              </w:rPr>
              <w:tab/>
            </w:r>
            <w:r w:rsidR="00F134AB">
              <w:rPr>
                <w:noProof/>
                <w:webHidden/>
              </w:rPr>
              <w:fldChar w:fldCharType="begin"/>
            </w:r>
            <w:r w:rsidR="00F134AB">
              <w:rPr>
                <w:noProof/>
                <w:webHidden/>
              </w:rPr>
              <w:instrText xml:space="preserve"> PAGEREF _Toc5107042 \h </w:instrText>
            </w:r>
            <w:r w:rsidR="00F134AB">
              <w:rPr>
                <w:noProof/>
                <w:webHidden/>
              </w:rPr>
            </w:r>
            <w:r w:rsidR="00F134AB">
              <w:rPr>
                <w:noProof/>
                <w:webHidden/>
              </w:rPr>
              <w:fldChar w:fldCharType="separate"/>
            </w:r>
            <w:r w:rsidR="00F134AB">
              <w:rPr>
                <w:noProof/>
                <w:webHidden/>
              </w:rPr>
              <w:t>28</w:t>
            </w:r>
            <w:r w:rsidR="00F134AB">
              <w:rPr>
                <w:noProof/>
                <w:webHidden/>
              </w:rPr>
              <w:fldChar w:fldCharType="end"/>
            </w:r>
          </w:hyperlink>
        </w:p>
        <w:p w:rsidR="00F134AB" w:rsidRDefault="00F837C5">
          <w:pPr>
            <w:pStyle w:val="TOC2"/>
            <w:tabs>
              <w:tab w:val="right" w:leader="dot" w:pos="9350"/>
            </w:tabs>
            <w:rPr>
              <w:noProof/>
              <w:kern w:val="0"/>
              <w:sz w:val="24"/>
              <w:lang w:val="en-GB" w:eastAsia="en-US"/>
            </w:rPr>
          </w:pPr>
          <w:hyperlink w:anchor="_Toc5107043" w:history="1">
            <w:r w:rsidR="00F134AB" w:rsidRPr="00A50291">
              <w:rPr>
                <w:rStyle w:val="Hyperlink"/>
                <w:noProof/>
              </w:rPr>
              <w:t>Decomposing the Problem</w:t>
            </w:r>
            <w:r w:rsidR="00F134AB">
              <w:rPr>
                <w:noProof/>
                <w:webHidden/>
              </w:rPr>
              <w:tab/>
            </w:r>
            <w:r w:rsidR="00F134AB">
              <w:rPr>
                <w:noProof/>
                <w:webHidden/>
              </w:rPr>
              <w:fldChar w:fldCharType="begin"/>
            </w:r>
            <w:r w:rsidR="00F134AB">
              <w:rPr>
                <w:noProof/>
                <w:webHidden/>
              </w:rPr>
              <w:instrText xml:space="preserve"> PAGEREF _Toc5107043 \h </w:instrText>
            </w:r>
            <w:r w:rsidR="00F134AB">
              <w:rPr>
                <w:noProof/>
                <w:webHidden/>
              </w:rPr>
            </w:r>
            <w:r w:rsidR="00F134AB">
              <w:rPr>
                <w:noProof/>
                <w:webHidden/>
              </w:rPr>
              <w:fldChar w:fldCharType="separate"/>
            </w:r>
            <w:r w:rsidR="00F134AB">
              <w:rPr>
                <w:noProof/>
                <w:webHidden/>
              </w:rPr>
              <w:t>28</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44" w:history="1">
            <w:r w:rsidR="00F134AB" w:rsidRPr="00A50291">
              <w:rPr>
                <w:rStyle w:val="Hyperlink"/>
                <w:noProof/>
              </w:rPr>
              <w:t>Breaking down into smaller problems</w:t>
            </w:r>
            <w:r w:rsidR="00F134AB">
              <w:rPr>
                <w:noProof/>
                <w:webHidden/>
              </w:rPr>
              <w:tab/>
            </w:r>
            <w:r w:rsidR="00F134AB">
              <w:rPr>
                <w:noProof/>
                <w:webHidden/>
              </w:rPr>
              <w:fldChar w:fldCharType="begin"/>
            </w:r>
            <w:r w:rsidR="00F134AB">
              <w:rPr>
                <w:noProof/>
                <w:webHidden/>
              </w:rPr>
              <w:instrText xml:space="preserve"> PAGEREF _Toc5107044 \h </w:instrText>
            </w:r>
            <w:r w:rsidR="00F134AB">
              <w:rPr>
                <w:noProof/>
                <w:webHidden/>
              </w:rPr>
            </w:r>
            <w:r w:rsidR="00F134AB">
              <w:rPr>
                <w:noProof/>
                <w:webHidden/>
              </w:rPr>
              <w:fldChar w:fldCharType="separate"/>
            </w:r>
            <w:r w:rsidR="00F134AB">
              <w:rPr>
                <w:noProof/>
                <w:webHidden/>
              </w:rPr>
              <w:t>28</w:t>
            </w:r>
            <w:r w:rsidR="00F134AB">
              <w:rPr>
                <w:noProof/>
                <w:webHidden/>
              </w:rPr>
              <w:fldChar w:fldCharType="end"/>
            </w:r>
          </w:hyperlink>
        </w:p>
        <w:p w:rsidR="00F134AB" w:rsidRDefault="00F837C5">
          <w:pPr>
            <w:pStyle w:val="TOC2"/>
            <w:tabs>
              <w:tab w:val="right" w:leader="dot" w:pos="9350"/>
            </w:tabs>
            <w:rPr>
              <w:noProof/>
              <w:kern w:val="0"/>
              <w:sz w:val="24"/>
              <w:lang w:val="en-GB" w:eastAsia="en-US"/>
            </w:rPr>
          </w:pPr>
          <w:hyperlink w:anchor="_Toc5107045" w:history="1">
            <w:r w:rsidR="00F134AB" w:rsidRPr="00A50291">
              <w:rPr>
                <w:rStyle w:val="Hyperlink"/>
                <w:noProof/>
              </w:rPr>
              <w:t>Sections of the Solution</w:t>
            </w:r>
            <w:r w:rsidR="00F134AB">
              <w:rPr>
                <w:noProof/>
                <w:webHidden/>
              </w:rPr>
              <w:tab/>
            </w:r>
            <w:r w:rsidR="00F134AB">
              <w:rPr>
                <w:noProof/>
                <w:webHidden/>
              </w:rPr>
              <w:fldChar w:fldCharType="begin"/>
            </w:r>
            <w:r w:rsidR="00F134AB">
              <w:rPr>
                <w:noProof/>
                <w:webHidden/>
              </w:rPr>
              <w:instrText xml:space="preserve"> PAGEREF _Toc5107045 \h </w:instrText>
            </w:r>
            <w:r w:rsidR="00F134AB">
              <w:rPr>
                <w:noProof/>
                <w:webHidden/>
              </w:rPr>
            </w:r>
            <w:r w:rsidR="00F134AB">
              <w:rPr>
                <w:noProof/>
                <w:webHidden/>
              </w:rPr>
              <w:fldChar w:fldCharType="separate"/>
            </w:r>
            <w:r w:rsidR="00F134AB">
              <w:rPr>
                <w:noProof/>
                <w:webHidden/>
              </w:rPr>
              <w:t>31</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46" w:history="1">
            <w:r w:rsidR="00F134AB" w:rsidRPr="00A50291">
              <w:rPr>
                <w:rStyle w:val="Hyperlink"/>
                <w:noProof/>
              </w:rPr>
              <w:t>Designing the Processor Class</w:t>
            </w:r>
            <w:r w:rsidR="00F134AB">
              <w:rPr>
                <w:noProof/>
                <w:webHidden/>
              </w:rPr>
              <w:tab/>
            </w:r>
            <w:r w:rsidR="00F134AB">
              <w:rPr>
                <w:noProof/>
                <w:webHidden/>
              </w:rPr>
              <w:fldChar w:fldCharType="begin"/>
            </w:r>
            <w:r w:rsidR="00F134AB">
              <w:rPr>
                <w:noProof/>
                <w:webHidden/>
              </w:rPr>
              <w:instrText xml:space="preserve"> PAGEREF _Toc5107046 \h </w:instrText>
            </w:r>
            <w:r w:rsidR="00F134AB">
              <w:rPr>
                <w:noProof/>
                <w:webHidden/>
              </w:rPr>
            </w:r>
            <w:r w:rsidR="00F134AB">
              <w:rPr>
                <w:noProof/>
                <w:webHidden/>
              </w:rPr>
              <w:fldChar w:fldCharType="separate"/>
            </w:r>
            <w:r w:rsidR="00F134AB">
              <w:rPr>
                <w:noProof/>
                <w:webHidden/>
              </w:rPr>
              <w:t>31</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47" w:history="1">
            <w:r w:rsidR="00F134AB" w:rsidRPr="00A50291">
              <w:rPr>
                <w:rStyle w:val="Hyperlink"/>
                <w:noProof/>
              </w:rPr>
              <w:t>Designing the Register Class</w:t>
            </w:r>
            <w:r w:rsidR="00F134AB">
              <w:rPr>
                <w:noProof/>
                <w:webHidden/>
              </w:rPr>
              <w:tab/>
            </w:r>
            <w:r w:rsidR="00F134AB">
              <w:rPr>
                <w:noProof/>
                <w:webHidden/>
              </w:rPr>
              <w:fldChar w:fldCharType="begin"/>
            </w:r>
            <w:r w:rsidR="00F134AB">
              <w:rPr>
                <w:noProof/>
                <w:webHidden/>
              </w:rPr>
              <w:instrText xml:space="preserve"> PAGEREF _Toc5107047 \h </w:instrText>
            </w:r>
            <w:r w:rsidR="00F134AB">
              <w:rPr>
                <w:noProof/>
                <w:webHidden/>
              </w:rPr>
            </w:r>
            <w:r w:rsidR="00F134AB">
              <w:rPr>
                <w:noProof/>
                <w:webHidden/>
              </w:rPr>
              <w:fldChar w:fldCharType="separate"/>
            </w:r>
            <w:r w:rsidR="00F134AB">
              <w:rPr>
                <w:noProof/>
                <w:webHidden/>
              </w:rPr>
              <w:t>36</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48" w:history="1">
            <w:r w:rsidR="00F134AB" w:rsidRPr="00A50291">
              <w:rPr>
                <w:rStyle w:val="Hyperlink"/>
                <w:noProof/>
              </w:rPr>
              <w:t>Designing the ALU Class</w:t>
            </w:r>
            <w:r w:rsidR="00F134AB">
              <w:rPr>
                <w:noProof/>
                <w:webHidden/>
              </w:rPr>
              <w:tab/>
            </w:r>
            <w:r w:rsidR="00F134AB">
              <w:rPr>
                <w:noProof/>
                <w:webHidden/>
              </w:rPr>
              <w:fldChar w:fldCharType="begin"/>
            </w:r>
            <w:r w:rsidR="00F134AB">
              <w:rPr>
                <w:noProof/>
                <w:webHidden/>
              </w:rPr>
              <w:instrText xml:space="preserve"> PAGEREF _Toc5107048 \h </w:instrText>
            </w:r>
            <w:r w:rsidR="00F134AB">
              <w:rPr>
                <w:noProof/>
                <w:webHidden/>
              </w:rPr>
            </w:r>
            <w:r w:rsidR="00F134AB">
              <w:rPr>
                <w:noProof/>
                <w:webHidden/>
              </w:rPr>
              <w:fldChar w:fldCharType="separate"/>
            </w:r>
            <w:r w:rsidR="00F134AB">
              <w:rPr>
                <w:noProof/>
                <w:webHidden/>
              </w:rPr>
              <w:t>38</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49" w:history="1">
            <w:r w:rsidR="00F134AB" w:rsidRPr="00A50291">
              <w:rPr>
                <w:rStyle w:val="Hyperlink"/>
                <w:noProof/>
              </w:rPr>
              <w:t>Designing the Memory Bank class</w:t>
            </w:r>
            <w:r w:rsidR="00F134AB">
              <w:rPr>
                <w:noProof/>
                <w:webHidden/>
              </w:rPr>
              <w:tab/>
            </w:r>
            <w:r w:rsidR="00F134AB">
              <w:rPr>
                <w:noProof/>
                <w:webHidden/>
              </w:rPr>
              <w:fldChar w:fldCharType="begin"/>
            </w:r>
            <w:r w:rsidR="00F134AB">
              <w:rPr>
                <w:noProof/>
                <w:webHidden/>
              </w:rPr>
              <w:instrText xml:space="preserve"> PAGEREF _Toc5107049 \h </w:instrText>
            </w:r>
            <w:r w:rsidR="00F134AB">
              <w:rPr>
                <w:noProof/>
                <w:webHidden/>
              </w:rPr>
            </w:r>
            <w:r w:rsidR="00F134AB">
              <w:rPr>
                <w:noProof/>
                <w:webHidden/>
              </w:rPr>
              <w:fldChar w:fldCharType="separate"/>
            </w:r>
            <w:r w:rsidR="00F134AB">
              <w:rPr>
                <w:noProof/>
                <w:webHidden/>
              </w:rPr>
              <w:t>40</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50" w:history="1">
            <w:r w:rsidR="00F134AB" w:rsidRPr="00A50291">
              <w:rPr>
                <w:rStyle w:val="Hyperlink"/>
                <w:noProof/>
              </w:rPr>
              <w:t>Designing the Main Form Class</w:t>
            </w:r>
            <w:r w:rsidR="00F134AB">
              <w:rPr>
                <w:noProof/>
                <w:webHidden/>
              </w:rPr>
              <w:tab/>
            </w:r>
            <w:r w:rsidR="00F134AB">
              <w:rPr>
                <w:noProof/>
                <w:webHidden/>
              </w:rPr>
              <w:fldChar w:fldCharType="begin"/>
            </w:r>
            <w:r w:rsidR="00F134AB">
              <w:rPr>
                <w:noProof/>
                <w:webHidden/>
              </w:rPr>
              <w:instrText xml:space="preserve"> PAGEREF _Toc5107050 \h </w:instrText>
            </w:r>
            <w:r w:rsidR="00F134AB">
              <w:rPr>
                <w:noProof/>
                <w:webHidden/>
              </w:rPr>
            </w:r>
            <w:r w:rsidR="00F134AB">
              <w:rPr>
                <w:noProof/>
                <w:webHidden/>
              </w:rPr>
              <w:fldChar w:fldCharType="separate"/>
            </w:r>
            <w:r w:rsidR="00F134AB">
              <w:rPr>
                <w:noProof/>
                <w:webHidden/>
              </w:rPr>
              <w:t>43</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51" w:history="1">
            <w:r w:rsidR="00F134AB" w:rsidRPr="00A50291">
              <w:rPr>
                <w:rStyle w:val="Hyperlink"/>
                <w:noProof/>
              </w:rPr>
              <w:t>Designing the Memory Bank Cell Component Class</w:t>
            </w:r>
            <w:r w:rsidR="00F134AB">
              <w:rPr>
                <w:noProof/>
                <w:webHidden/>
              </w:rPr>
              <w:tab/>
            </w:r>
            <w:r w:rsidR="00F134AB">
              <w:rPr>
                <w:noProof/>
                <w:webHidden/>
              </w:rPr>
              <w:fldChar w:fldCharType="begin"/>
            </w:r>
            <w:r w:rsidR="00F134AB">
              <w:rPr>
                <w:noProof/>
                <w:webHidden/>
              </w:rPr>
              <w:instrText xml:space="preserve"> PAGEREF _Toc5107051 \h </w:instrText>
            </w:r>
            <w:r w:rsidR="00F134AB">
              <w:rPr>
                <w:noProof/>
                <w:webHidden/>
              </w:rPr>
            </w:r>
            <w:r w:rsidR="00F134AB">
              <w:rPr>
                <w:noProof/>
                <w:webHidden/>
              </w:rPr>
              <w:fldChar w:fldCharType="separate"/>
            </w:r>
            <w:r w:rsidR="00F134AB">
              <w:rPr>
                <w:noProof/>
                <w:webHidden/>
              </w:rPr>
              <w:t>47</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52" w:history="1">
            <w:r w:rsidR="00F134AB" w:rsidRPr="00A50291">
              <w:rPr>
                <w:rStyle w:val="Hyperlink"/>
                <w:noProof/>
              </w:rPr>
              <w:t>Designing the Instructions</w:t>
            </w:r>
            <w:r w:rsidR="00F134AB">
              <w:rPr>
                <w:noProof/>
                <w:webHidden/>
              </w:rPr>
              <w:tab/>
            </w:r>
            <w:r w:rsidR="00F134AB">
              <w:rPr>
                <w:noProof/>
                <w:webHidden/>
              </w:rPr>
              <w:fldChar w:fldCharType="begin"/>
            </w:r>
            <w:r w:rsidR="00F134AB">
              <w:rPr>
                <w:noProof/>
                <w:webHidden/>
              </w:rPr>
              <w:instrText xml:space="preserve"> PAGEREF _Toc5107052 \h </w:instrText>
            </w:r>
            <w:r w:rsidR="00F134AB">
              <w:rPr>
                <w:noProof/>
                <w:webHidden/>
              </w:rPr>
            </w:r>
            <w:r w:rsidR="00F134AB">
              <w:rPr>
                <w:noProof/>
                <w:webHidden/>
              </w:rPr>
              <w:fldChar w:fldCharType="separate"/>
            </w:r>
            <w:r w:rsidR="00F134AB">
              <w:rPr>
                <w:noProof/>
                <w:webHidden/>
              </w:rPr>
              <w:t>51</w:t>
            </w:r>
            <w:r w:rsidR="00F134AB">
              <w:rPr>
                <w:noProof/>
                <w:webHidden/>
              </w:rPr>
              <w:fldChar w:fldCharType="end"/>
            </w:r>
          </w:hyperlink>
        </w:p>
        <w:p w:rsidR="00F134AB" w:rsidRDefault="00F837C5">
          <w:pPr>
            <w:pStyle w:val="TOC2"/>
            <w:tabs>
              <w:tab w:val="right" w:leader="dot" w:pos="9350"/>
            </w:tabs>
            <w:rPr>
              <w:noProof/>
              <w:kern w:val="0"/>
              <w:sz w:val="24"/>
              <w:lang w:val="en-GB" w:eastAsia="en-US"/>
            </w:rPr>
          </w:pPr>
          <w:hyperlink w:anchor="_Toc5107053" w:history="1">
            <w:r w:rsidR="00F134AB" w:rsidRPr="00A50291">
              <w:rPr>
                <w:rStyle w:val="Hyperlink"/>
                <w:noProof/>
              </w:rPr>
              <w:t>Post-Development Test Data</w:t>
            </w:r>
            <w:r w:rsidR="00F134AB">
              <w:rPr>
                <w:noProof/>
                <w:webHidden/>
              </w:rPr>
              <w:tab/>
            </w:r>
            <w:r w:rsidR="00F134AB">
              <w:rPr>
                <w:noProof/>
                <w:webHidden/>
              </w:rPr>
              <w:fldChar w:fldCharType="begin"/>
            </w:r>
            <w:r w:rsidR="00F134AB">
              <w:rPr>
                <w:noProof/>
                <w:webHidden/>
              </w:rPr>
              <w:instrText xml:space="preserve"> PAGEREF _Toc5107053 \h </w:instrText>
            </w:r>
            <w:r w:rsidR="00F134AB">
              <w:rPr>
                <w:noProof/>
                <w:webHidden/>
              </w:rPr>
            </w:r>
            <w:r w:rsidR="00F134AB">
              <w:rPr>
                <w:noProof/>
                <w:webHidden/>
              </w:rPr>
              <w:fldChar w:fldCharType="separate"/>
            </w:r>
            <w:r w:rsidR="00F134AB">
              <w:rPr>
                <w:noProof/>
                <w:webHidden/>
              </w:rPr>
              <w:t>57</w:t>
            </w:r>
            <w:r w:rsidR="00F134AB">
              <w:rPr>
                <w:noProof/>
                <w:webHidden/>
              </w:rPr>
              <w:fldChar w:fldCharType="end"/>
            </w:r>
          </w:hyperlink>
        </w:p>
        <w:p w:rsidR="00F134AB" w:rsidRDefault="00F837C5">
          <w:pPr>
            <w:pStyle w:val="TOC1"/>
            <w:tabs>
              <w:tab w:val="right" w:leader="dot" w:pos="9350"/>
            </w:tabs>
            <w:rPr>
              <w:noProof/>
              <w:kern w:val="0"/>
              <w:sz w:val="24"/>
              <w:lang w:val="en-GB" w:eastAsia="en-US"/>
            </w:rPr>
          </w:pPr>
          <w:hyperlink w:anchor="_Toc5107054" w:history="1">
            <w:r w:rsidR="00F134AB" w:rsidRPr="00A50291">
              <w:rPr>
                <w:rStyle w:val="Hyperlink"/>
                <w:noProof/>
              </w:rPr>
              <w:t>Section 3: Development</w:t>
            </w:r>
            <w:r w:rsidR="00F134AB">
              <w:rPr>
                <w:noProof/>
                <w:webHidden/>
              </w:rPr>
              <w:tab/>
            </w:r>
            <w:r w:rsidR="00F134AB">
              <w:rPr>
                <w:noProof/>
                <w:webHidden/>
              </w:rPr>
              <w:fldChar w:fldCharType="begin"/>
            </w:r>
            <w:r w:rsidR="00F134AB">
              <w:rPr>
                <w:noProof/>
                <w:webHidden/>
              </w:rPr>
              <w:instrText xml:space="preserve"> PAGEREF _Toc5107054 \h </w:instrText>
            </w:r>
            <w:r w:rsidR="00F134AB">
              <w:rPr>
                <w:noProof/>
                <w:webHidden/>
              </w:rPr>
            </w:r>
            <w:r w:rsidR="00F134AB">
              <w:rPr>
                <w:noProof/>
                <w:webHidden/>
              </w:rPr>
              <w:fldChar w:fldCharType="separate"/>
            </w:r>
            <w:r w:rsidR="00F134AB">
              <w:rPr>
                <w:noProof/>
                <w:webHidden/>
              </w:rPr>
              <w:t>60</w:t>
            </w:r>
            <w:r w:rsidR="00F134AB">
              <w:rPr>
                <w:noProof/>
                <w:webHidden/>
              </w:rPr>
              <w:fldChar w:fldCharType="end"/>
            </w:r>
          </w:hyperlink>
        </w:p>
        <w:p w:rsidR="00F134AB" w:rsidRDefault="00F837C5">
          <w:pPr>
            <w:pStyle w:val="TOC2"/>
            <w:tabs>
              <w:tab w:val="right" w:leader="dot" w:pos="9350"/>
            </w:tabs>
            <w:rPr>
              <w:noProof/>
              <w:kern w:val="0"/>
              <w:sz w:val="24"/>
              <w:lang w:val="en-GB" w:eastAsia="en-US"/>
            </w:rPr>
          </w:pPr>
          <w:hyperlink w:anchor="_Toc5107055" w:history="1">
            <w:r w:rsidR="00F134AB" w:rsidRPr="00A50291">
              <w:rPr>
                <w:rStyle w:val="Hyperlink"/>
                <w:noProof/>
              </w:rPr>
              <w:t>Wire Framing the Classes</w:t>
            </w:r>
            <w:r w:rsidR="00F134AB">
              <w:rPr>
                <w:noProof/>
                <w:webHidden/>
              </w:rPr>
              <w:tab/>
            </w:r>
            <w:r w:rsidR="00F134AB">
              <w:rPr>
                <w:noProof/>
                <w:webHidden/>
              </w:rPr>
              <w:fldChar w:fldCharType="begin"/>
            </w:r>
            <w:r w:rsidR="00F134AB">
              <w:rPr>
                <w:noProof/>
                <w:webHidden/>
              </w:rPr>
              <w:instrText xml:space="preserve"> PAGEREF _Toc5107055 \h </w:instrText>
            </w:r>
            <w:r w:rsidR="00F134AB">
              <w:rPr>
                <w:noProof/>
                <w:webHidden/>
              </w:rPr>
            </w:r>
            <w:r w:rsidR="00F134AB">
              <w:rPr>
                <w:noProof/>
                <w:webHidden/>
              </w:rPr>
              <w:fldChar w:fldCharType="separate"/>
            </w:r>
            <w:r w:rsidR="00F134AB">
              <w:rPr>
                <w:noProof/>
                <w:webHidden/>
              </w:rPr>
              <w:t>60</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56" w:history="1">
            <w:r w:rsidR="00F134AB" w:rsidRPr="00A50291">
              <w:rPr>
                <w:rStyle w:val="Hyperlink"/>
                <w:noProof/>
              </w:rPr>
              <w:t>Validation</w:t>
            </w:r>
            <w:r w:rsidR="00F134AB">
              <w:rPr>
                <w:noProof/>
                <w:webHidden/>
              </w:rPr>
              <w:tab/>
            </w:r>
            <w:r w:rsidR="00F134AB">
              <w:rPr>
                <w:noProof/>
                <w:webHidden/>
              </w:rPr>
              <w:fldChar w:fldCharType="begin"/>
            </w:r>
            <w:r w:rsidR="00F134AB">
              <w:rPr>
                <w:noProof/>
                <w:webHidden/>
              </w:rPr>
              <w:instrText xml:space="preserve"> PAGEREF _Toc5107056 \h </w:instrText>
            </w:r>
            <w:r w:rsidR="00F134AB">
              <w:rPr>
                <w:noProof/>
                <w:webHidden/>
              </w:rPr>
            </w:r>
            <w:r w:rsidR="00F134AB">
              <w:rPr>
                <w:noProof/>
                <w:webHidden/>
              </w:rPr>
              <w:fldChar w:fldCharType="separate"/>
            </w:r>
            <w:r w:rsidR="00F134AB">
              <w:rPr>
                <w:noProof/>
                <w:webHidden/>
              </w:rPr>
              <w:t>67</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57" w:history="1">
            <w:r w:rsidR="00F134AB" w:rsidRPr="00A50291">
              <w:rPr>
                <w:rStyle w:val="Hyperlink"/>
                <w:noProof/>
              </w:rPr>
              <w:t>Testing</w:t>
            </w:r>
            <w:r w:rsidR="00F134AB">
              <w:rPr>
                <w:noProof/>
                <w:webHidden/>
              </w:rPr>
              <w:tab/>
            </w:r>
            <w:r w:rsidR="00F134AB">
              <w:rPr>
                <w:noProof/>
                <w:webHidden/>
              </w:rPr>
              <w:fldChar w:fldCharType="begin"/>
            </w:r>
            <w:r w:rsidR="00F134AB">
              <w:rPr>
                <w:noProof/>
                <w:webHidden/>
              </w:rPr>
              <w:instrText xml:space="preserve"> PAGEREF _Toc5107057 \h </w:instrText>
            </w:r>
            <w:r w:rsidR="00F134AB">
              <w:rPr>
                <w:noProof/>
                <w:webHidden/>
              </w:rPr>
            </w:r>
            <w:r w:rsidR="00F134AB">
              <w:rPr>
                <w:noProof/>
                <w:webHidden/>
              </w:rPr>
              <w:fldChar w:fldCharType="separate"/>
            </w:r>
            <w:r w:rsidR="00F134AB">
              <w:rPr>
                <w:noProof/>
                <w:webHidden/>
              </w:rPr>
              <w:t>67</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58" w:history="1">
            <w:r w:rsidR="00F134AB" w:rsidRPr="00A50291">
              <w:rPr>
                <w:rStyle w:val="Hyperlink"/>
                <w:noProof/>
              </w:rPr>
              <w:t>Bug Fixes</w:t>
            </w:r>
            <w:r w:rsidR="00F134AB">
              <w:rPr>
                <w:noProof/>
                <w:webHidden/>
              </w:rPr>
              <w:tab/>
            </w:r>
            <w:r w:rsidR="00F134AB">
              <w:rPr>
                <w:noProof/>
                <w:webHidden/>
              </w:rPr>
              <w:fldChar w:fldCharType="begin"/>
            </w:r>
            <w:r w:rsidR="00F134AB">
              <w:rPr>
                <w:noProof/>
                <w:webHidden/>
              </w:rPr>
              <w:instrText xml:space="preserve"> PAGEREF _Toc5107058 \h </w:instrText>
            </w:r>
            <w:r w:rsidR="00F134AB">
              <w:rPr>
                <w:noProof/>
                <w:webHidden/>
              </w:rPr>
            </w:r>
            <w:r w:rsidR="00F134AB">
              <w:rPr>
                <w:noProof/>
                <w:webHidden/>
              </w:rPr>
              <w:fldChar w:fldCharType="separate"/>
            </w:r>
            <w:r w:rsidR="00F134AB">
              <w:rPr>
                <w:noProof/>
                <w:webHidden/>
              </w:rPr>
              <w:t>68</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59" w:history="1">
            <w:r w:rsidR="00F134AB" w:rsidRPr="00A50291">
              <w:rPr>
                <w:rStyle w:val="Hyperlink"/>
                <w:noProof/>
              </w:rPr>
              <w:t>Review</w:t>
            </w:r>
            <w:r w:rsidR="00F134AB">
              <w:rPr>
                <w:noProof/>
                <w:webHidden/>
              </w:rPr>
              <w:tab/>
            </w:r>
            <w:r w:rsidR="00F134AB">
              <w:rPr>
                <w:noProof/>
                <w:webHidden/>
              </w:rPr>
              <w:fldChar w:fldCharType="begin"/>
            </w:r>
            <w:r w:rsidR="00F134AB">
              <w:rPr>
                <w:noProof/>
                <w:webHidden/>
              </w:rPr>
              <w:instrText xml:space="preserve"> PAGEREF _Toc5107059 \h </w:instrText>
            </w:r>
            <w:r w:rsidR="00F134AB">
              <w:rPr>
                <w:noProof/>
                <w:webHidden/>
              </w:rPr>
            </w:r>
            <w:r w:rsidR="00F134AB">
              <w:rPr>
                <w:noProof/>
                <w:webHidden/>
              </w:rPr>
              <w:fldChar w:fldCharType="separate"/>
            </w:r>
            <w:r w:rsidR="00F134AB">
              <w:rPr>
                <w:noProof/>
                <w:webHidden/>
              </w:rPr>
              <w:t>70</w:t>
            </w:r>
            <w:r w:rsidR="00F134AB">
              <w:rPr>
                <w:noProof/>
                <w:webHidden/>
              </w:rPr>
              <w:fldChar w:fldCharType="end"/>
            </w:r>
          </w:hyperlink>
        </w:p>
        <w:p w:rsidR="00F134AB" w:rsidRDefault="00F837C5">
          <w:pPr>
            <w:pStyle w:val="TOC2"/>
            <w:tabs>
              <w:tab w:val="right" w:leader="dot" w:pos="9350"/>
            </w:tabs>
            <w:rPr>
              <w:noProof/>
              <w:kern w:val="0"/>
              <w:sz w:val="24"/>
              <w:lang w:val="en-GB" w:eastAsia="en-US"/>
            </w:rPr>
          </w:pPr>
          <w:hyperlink w:anchor="_Toc5107060" w:history="1">
            <w:r w:rsidR="00F134AB" w:rsidRPr="00A50291">
              <w:rPr>
                <w:rStyle w:val="Hyperlink"/>
                <w:noProof/>
              </w:rPr>
              <w:t>Producing the rough UI</w:t>
            </w:r>
            <w:r w:rsidR="00F134AB">
              <w:rPr>
                <w:noProof/>
                <w:webHidden/>
              </w:rPr>
              <w:tab/>
            </w:r>
            <w:r w:rsidR="00F134AB">
              <w:rPr>
                <w:noProof/>
                <w:webHidden/>
              </w:rPr>
              <w:fldChar w:fldCharType="begin"/>
            </w:r>
            <w:r w:rsidR="00F134AB">
              <w:rPr>
                <w:noProof/>
                <w:webHidden/>
              </w:rPr>
              <w:instrText xml:space="preserve"> PAGEREF _Toc5107060 \h </w:instrText>
            </w:r>
            <w:r w:rsidR="00F134AB">
              <w:rPr>
                <w:noProof/>
                <w:webHidden/>
              </w:rPr>
            </w:r>
            <w:r w:rsidR="00F134AB">
              <w:rPr>
                <w:noProof/>
                <w:webHidden/>
              </w:rPr>
              <w:fldChar w:fldCharType="separate"/>
            </w:r>
            <w:r w:rsidR="00F134AB">
              <w:rPr>
                <w:noProof/>
                <w:webHidden/>
              </w:rPr>
              <w:t>71</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61" w:history="1">
            <w:r w:rsidR="00F134AB" w:rsidRPr="00A50291">
              <w:rPr>
                <w:rStyle w:val="Hyperlink"/>
                <w:noProof/>
              </w:rPr>
              <w:t>Validation</w:t>
            </w:r>
            <w:r w:rsidR="00F134AB">
              <w:rPr>
                <w:noProof/>
                <w:webHidden/>
              </w:rPr>
              <w:tab/>
            </w:r>
            <w:r w:rsidR="00F134AB">
              <w:rPr>
                <w:noProof/>
                <w:webHidden/>
              </w:rPr>
              <w:fldChar w:fldCharType="begin"/>
            </w:r>
            <w:r w:rsidR="00F134AB">
              <w:rPr>
                <w:noProof/>
                <w:webHidden/>
              </w:rPr>
              <w:instrText xml:space="preserve"> PAGEREF _Toc5107061 \h </w:instrText>
            </w:r>
            <w:r w:rsidR="00F134AB">
              <w:rPr>
                <w:noProof/>
                <w:webHidden/>
              </w:rPr>
            </w:r>
            <w:r w:rsidR="00F134AB">
              <w:rPr>
                <w:noProof/>
                <w:webHidden/>
              </w:rPr>
              <w:fldChar w:fldCharType="separate"/>
            </w:r>
            <w:r w:rsidR="00F134AB">
              <w:rPr>
                <w:noProof/>
                <w:webHidden/>
              </w:rPr>
              <w:t>73</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62" w:history="1">
            <w:r w:rsidR="00F134AB" w:rsidRPr="00A50291">
              <w:rPr>
                <w:rStyle w:val="Hyperlink"/>
                <w:noProof/>
              </w:rPr>
              <w:t>Testing</w:t>
            </w:r>
            <w:r w:rsidR="00F134AB">
              <w:rPr>
                <w:noProof/>
                <w:webHidden/>
              </w:rPr>
              <w:tab/>
            </w:r>
            <w:r w:rsidR="00F134AB">
              <w:rPr>
                <w:noProof/>
                <w:webHidden/>
              </w:rPr>
              <w:fldChar w:fldCharType="begin"/>
            </w:r>
            <w:r w:rsidR="00F134AB">
              <w:rPr>
                <w:noProof/>
                <w:webHidden/>
              </w:rPr>
              <w:instrText xml:space="preserve"> PAGEREF _Toc5107062 \h </w:instrText>
            </w:r>
            <w:r w:rsidR="00F134AB">
              <w:rPr>
                <w:noProof/>
                <w:webHidden/>
              </w:rPr>
            </w:r>
            <w:r w:rsidR="00F134AB">
              <w:rPr>
                <w:noProof/>
                <w:webHidden/>
              </w:rPr>
              <w:fldChar w:fldCharType="separate"/>
            </w:r>
            <w:r w:rsidR="00F134AB">
              <w:rPr>
                <w:noProof/>
                <w:webHidden/>
              </w:rPr>
              <w:t>74</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63" w:history="1">
            <w:r w:rsidR="00F134AB" w:rsidRPr="00A50291">
              <w:rPr>
                <w:rStyle w:val="Hyperlink"/>
                <w:noProof/>
              </w:rPr>
              <w:t>Bug Fixes</w:t>
            </w:r>
            <w:r w:rsidR="00F134AB">
              <w:rPr>
                <w:noProof/>
                <w:webHidden/>
              </w:rPr>
              <w:tab/>
            </w:r>
            <w:r w:rsidR="00F134AB">
              <w:rPr>
                <w:noProof/>
                <w:webHidden/>
              </w:rPr>
              <w:fldChar w:fldCharType="begin"/>
            </w:r>
            <w:r w:rsidR="00F134AB">
              <w:rPr>
                <w:noProof/>
                <w:webHidden/>
              </w:rPr>
              <w:instrText xml:space="preserve"> PAGEREF _Toc5107063 \h </w:instrText>
            </w:r>
            <w:r w:rsidR="00F134AB">
              <w:rPr>
                <w:noProof/>
                <w:webHidden/>
              </w:rPr>
            </w:r>
            <w:r w:rsidR="00F134AB">
              <w:rPr>
                <w:noProof/>
                <w:webHidden/>
              </w:rPr>
              <w:fldChar w:fldCharType="separate"/>
            </w:r>
            <w:r w:rsidR="00F134AB">
              <w:rPr>
                <w:noProof/>
                <w:webHidden/>
              </w:rPr>
              <w:t>75</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64" w:history="1">
            <w:r w:rsidR="00F134AB" w:rsidRPr="00A50291">
              <w:rPr>
                <w:rStyle w:val="Hyperlink"/>
                <w:noProof/>
              </w:rPr>
              <w:t>Review</w:t>
            </w:r>
            <w:r w:rsidR="00F134AB">
              <w:rPr>
                <w:noProof/>
                <w:webHidden/>
              </w:rPr>
              <w:tab/>
            </w:r>
            <w:r w:rsidR="00F134AB">
              <w:rPr>
                <w:noProof/>
                <w:webHidden/>
              </w:rPr>
              <w:fldChar w:fldCharType="begin"/>
            </w:r>
            <w:r w:rsidR="00F134AB">
              <w:rPr>
                <w:noProof/>
                <w:webHidden/>
              </w:rPr>
              <w:instrText xml:space="preserve"> PAGEREF _Toc5107064 \h </w:instrText>
            </w:r>
            <w:r w:rsidR="00F134AB">
              <w:rPr>
                <w:noProof/>
                <w:webHidden/>
              </w:rPr>
            </w:r>
            <w:r w:rsidR="00F134AB">
              <w:rPr>
                <w:noProof/>
                <w:webHidden/>
              </w:rPr>
              <w:fldChar w:fldCharType="separate"/>
            </w:r>
            <w:r w:rsidR="00F134AB">
              <w:rPr>
                <w:noProof/>
                <w:webHidden/>
              </w:rPr>
              <w:t>76</w:t>
            </w:r>
            <w:r w:rsidR="00F134AB">
              <w:rPr>
                <w:noProof/>
                <w:webHidden/>
              </w:rPr>
              <w:fldChar w:fldCharType="end"/>
            </w:r>
          </w:hyperlink>
        </w:p>
        <w:p w:rsidR="00F134AB" w:rsidRDefault="00F837C5">
          <w:pPr>
            <w:pStyle w:val="TOC2"/>
            <w:tabs>
              <w:tab w:val="right" w:leader="dot" w:pos="9350"/>
            </w:tabs>
            <w:rPr>
              <w:noProof/>
              <w:kern w:val="0"/>
              <w:sz w:val="24"/>
              <w:lang w:val="en-GB" w:eastAsia="en-US"/>
            </w:rPr>
          </w:pPr>
          <w:hyperlink w:anchor="_Toc5107065" w:history="1">
            <w:r w:rsidR="00F134AB" w:rsidRPr="00A50291">
              <w:rPr>
                <w:rStyle w:val="Hyperlink"/>
                <w:noProof/>
              </w:rPr>
              <w:t>Producing the Memory Bank UI</w:t>
            </w:r>
            <w:r w:rsidR="00F134AB">
              <w:rPr>
                <w:noProof/>
                <w:webHidden/>
              </w:rPr>
              <w:tab/>
            </w:r>
            <w:r w:rsidR="00F134AB">
              <w:rPr>
                <w:noProof/>
                <w:webHidden/>
              </w:rPr>
              <w:fldChar w:fldCharType="begin"/>
            </w:r>
            <w:r w:rsidR="00F134AB">
              <w:rPr>
                <w:noProof/>
                <w:webHidden/>
              </w:rPr>
              <w:instrText xml:space="preserve"> PAGEREF _Toc5107065 \h </w:instrText>
            </w:r>
            <w:r w:rsidR="00F134AB">
              <w:rPr>
                <w:noProof/>
                <w:webHidden/>
              </w:rPr>
            </w:r>
            <w:r w:rsidR="00F134AB">
              <w:rPr>
                <w:noProof/>
                <w:webHidden/>
              </w:rPr>
              <w:fldChar w:fldCharType="separate"/>
            </w:r>
            <w:r w:rsidR="00F134AB">
              <w:rPr>
                <w:noProof/>
                <w:webHidden/>
              </w:rPr>
              <w:t>77</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66" w:history="1">
            <w:r w:rsidR="00F134AB" w:rsidRPr="00A50291">
              <w:rPr>
                <w:rStyle w:val="Hyperlink"/>
                <w:noProof/>
              </w:rPr>
              <w:t>Validation</w:t>
            </w:r>
            <w:r w:rsidR="00F134AB">
              <w:rPr>
                <w:noProof/>
                <w:webHidden/>
              </w:rPr>
              <w:tab/>
            </w:r>
            <w:r w:rsidR="00F134AB">
              <w:rPr>
                <w:noProof/>
                <w:webHidden/>
              </w:rPr>
              <w:fldChar w:fldCharType="begin"/>
            </w:r>
            <w:r w:rsidR="00F134AB">
              <w:rPr>
                <w:noProof/>
                <w:webHidden/>
              </w:rPr>
              <w:instrText xml:space="preserve"> PAGEREF _Toc5107066 \h </w:instrText>
            </w:r>
            <w:r w:rsidR="00F134AB">
              <w:rPr>
                <w:noProof/>
                <w:webHidden/>
              </w:rPr>
            </w:r>
            <w:r w:rsidR="00F134AB">
              <w:rPr>
                <w:noProof/>
                <w:webHidden/>
              </w:rPr>
              <w:fldChar w:fldCharType="separate"/>
            </w:r>
            <w:r w:rsidR="00F134AB">
              <w:rPr>
                <w:noProof/>
                <w:webHidden/>
              </w:rPr>
              <w:t>82</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67" w:history="1">
            <w:r w:rsidR="00F134AB" w:rsidRPr="00A50291">
              <w:rPr>
                <w:rStyle w:val="Hyperlink"/>
                <w:noProof/>
              </w:rPr>
              <w:t>Testing</w:t>
            </w:r>
            <w:r w:rsidR="00F134AB">
              <w:rPr>
                <w:noProof/>
                <w:webHidden/>
              </w:rPr>
              <w:tab/>
            </w:r>
            <w:r w:rsidR="00F134AB">
              <w:rPr>
                <w:noProof/>
                <w:webHidden/>
              </w:rPr>
              <w:fldChar w:fldCharType="begin"/>
            </w:r>
            <w:r w:rsidR="00F134AB">
              <w:rPr>
                <w:noProof/>
                <w:webHidden/>
              </w:rPr>
              <w:instrText xml:space="preserve"> PAGEREF _Toc5107067 \h </w:instrText>
            </w:r>
            <w:r w:rsidR="00F134AB">
              <w:rPr>
                <w:noProof/>
                <w:webHidden/>
              </w:rPr>
            </w:r>
            <w:r w:rsidR="00F134AB">
              <w:rPr>
                <w:noProof/>
                <w:webHidden/>
              </w:rPr>
              <w:fldChar w:fldCharType="separate"/>
            </w:r>
            <w:r w:rsidR="00F134AB">
              <w:rPr>
                <w:noProof/>
                <w:webHidden/>
              </w:rPr>
              <w:t>82</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68" w:history="1">
            <w:r w:rsidR="00F134AB" w:rsidRPr="00A50291">
              <w:rPr>
                <w:rStyle w:val="Hyperlink"/>
                <w:noProof/>
              </w:rPr>
              <w:t>Bug Fixes</w:t>
            </w:r>
            <w:r w:rsidR="00F134AB">
              <w:rPr>
                <w:noProof/>
                <w:webHidden/>
              </w:rPr>
              <w:tab/>
            </w:r>
            <w:r w:rsidR="00F134AB">
              <w:rPr>
                <w:noProof/>
                <w:webHidden/>
              </w:rPr>
              <w:fldChar w:fldCharType="begin"/>
            </w:r>
            <w:r w:rsidR="00F134AB">
              <w:rPr>
                <w:noProof/>
                <w:webHidden/>
              </w:rPr>
              <w:instrText xml:space="preserve"> PAGEREF _Toc5107068 \h </w:instrText>
            </w:r>
            <w:r w:rsidR="00F134AB">
              <w:rPr>
                <w:noProof/>
                <w:webHidden/>
              </w:rPr>
            </w:r>
            <w:r w:rsidR="00F134AB">
              <w:rPr>
                <w:noProof/>
                <w:webHidden/>
              </w:rPr>
              <w:fldChar w:fldCharType="separate"/>
            </w:r>
            <w:r w:rsidR="00F134AB">
              <w:rPr>
                <w:noProof/>
                <w:webHidden/>
              </w:rPr>
              <w:t>83</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69" w:history="1">
            <w:r w:rsidR="00F134AB" w:rsidRPr="00A50291">
              <w:rPr>
                <w:rStyle w:val="Hyperlink"/>
                <w:noProof/>
              </w:rPr>
              <w:t>Review</w:t>
            </w:r>
            <w:r w:rsidR="00F134AB">
              <w:rPr>
                <w:noProof/>
                <w:webHidden/>
              </w:rPr>
              <w:tab/>
            </w:r>
            <w:r w:rsidR="00F134AB">
              <w:rPr>
                <w:noProof/>
                <w:webHidden/>
              </w:rPr>
              <w:fldChar w:fldCharType="begin"/>
            </w:r>
            <w:r w:rsidR="00F134AB">
              <w:rPr>
                <w:noProof/>
                <w:webHidden/>
              </w:rPr>
              <w:instrText xml:space="preserve"> PAGEREF _Toc5107069 \h </w:instrText>
            </w:r>
            <w:r w:rsidR="00F134AB">
              <w:rPr>
                <w:noProof/>
                <w:webHidden/>
              </w:rPr>
            </w:r>
            <w:r w:rsidR="00F134AB">
              <w:rPr>
                <w:noProof/>
                <w:webHidden/>
              </w:rPr>
              <w:fldChar w:fldCharType="separate"/>
            </w:r>
            <w:r w:rsidR="00F134AB">
              <w:rPr>
                <w:noProof/>
                <w:webHidden/>
              </w:rPr>
              <w:t>84</w:t>
            </w:r>
            <w:r w:rsidR="00F134AB">
              <w:rPr>
                <w:noProof/>
                <w:webHidden/>
              </w:rPr>
              <w:fldChar w:fldCharType="end"/>
            </w:r>
          </w:hyperlink>
        </w:p>
        <w:p w:rsidR="00F134AB" w:rsidRDefault="00F837C5">
          <w:pPr>
            <w:pStyle w:val="TOC2"/>
            <w:tabs>
              <w:tab w:val="right" w:leader="dot" w:pos="9350"/>
            </w:tabs>
            <w:rPr>
              <w:noProof/>
              <w:kern w:val="0"/>
              <w:sz w:val="24"/>
              <w:lang w:val="en-GB" w:eastAsia="en-US"/>
            </w:rPr>
          </w:pPr>
          <w:hyperlink w:anchor="_Toc5107070" w:history="1">
            <w:r w:rsidR="00F134AB" w:rsidRPr="00A50291">
              <w:rPr>
                <w:rStyle w:val="Hyperlink"/>
                <w:noProof/>
              </w:rPr>
              <w:t>Producing the Memory Bank Model</w:t>
            </w:r>
            <w:r w:rsidR="00F134AB">
              <w:rPr>
                <w:noProof/>
                <w:webHidden/>
              </w:rPr>
              <w:tab/>
            </w:r>
            <w:r w:rsidR="00F134AB">
              <w:rPr>
                <w:noProof/>
                <w:webHidden/>
              </w:rPr>
              <w:fldChar w:fldCharType="begin"/>
            </w:r>
            <w:r w:rsidR="00F134AB">
              <w:rPr>
                <w:noProof/>
                <w:webHidden/>
              </w:rPr>
              <w:instrText xml:space="preserve"> PAGEREF _Toc5107070 \h </w:instrText>
            </w:r>
            <w:r w:rsidR="00F134AB">
              <w:rPr>
                <w:noProof/>
                <w:webHidden/>
              </w:rPr>
            </w:r>
            <w:r w:rsidR="00F134AB">
              <w:rPr>
                <w:noProof/>
                <w:webHidden/>
              </w:rPr>
              <w:fldChar w:fldCharType="separate"/>
            </w:r>
            <w:r w:rsidR="00F134AB">
              <w:rPr>
                <w:noProof/>
                <w:webHidden/>
              </w:rPr>
              <w:t>85</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71" w:history="1">
            <w:r w:rsidR="00F134AB" w:rsidRPr="00A50291">
              <w:rPr>
                <w:rStyle w:val="Hyperlink"/>
                <w:noProof/>
              </w:rPr>
              <w:t>Validation</w:t>
            </w:r>
            <w:r w:rsidR="00F134AB">
              <w:rPr>
                <w:noProof/>
                <w:webHidden/>
              </w:rPr>
              <w:tab/>
            </w:r>
            <w:r w:rsidR="00F134AB">
              <w:rPr>
                <w:noProof/>
                <w:webHidden/>
              </w:rPr>
              <w:fldChar w:fldCharType="begin"/>
            </w:r>
            <w:r w:rsidR="00F134AB">
              <w:rPr>
                <w:noProof/>
                <w:webHidden/>
              </w:rPr>
              <w:instrText xml:space="preserve"> PAGEREF _Toc5107071 \h </w:instrText>
            </w:r>
            <w:r w:rsidR="00F134AB">
              <w:rPr>
                <w:noProof/>
                <w:webHidden/>
              </w:rPr>
            </w:r>
            <w:r w:rsidR="00F134AB">
              <w:rPr>
                <w:noProof/>
                <w:webHidden/>
              </w:rPr>
              <w:fldChar w:fldCharType="separate"/>
            </w:r>
            <w:r w:rsidR="00F134AB">
              <w:rPr>
                <w:noProof/>
                <w:webHidden/>
              </w:rPr>
              <w:t>87</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72" w:history="1">
            <w:r w:rsidR="00F134AB" w:rsidRPr="00A50291">
              <w:rPr>
                <w:rStyle w:val="Hyperlink"/>
                <w:noProof/>
              </w:rPr>
              <w:t>Testing</w:t>
            </w:r>
            <w:r w:rsidR="00F134AB">
              <w:rPr>
                <w:noProof/>
                <w:webHidden/>
              </w:rPr>
              <w:tab/>
            </w:r>
            <w:r w:rsidR="00F134AB">
              <w:rPr>
                <w:noProof/>
                <w:webHidden/>
              </w:rPr>
              <w:fldChar w:fldCharType="begin"/>
            </w:r>
            <w:r w:rsidR="00F134AB">
              <w:rPr>
                <w:noProof/>
                <w:webHidden/>
              </w:rPr>
              <w:instrText xml:space="preserve"> PAGEREF _Toc5107072 \h </w:instrText>
            </w:r>
            <w:r w:rsidR="00F134AB">
              <w:rPr>
                <w:noProof/>
                <w:webHidden/>
              </w:rPr>
            </w:r>
            <w:r w:rsidR="00F134AB">
              <w:rPr>
                <w:noProof/>
                <w:webHidden/>
              </w:rPr>
              <w:fldChar w:fldCharType="separate"/>
            </w:r>
            <w:r w:rsidR="00F134AB">
              <w:rPr>
                <w:noProof/>
                <w:webHidden/>
              </w:rPr>
              <w:t>87</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73" w:history="1">
            <w:r w:rsidR="00F134AB" w:rsidRPr="00A50291">
              <w:rPr>
                <w:rStyle w:val="Hyperlink"/>
                <w:noProof/>
              </w:rPr>
              <w:t>Bug Fixes</w:t>
            </w:r>
            <w:r w:rsidR="00F134AB">
              <w:rPr>
                <w:noProof/>
                <w:webHidden/>
              </w:rPr>
              <w:tab/>
            </w:r>
            <w:r w:rsidR="00F134AB">
              <w:rPr>
                <w:noProof/>
                <w:webHidden/>
              </w:rPr>
              <w:fldChar w:fldCharType="begin"/>
            </w:r>
            <w:r w:rsidR="00F134AB">
              <w:rPr>
                <w:noProof/>
                <w:webHidden/>
              </w:rPr>
              <w:instrText xml:space="preserve"> PAGEREF _Toc5107073 \h </w:instrText>
            </w:r>
            <w:r w:rsidR="00F134AB">
              <w:rPr>
                <w:noProof/>
                <w:webHidden/>
              </w:rPr>
            </w:r>
            <w:r w:rsidR="00F134AB">
              <w:rPr>
                <w:noProof/>
                <w:webHidden/>
              </w:rPr>
              <w:fldChar w:fldCharType="separate"/>
            </w:r>
            <w:r w:rsidR="00F134AB">
              <w:rPr>
                <w:noProof/>
                <w:webHidden/>
              </w:rPr>
              <w:t>88</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74" w:history="1">
            <w:r w:rsidR="00F134AB" w:rsidRPr="00A50291">
              <w:rPr>
                <w:rStyle w:val="Hyperlink"/>
                <w:noProof/>
              </w:rPr>
              <w:t>Review</w:t>
            </w:r>
            <w:r w:rsidR="00F134AB">
              <w:rPr>
                <w:noProof/>
                <w:webHidden/>
              </w:rPr>
              <w:tab/>
            </w:r>
            <w:r w:rsidR="00F134AB">
              <w:rPr>
                <w:noProof/>
                <w:webHidden/>
              </w:rPr>
              <w:fldChar w:fldCharType="begin"/>
            </w:r>
            <w:r w:rsidR="00F134AB">
              <w:rPr>
                <w:noProof/>
                <w:webHidden/>
              </w:rPr>
              <w:instrText xml:space="preserve"> PAGEREF _Toc5107074 \h </w:instrText>
            </w:r>
            <w:r w:rsidR="00F134AB">
              <w:rPr>
                <w:noProof/>
                <w:webHidden/>
              </w:rPr>
            </w:r>
            <w:r w:rsidR="00F134AB">
              <w:rPr>
                <w:noProof/>
                <w:webHidden/>
              </w:rPr>
              <w:fldChar w:fldCharType="separate"/>
            </w:r>
            <w:r w:rsidR="00F134AB">
              <w:rPr>
                <w:noProof/>
                <w:webHidden/>
              </w:rPr>
              <w:t>89</w:t>
            </w:r>
            <w:r w:rsidR="00F134AB">
              <w:rPr>
                <w:noProof/>
                <w:webHidden/>
              </w:rPr>
              <w:fldChar w:fldCharType="end"/>
            </w:r>
          </w:hyperlink>
        </w:p>
        <w:p w:rsidR="00F134AB" w:rsidRDefault="00F837C5">
          <w:pPr>
            <w:pStyle w:val="TOC2"/>
            <w:tabs>
              <w:tab w:val="right" w:leader="dot" w:pos="9350"/>
            </w:tabs>
            <w:rPr>
              <w:noProof/>
              <w:kern w:val="0"/>
              <w:sz w:val="24"/>
              <w:lang w:val="en-GB" w:eastAsia="en-US"/>
            </w:rPr>
          </w:pPr>
          <w:hyperlink w:anchor="_Toc5107075" w:history="1">
            <w:r w:rsidR="00F134AB" w:rsidRPr="00A50291">
              <w:rPr>
                <w:rStyle w:val="Hyperlink"/>
                <w:noProof/>
              </w:rPr>
              <w:t>Adding Instructions</w:t>
            </w:r>
            <w:r w:rsidR="00F134AB">
              <w:rPr>
                <w:noProof/>
                <w:webHidden/>
              </w:rPr>
              <w:tab/>
            </w:r>
            <w:r w:rsidR="00F134AB">
              <w:rPr>
                <w:noProof/>
                <w:webHidden/>
              </w:rPr>
              <w:fldChar w:fldCharType="begin"/>
            </w:r>
            <w:r w:rsidR="00F134AB">
              <w:rPr>
                <w:noProof/>
                <w:webHidden/>
              </w:rPr>
              <w:instrText xml:space="preserve"> PAGEREF _Toc5107075 \h </w:instrText>
            </w:r>
            <w:r w:rsidR="00F134AB">
              <w:rPr>
                <w:noProof/>
                <w:webHidden/>
              </w:rPr>
            </w:r>
            <w:r w:rsidR="00F134AB">
              <w:rPr>
                <w:noProof/>
                <w:webHidden/>
              </w:rPr>
              <w:fldChar w:fldCharType="separate"/>
            </w:r>
            <w:r w:rsidR="00F134AB">
              <w:rPr>
                <w:noProof/>
                <w:webHidden/>
              </w:rPr>
              <w:t>90</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76" w:history="1">
            <w:r w:rsidR="00F134AB" w:rsidRPr="00A50291">
              <w:rPr>
                <w:rStyle w:val="Hyperlink"/>
                <w:noProof/>
              </w:rPr>
              <w:t>Validation</w:t>
            </w:r>
            <w:r w:rsidR="00F134AB">
              <w:rPr>
                <w:noProof/>
                <w:webHidden/>
              </w:rPr>
              <w:tab/>
            </w:r>
            <w:r w:rsidR="00F134AB">
              <w:rPr>
                <w:noProof/>
                <w:webHidden/>
              </w:rPr>
              <w:fldChar w:fldCharType="begin"/>
            </w:r>
            <w:r w:rsidR="00F134AB">
              <w:rPr>
                <w:noProof/>
                <w:webHidden/>
              </w:rPr>
              <w:instrText xml:space="preserve"> PAGEREF _Toc5107076 \h </w:instrText>
            </w:r>
            <w:r w:rsidR="00F134AB">
              <w:rPr>
                <w:noProof/>
                <w:webHidden/>
              </w:rPr>
            </w:r>
            <w:r w:rsidR="00F134AB">
              <w:rPr>
                <w:noProof/>
                <w:webHidden/>
              </w:rPr>
              <w:fldChar w:fldCharType="separate"/>
            </w:r>
            <w:r w:rsidR="00F134AB">
              <w:rPr>
                <w:noProof/>
                <w:webHidden/>
              </w:rPr>
              <w:t>96</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77" w:history="1">
            <w:r w:rsidR="00F134AB" w:rsidRPr="00A50291">
              <w:rPr>
                <w:rStyle w:val="Hyperlink"/>
                <w:noProof/>
              </w:rPr>
              <w:t>Testing</w:t>
            </w:r>
            <w:r w:rsidR="00F134AB">
              <w:rPr>
                <w:noProof/>
                <w:webHidden/>
              </w:rPr>
              <w:tab/>
            </w:r>
            <w:r w:rsidR="00F134AB">
              <w:rPr>
                <w:noProof/>
                <w:webHidden/>
              </w:rPr>
              <w:fldChar w:fldCharType="begin"/>
            </w:r>
            <w:r w:rsidR="00F134AB">
              <w:rPr>
                <w:noProof/>
                <w:webHidden/>
              </w:rPr>
              <w:instrText xml:space="preserve"> PAGEREF _Toc5107077 \h </w:instrText>
            </w:r>
            <w:r w:rsidR="00F134AB">
              <w:rPr>
                <w:noProof/>
                <w:webHidden/>
              </w:rPr>
            </w:r>
            <w:r w:rsidR="00F134AB">
              <w:rPr>
                <w:noProof/>
                <w:webHidden/>
              </w:rPr>
              <w:fldChar w:fldCharType="separate"/>
            </w:r>
            <w:r w:rsidR="00F134AB">
              <w:rPr>
                <w:noProof/>
                <w:webHidden/>
              </w:rPr>
              <w:t>96</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78" w:history="1">
            <w:r w:rsidR="00F134AB" w:rsidRPr="00A50291">
              <w:rPr>
                <w:rStyle w:val="Hyperlink"/>
                <w:noProof/>
              </w:rPr>
              <w:t>Review</w:t>
            </w:r>
            <w:r w:rsidR="00F134AB">
              <w:rPr>
                <w:noProof/>
                <w:webHidden/>
              </w:rPr>
              <w:tab/>
            </w:r>
            <w:r w:rsidR="00F134AB">
              <w:rPr>
                <w:noProof/>
                <w:webHidden/>
              </w:rPr>
              <w:fldChar w:fldCharType="begin"/>
            </w:r>
            <w:r w:rsidR="00F134AB">
              <w:rPr>
                <w:noProof/>
                <w:webHidden/>
              </w:rPr>
              <w:instrText xml:space="preserve"> PAGEREF _Toc5107078 \h </w:instrText>
            </w:r>
            <w:r w:rsidR="00F134AB">
              <w:rPr>
                <w:noProof/>
                <w:webHidden/>
              </w:rPr>
            </w:r>
            <w:r w:rsidR="00F134AB">
              <w:rPr>
                <w:noProof/>
                <w:webHidden/>
              </w:rPr>
              <w:fldChar w:fldCharType="separate"/>
            </w:r>
            <w:r w:rsidR="00F134AB">
              <w:rPr>
                <w:noProof/>
                <w:webHidden/>
              </w:rPr>
              <w:t>101</w:t>
            </w:r>
            <w:r w:rsidR="00F134AB">
              <w:rPr>
                <w:noProof/>
                <w:webHidden/>
              </w:rPr>
              <w:fldChar w:fldCharType="end"/>
            </w:r>
          </w:hyperlink>
        </w:p>
        <w:p w:rsidR="00F134AB" w:rsidRDefault="00F837C5">
          <w:pPr>
            <w:pStyle w:val="TOC1"/>
            <w:tabs>
              <w:tab w:val="right" w:leader="dot" w:pos="9350"/>
            </w:tabs>
            <w:rPr>
              <w:noProof/>
              <w:kern w:val="0"/>
              <w:sz w:val="24"/>
              <w:lang w:val="en-GB" w:eastAsia="en-US"/>
            </w:rPr>
          </w:pPr>
          <w:hyperlink w:anchor="_Toc5107079" w:history="1">
            <w:r w:rsidR="00F134AB" w:rsidRPr="00A50291">
              <w:rPr>
                <w:rStyle w:val="Hyperlink"/>
                <w:noProof/>
              </w:rPr>
              <w:t>Section 4: Evaluation</w:t>
            </w:r>
            <w:r w:rsidR="00F134AB">
              <w:rPr>
                <w:noProof/>
                <w:webHidden/>
              </w:rPr>
              <w:tab/>
            </w:r>
            <w:r w:rsidR="00F134AB">
              <w:rPr>
                <w:noProof/>
                <w:webHidden/>
              </w:rPr>
              <w:fldChar w:fldCharType="begin"/>
            </w:r>
            <w:r w:rsidR="00F134AB">
              <w:rPr>
                <w:noProof/>
                <w:webHidden/>
              </w:rPr>
              <w:instrText xml:space="preserve"> PAGEREF _Toc5107079 \h </w:instrText>
            </w:r>
            <w:r w:rsidR="00F134AB">
              <w:rPr>
                <w:noProof/>
                <w:webHidden/>
              </w:rPr>
            </w:r>
            <w:r w:rsidR="00F134AB">
              <w:rPr>
                <w:noProof/>
                <w:webHidden/>
              </w:rPr>
              <w:fldChar w:fldCharType="separate"/>
            </w:r>
            <w:r w:rsidR="00F134AB">
              <w:rPr>
                <w:noProof/>
                <w:webHidden/>
              </w:rPr>
              <w:t>102</w:t>
            </w:r>
            <w:r w:rsidR="00F134AB">
              <w:rPr>
                <w:noProof/>
                <w:webHidden/>
              </w:rPr>
              <w:fldChar w:fldCharType="end"/>
            </w:r>
          </w:hyperlink>
        </w:p>
        <w:p w:rsidR="00F134AB" w:rsidRDefault="00F837C5">
          <w:pPr>
            <w:pStyle w:val="TOC2"/>
            <w:tabs>
              <w:tab w:val="right" w:leader="dot" w:pos="9350"/>
            </w:tabs>
            <w:rPr>
              <w:noProof/>
              <w:kern w:val="0"/>
              <w:sz w:val="24"/>
              <w:lang w:val="en-GB" w:eastAsia="en-US"/>
            </w:rPr>
          </w:pPr>
          <w:hyperlink w:anchor="_Toc5107080" w:history="1">
            <w:r w:rsidR="00F134AB" w:rsidRPr="00A50291">
              <w:rPr>
                <w:rStyle w:val="Hyperlink"/>
                <w:noProof/>
              </w:rPr>
              <w:t>Post Development Testing</w:t>
            </w:r>
            <w:r w:rsidR="00F134AB">
              <w:rPr>
                <w:noProof/>
                <w:webHidden/>
              </w:rPr>
              <w:tab/>
            </w:r>
            <w:r w:rsidR="00F134AB">
              <w:rPr>
                <w:noProof/>
                <w:webHidden/>
              </w:rPr>
              <w:fldChar w:fldCharType="begin"/>
            </w:r>
            <w:r w:rsidR="00F134AB">
              <w:rPr>
                <w:noProof/>
                <w:webHidden/>
              </w:rPr>
              <w:instrText xml:space="preserve"> PAGEREF _Toc5107080 \h </w:instrText>
            </w:r>
            <w:r w:rsidR="00F134AB">
              <w:rPr>
                <w:noProof/>
                <w:webHidden/>
              </w:rPr>
            </w:r>
            <w:r w:rsidR="00F134AB">
              <w:rPr>
                <w:noProof/>
                <w:webHidden/>
              </w:rPr>
              <w:fldChar w:fldCharType="separate"/>
            </w:r>
            <w:r w:rsidR="00F134AB">
              <w:rPr>
                <w:noProof/>
                <w:webHidden/>
              </w:rPr>
              <w:t>102</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81" w:history="1">
            <w:r w:rsidR="00F134AB" w:rsidRPr="00A50291">
              <w:rPr>
                <w:rStyle w:val="Hyperlink"/>
                <w:noProof/>
              </w:rPr>
              <w:t>Functional Testing</w:t>
            </w:r>
            <w:r w:rsidR="00F134AB">
              <w:rPr>
                <w:noProof/>
                <w:webHidden/>
              </w:rPr>
              <w:tab/>
            </w:r>
            <w:r w:rsidR="00F134AB">
              <w:rPr>
                <w:noProof/>
                <w:webHidden/>
              </w:rPr>
              <w:fldChar w:fldCharType="begin"/>
            </w:r>
            <w:r w:rsidR="00F134AB">
              <w:rPr>
                <w:noProof/>
                <w:webHidden/>
              </w:rPr>
              <w:instrText xml:space="preserve"> PAGEREF _Toc5107081 \h </w:instrText>
            </w:r>
            <w:r w:rsidR="00F134AB">
              <w:rPr>
                <w:noProof/>
                <w:webHidden/>
              </w:rPr>
            </w:r>
            <w:r w:rsidR="00F134AB">
              <w:rPr>
                <w:noProof/>
                <w:webHidden/>
              </w:rPr>
              <w:fldChar w:fldCharType="separate"/>
            </w:r>
            <w:r w:rsidR="00F134AB">
              <w:rPr>
                <w:noProof/>
                <w:webHidden/>
              </w:rPr>
              <w:t>102</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82" w:history="1">
            <w:r w:rsidR="00F134AB" w:rsidRPr="00A50291">
              <w:rPr>
                <w:rStyle w:val="Hyperlink"/>
                <w:noProof/>
              </w:rPr>
              <w:t>Usability Testing</w:t>
            </w:r>
            <w:r w:rsidR="00F134AB">
              <w:rPr>
                <w:noProof/>
                <w:webHidden/>
              </w:rPr>
              <w:tab/>
            </w:r>
            <w:r w:rsidR="00F134AB">
              <w:rPr>
                <w:noProof/>
                <w:webHidden/>
              </w:rPr>
              <w:fldChar w:fldCharType="begin"/>
            </w:r>
            <w:r w:rsidR="00F134AB">
              <w:rPr>
                <w:noProof/>
                <w:webHidden/>
              </w:rPr>
              <w:instrText xml:space="preserve"> PAGEREF _Toc5107082 \h </w:instrText>
            </w:r>
            <w:r w:rsidR="00F134AB">
              <w:rPr>
                <w:noProof/>
                <w:webHidden/>
              </w:rPr>
            </w:r>
            <w:r w:rsidR="00F134AB">
              <w:rPr>
                <w:noProof/>
                <w:webHidden/>
              </w:rPr>
              <w:fldChar w:fldCharType="separate"/>
            </w:r>
            <w:r w:rsidR="00F134AB">
              <w:rPr>
                <w:noProof/>
                <w:webHidden/>
              </w:rPr>
              <w:t>106</w:t>
            </w:r>
            <w:r w:rsidR="00F134AB">
              <w:rPr>
                <w:noProof/>
                <w:webHidden/>
              </w:rPr>
              <w:fldChar w:fldCharType="end"/>
            </w:r>
          </w:hyperlink>
        </w:p>
        <w:p w:rsidR="00F134AB" w:rsidRDefault="00F837C5">
          <w:pPr>
            <w:pStyle w:val="TOC2"/>
            <w:tabs>
              <w:tab w:val="right" w:leader="dot" w:pos="9350"/>
            </w:tabs>
            <w:rPr>
              <w:noProof/>
              <w:kern w:val="0"/>
              <w:sz w:val="24"/>
              <w:lang w:val="en-GB" w:eastAsia="en-US"/>
            </w:rPr>
          </w:pPr>
          <w:hyperlink w:anchor="_Toc5107083" w:history="1">
            <w:r w:rsidR="00F134AB" w:rsidRPr="00A50291">
              <w:rPr>
                <w:rStyle w:val="Hyperlink"/>
                <w:noProof/>
              </w:rPr>
              <w:t>Success of the Solution</w:t>
            </w:r>
            <w:r w:rsidR="00F134AB">
              <w:rPr>
                <w:noProof/>
                <w:webHidden/>
              </w:rPr>
              <w:tab/>
            </w:r>
            <w:r w:rsidR="00F134AB">
              <w:rPr>
                <w:noProof/>
                <w:webHidden/>
              </w:rPr>
              <w:fldChar w:fldCharType="begin"/>
            </w:r>
            <w:r w:rsidR="00F134AB">
              <w:rPr>
                <w:noProof/>
                <w:webHidden/>
              </w:rPr>
              <w:instrText xml:space="preserve"> PAGEREF _Toc5107083 \h </w:instrText>
            </w:r>
            <w:r w:rsidR="00F134AB">
              <w:rPr>
                <w:noProof/>
                <w:webHidden/>
              </w:rPr>
            </w:r>
            <w:r w:rsidR="00F134AB">
              <w:rPr>
                <w:noProof/>
                <w:webHidden/>
              </w:rPr>
              <w:fldChar w:fldCharType="separate"/>
            </w:r>
            <w:r w:rsidR="00F134AB">
              <w:rPr>
                <w:noProof/>
                <w:webHidden/>
              </w:rPr>
              <w:t>107</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84" w:history="1">
            <w:r w:rsidR="00F134AB" w:rsidRPr="00A50291">
              <w:rPr>
                <w:rStyle w:val="Hyperlink"/>
                <w:noProof/>
              </w:rPr>
              <w:t>Addressing unmet criteria in future development</w:t>
            </w:r>
            <w:r w:rsidR="00F134AB">
              <w:rPr>
                <w:noProof/>
                <w:webHidden/>
              </w:rPr>
              <w:tab/>
            </w:r>
            <w:r w:rsidR="00F134AB">
              <w:rPr>
                <w:noProof/>
                <w:webHidden/>
              </w:rPr>
              <w:fldChar w:fldCharType="begin"/>
            </w:r>
            <w:r w:rsidR="00F134AB">
              <w:rPr>
                <w:noProof/>
                <w:webHidden/>
              </w:rPr>
              <w:instrText xml:space="preserve"> PAGEREF _Toc5107084 \h </w:instrText>
            </w:r>
            <w:r w:rsidR="00F134AB">
              <w:rPr>
                <w:noProof/>
                <w:webHidden/>
              </w:rPr>
            </w:r>
            <w:r w:rsidR="00F134AB">
              <w:rPr>
                <w:noProof/>
                <w:webHidden/>
              </w:rPr>
              <w:fldChar w:fldCharType="separate"/>
            </w:r>
            <w:r w:rsidR="00F134AB">
              <w:rPr>
                <w:noProof/>
                <w:webHidden/>
              </w:rPr>
              <w:t>110</w:t>
            </w:r>
            <w:r w:rsidR="00F134AB">
              <w:rPr>
                <w:noProof/>
                <w:webHidden/>
              </w:rPr>
              <w:fldChar w:fldCharType="end"/>
            </w:r>
          </w:hyperlink>
        </w:p>
        <w:p w:rsidR="00F134AB" w:rsidRDefault="00F837C5">
          <w:pPr>
            <w:pStyle w:val="TOC2"/>
            <w:tabs>
              <w:tab w:val="right" w:leader="dot" w:pos="9350"/>
            </w:tabs>
            <w:rPr>
              <w:noProof/>
              <w:kern w:val="0"/>
              <w:sz w:val="24"/>
              <w:lang w:val="en-GB" w:eastAsia="en-US"/>
            </w:rPr>
          </w:pPr>
          <w:hyperlink w:anchor="_Toc5107085" w:history="1">
            <w:r w:rsidR="00F134AB" w:rsidRPr="00A50291">
              <w:rPr>
                <w:rStyle w:val="Hyperlink"/>
                <w:noProof/>
              </w:rPr>
              <w:t>Usability of the Solution</w:t>
            </w:r>
            <w:r w:rsidR="00F134AB">
              <w:rPr>
                <w:noProof/>
                <w:webHidden/>
              </w:rPr>
              <w:tab/>
            </w:r>
            <w:r w:rsidR="00F134AB">
              <w:rPr>
                <w:noProof/>
                <w:webHidden/>
              </w:rPr>
              <w:fldChar w:fldCharType="begin"/>
            </w:r>
            <w:r w:rsidR="00F134AB">
              <w:rPr>
                <w:noProof/>
                <w:webHidden/>
              </w:rPr>
              <w:instrText xml:space="preserve"> PAGEREF _Toc5107085 \h </w:instrText>
            </w:r>
            <w:r w:rsidR="00F134AB">
              <w:rPr>
                <w:noProof/>
                <w:webHidden/>
              </w:rPr>
            </w:r>
            <w:r w:rsidR="00F134AB">
              <w:rPr>
                <w:noProof/>
                <w:webHidden/>
              </w:rPr>
              <w:fldChar w:fldCharType="separate"/>
            </w:r>
            <w:r w:rsidR="00F134AB">
              <w:rPr>
                <w:noProof/>
                <w:webHidden/>
              </w:rPr>
              <w:t>111</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86" w:history="1">
            <w:r w:rsidR="00F134AB" w:rsidRPr="00A50291">
              <w:rPr>
                <w:rStyle w:val="Hyperlink"/>
                <w:noProof/>
              </w:rPr>
              <w:t>Addressing unmet criteria in future development</w:t>
            </w:r>
            <w:r w:rsidR="00F134AB">
              <w:rPr>
                <w:noProof/>
                <w:webHidden/>
              </w:rPr>
              <w:tab/>
            </w:r>
            <w:r w:rsidR="00F134AB">
              <w:rPr>
                <w:noProof/>
                <w:webHidden/>
              </w:rPr>
              <w:fldChar w:fldCharType="begin"/>
            </w:r>
            <w:r w:rsidR="00F134AB">
              <w:rPr>
                <w:noProof/>
                <w:webHidden/>
              </w:rPr>
              <w:instrText xml:space="preserve"> PAGEREF _Toc5107086 \h </w:instrText>
            </w:r>
            <w:r w:rsidR="00F134AB">
              <w:rPr>
                <w:noProof/>
                <w:webHidden/>
              </w:rPr>
            </w:r>
            <w:r w:rsidR="00F134AB">
              <w:rPr>
                <w:noProof/>
                <w:webHidden/>
              </w:rPr>
              <w:fldChar w:fldCharType="separate"/>
            </w:r>
            <w:r w:rsidR="00F134AB">
              <w:rPr>
                <w:noProof/>
                <w:webHidden/>
              </w:rPr>
              <w:t>112</w:t>
            </w:r>
            <w:r w:rsidR="00F134AB">
              <w:rPr>
                <w:noProof/>
                <w:webHidden/>
              </w:rPr>
              <w:fldChar w:fldCharType="end"/>
            </w:r>
          </w:hyperlink>
        </w:p>
        <w:p w:rsidR="00F134AB" w:rsidRDefault="00F837C5">
          <w:pPr>
            <w:pStyle w:val="TOC2"/>
            <w:tabs>
              <w:tab w:val="right" w:leader="dot" w:pos="9350"/>
            </w:tabs>
            <w:rPr>
              <w:noProof/>
              <w:kern w:val="0"/>
              <w:sz w:val="24"/>
              <w:lang w:val="en-GB" w:eastAsia="en-US"/>
            </w:rPr>
          </w:pPr>
          <w:hyperlink w:anchor="_Toc5107087" w:history="1">
            <w:r w:rsidR="00F134AB" w:rsidRPr="00A50291">
              <w:rPr>
                <w:rStyle w:val="Hyperlink"/>
                <w:noProof/>
              </w:rPr>
              <w:t>Maintenance and Limitations</w:t>
            </w:r>
            <w:r w:rsidR="00F134AB">
              <w:rPr>
                <w:noProof/>
                <w:webHidden/>
              </w:rPr>
              <w:tab/>
            </w:r>
            <w:r w:rsidR="00F134AB">
              <w:rPr>
                <w:noProof/>
                <w:webHidden/>
              </w:rPr>
              <w:fldChar w:fldCharType="begin"/>
            </w:r>
            <w:r w:rsidR="00F134AB">
              <w:rPr>
                <w:noProof/>
                <w:webHidden/>
              </w:rPr>
              <w:instrText xml:space="preserve"> PAGEREF _Toc5107087 \h </w:instrText>
            </w:r>
            <w:r w:rsidR="00F134AB">
              <w:rPr>
                <w:noProof/>
                <w:webHidden/>
              </w:rPr>
            </w:r>
            <w:r w:rsidR="00F134AB">
              <w:rPr>
                <w:noProof/>
                <w:webHidden/>
              </w:rPr>
              <w:fldChar w:fldCharType="separate"/>
            </w:r>
            <w:r w:rsidR="00F134AB">
              <w:rPr>
                <w:noProof/>
                <w:webHidden/>
              </w:rPr>
              <w:t>112</w:t>
            </w:r>
            <w:r w:rsidR="00F134AB">
              <w:rPr>
                <w:noProof/>
                <w:webHidden/>
              </w:rPr>
              <w:fldChar w:fldCharType="end"/>
            </w:r>
          </w:hyperlink>
        </w:p>
        <w:p w:rsidR="00F134AB" w:rsidRDefault="00F837C5">
          <w:pPr>
            <w:pStyle w:val="TOC1"/>
            <w:tabs>
              <w:tab w:val="right" w:leader="dot" w:pos="9350"/>
            </w:tabs>
            <w:rPr>
              <w:noProof/>
              <w:kern w:val="0"/>
              <w:sz w:val="24"/>
              <w:lang w:val="en-GB" w:eastAsia="en-US"/>
            </w:rPr>
          </w:pPr>
          <w:hyperlink w:anchor="_Toc5107088" w:history="1">
            <w:r w:rsidR="00F134AB" w:rsidRPr="00A50291">
              <w:rPr>
                <w:rStyle w:val="Hyperlink"/>
                <w:noProof/>
              </w:rPr>
              <w:t>Final Code Listing</w:t>
            </w:r>
            <w:r w:rsidR="00F134AB">
              <w:rPr>
                <w:noProof/>
                <w:webHidden/>
              </w:rPr>
              <w:tab/>
            </w:r>
            <w:r w:rsidR="00F134AB">
              <w:rPr>
                <w:noProof/>
                <w:webHidden/>
              </w:rPr>
              <w:fldChar w:fldCharType="begin"/>
            </w:r>
            <w:r w:rsidR="00F134AB">
              <w:rPr>
                <w:noProof/>
                <w:webHidden/>
              </w:rPr>
              <w:instrText xml:space="preserve"> PAGEREF _Toc5107088 \h </w:instrText>
            </w:r>
            <w:r w:rsidR="00F134AB">
              <w:rPr>
                <w:noProof/>
                <w:webHidden/>
              </w:rPr>
            </w:r>
            <w:r w:rsidR="00F134AB">
              <w:rPr>
                <w:noProof/>
                <w:webHidden/>
              </w:rPr>
              <w:fldChar w:fldCharType="separate"/>
            </w:r>
            <w:r w:rsidR="00F134AB">
              <w:rPr>
                <w:noProof/>
                <w:webHidden/>
              </w:rPr>
              <w:t>114</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89" w:history="1">
            <w:r w:rsidR="00F134AB" w:rsidRPr="00A50291">
              <w:rPr>
                <w:rStyle w:val="Hyperlink"/>
                <w:noProof/>
              </w:rPr>
              <w:t>Form 1.cs</w:t>
            </w:r>
            <w:r w:rsidR="00F134AB">
              <w:rPr>
                <w:noProof/>
                <w:webHidden/>
              </w:rPr>
              <w:tab/>
            </w:r>
            <w:r w:rsidR="00F134AB">
              <w:rPr>
                <w:noProof/>
                <w:webHidden/>
              </w:rPr>
              <w:fldChar w:fldCharType="begin"/>
            </w:r>
            <w:r w:rsidR="00F134AB">
              <w:rPr>
                <w:noProof/>
                <w:webHidden/>
              </w:rPr>
              <w:instrText xml:space="preserve"> PAGEREF _Toc5107089 \h </w:instrText>
            </w:r>
            <w:r w:rsidR="00F134AB">
              <w:rPr>
                <w:noProof/>
                <w:webHidden/>
              </w:rPr>
            </w:r>
            <w:r w:rsidR="00F134AB">
              <w:rPr>
                <w:noProof/>
                <w:webHidden/>
              </w:rPr>
              <w:fldChar w:fldCharType="separate"/>
            </w:r>
            <w:r w:rsidR="00F134AB">
              <w:rPr>
                <w:noProof/>
                <w:webHidden/>
              </w:rPr>
              <w:t>114</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90" w:history="1">
            <w:r w:rsidR="00F134AB" w:rsidRPr="00A50291">
              <w:rPr>
                <w:rStyle w:val="Hyperlink"/>
                <w:noProof/>
              </w:rPr>
              <w:t>Processor.cs</w:t>
            </w:r>
            <w:r w:rsidR="00F134AB">
              <w:rPr>
                <w:noProof/>
                <w:webHidden/>
              </w:rPr>
              <w:tab/>
            </w:r>
            <w:r w:rsidR="00F134AB">
              <w:rPr>
                <w:noProof/>
                <w:webHidden/>
              </w:rPr>
              <w:fldChar w:fldCharType="begin"/>
            </w:r>
            <w:r w:rsidR="00F134AB">
              <w:rPr>
                <w:noProof/>
                <w:webHidden/>
              </w:rPr>
              <w:instrText xml:space="preserve"> PAGEREF _Toc5107090 \h </w:instrText>
            </w:r>
            <w:r w:rsidR="00F134AB">
              <w:rPr>
                <w:noProof/>
                <w:webHidden/>
              </w:rPr>
            </w:r>
            <w:r w:rsidR="00F134AB">
              <w:rPr>
                <w:noProof/>
                <w:webHidden/>
              </w:rPr>
              <w:fldChar w:fldCharType="separate"/>
            </w:r>
            <w:r w:rsidR="00F134AB">
              <w:rPr>
                <w:noProof/>
                <w:webHidden/>
              </w:rPr>
              <w:t>115</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91" w:history="1">
            <w:r w:rsidR="00F134AB" w:rsidRPr="00A50291">
              <w:rPr>
                <w:rStyle w:val="Hyperlink"/>
                <w:noProof/>
              </w:rPr>
              <w:t>Register.cs</w:t>
            </w:r>
            <w:r w:rsidR="00F134AB">
              <w:rPr>
                <w:noProof/>
                <w:webHidden/>
              </w:rPr>
              <w:tab/>
            </w:r>
            <w:r w:rsidR="00F134AB">
              <w:rPr>
                <w:noProof/>
                <w:webHidden/>
              </w:rPr>
              <w:fldChar w:fldCharType="begin"/>
            </w:r>
            <w:r w:rsidR="00F134AB">
              <w:rPr>
                <w:noProof/>
                <w:webHidden/>
              </w:rPr>
              <w:instrText xml:space="preserve"> PAGEREF _Toc5107091 \h </w:instrText>
            </w:r>
            <w:r w:rsidR="00F134AB">
              <w:rPr>
                <w:noProof/>
                <w:webHidden/>
              </w:rPr>
            </w:r>
            <w:r w:rsidR="00F134AB">
              <w:rPr>
                <w:noProof/>
                <w:webHidden/>
              </w:rPr>
              <w:fldChar w:fldCharType="separate"/>
            </w:r>
            <w:r w:rsidR="00F134AB">
              <w:rPr>
                <w:noProof/>
                <w:webHidden/>
              </w:rPr>
              <w:t>118</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92" w:history="1">
            <w:r w:rsidR="00F134AB" w:rsidRPr="00A50291">
              <w:rPr>
                <w:rStyle w:val="Hyperlink"/>
                <w:noProof/>
              </w:rPr>
              <w:t>ALU.cs</w:t>
            </w:r>
            <w:r w:rsidR="00F134AB">
              <w:rPr>
                <w:noProof/>
                <w:webHidden/>
              </w:rPr>
              <w:tab/>
            </w:r>
            <w:r w:rsidR="00F134AB">
              <w:rPr>
                <w:noProof/>
                <w:webHidden/>
              </w:rPr>
              <w:fldChar w:fldCharType="begin"/>
            </w:r>
            <w:r w:rsidR="00F134AB">
              <w:rPr>
                <w:noProof/>
                <w:webHidden/>
              </w:rPr>
              <w:instrText xml:space="preserve"> PAGEREF _Toc5107092 \h </w:instrText>
            </w:r>
            <w:r w:rsidR="00F134AB">
              <w:rPr>
                <w:noProof/>
                <w:webHidden/>
              </w:rPr>
            </w:r>
            <w:r w:rsidR="00F134AB">
              <w:rPr>
                <w:noProof/>
                <w:webHidden/>
              </w:rPr>
              <w:fldChar w:fldCharType="separate"/>
            </w:r>
            <w:r w:rsidR="00F134AB">
              <w:rPr>
                <w:noProof/>
                <w:webHidden/>
              </w:rPr>
              <w:t>119</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93" w:history="1">
            <w:r w:rsidR="00F134AB" w:rsidRPr="00A50291">
              <w:rPr>
                <w:rStyle w:val="Hyperlink"/>
                <w:noProof/>
              </w:rPr>
              <w:t>MemoryBank.cs</w:t>
            </w:r>
            <w:r w:rsidR="00F134AB">
              <w:rPr>
                <w:noProof/>
                <w:webHidden/>
              </w:rPr>
              <w:tab/>
            </w:r>
            <w:r w:rsidR="00F134AB">
              <w:rPr>
                <w:noProof/>
                <w:webHidden/>
              </w:rPr>
              <w:fldChar w:fldCharType="begin"/>
            </w:r>
            <w:r w:rsidR="00F134AB">
              <w:rPr>
                <w:noProof/>
                <w:webHidden/>
              </w:rPr>
              <w:instrText xml:space="preserve"> PAGEREF _Toc5107093 \h </w:instrText>
            </w:r>
            <w:r w:rsidR="00F134AB">
              <w:rPr>
                <w:noProof/>
                <w:webHidden/>
              </w:rPr>
            </w:r>
            <w:r w:rsidR="00F134AB">
              <w:rPr>
                <w:noProof/>
                <w:webHidden/>
              </w:rPr>
              <w:fldChar w:fldCharType="separate"/>
            </w:r>
            <w:r w:rsidR="00F134AB">
              <w:rPr>
                <w:noProof/>
                <w:webHidden/>
              </w:rPr>
              <w:t>121</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94" w:history="1">
            <w:r w:rsidR="00F134AB" w:rsidRPr="00A50291">
              <w:rPr>
                <w:rStyle w:val="Hyperlink"/>
                <w:noProof/>
              </w:rPr>
              <w:t>Bus.cs</w:t>
            </w:r>
            <w:r w:rsidR="00F134AB">
              <w:rPr>
                <w:noProof/>
                <w:webHidden/>
              </w:rPr>
              <w:tab/>
            </w:r>
            <w:r w:rsidR="00F134AB">
              <w:rPr>
                <w:noProof/>
                <w:webHidden/>
              </w:rPr>
              <w:fldChar w:fldCharType="begin"/>
            </w:r>
            <w:r w:rsidR="00F134AB">
              <w:rPr>
                <w:noProof/>
                <w:webHidden/>
              </w:rPr>
              <w:instrText xml:space="preserve"> PAGEREF _Toc5107094 \h </w:instrText>
            </w:r>
            <w:r w:rsidR="00F134AB">
              <w:rPr>
                <w:noProof/>
                <w:webHidden/>
              </w:rPr>
            </w:r>
            <w:r w:rsidR="00F134AB">
              <w:rPr>
                <w:noProof/>
                <w:webHidden/>
              </w:rPr>
              <w:fldChar w:fldCharType="separate"/>
            </w:r>
            <w:r w:rsidR="00F134AB">
              <w:rPr>
                <w:noProof/>
                <w:webHidden/>
              </w:rPr>
              <w:t>122</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95" w:history="1">
            <w:r w:rsidR="00F134AB" w:rsidRPr="00A50291">
              <w:rPr>
                <w:rStyle w:val="Hyperlink"/>
                <w:noProof/>
              </w:rPr>
              <w:t>Instruction.cs</w:t>
            </w:r>
            <w:r w:rsidR="00F134AB">
              <w:rPr>
                <w:noProof/>
                <w:webHidden/>
              </w:rPr>
              <w:tab/>
            </w:r>
            <w:r w:rsidR="00F134AB">
              <w:rPr>
                <w:noProof/>
                <w:webHidden/>
              </w:rPr>
              <w:fldChar w:fldCharType="begin"/>
            </w:r>
            <w:r w:rsidR="00F134AB">
              <w:rPr>
                <w:noProof/>
                <w:webHidden/>
              </w:rPr>
              <w:instrText xml:space="preserve"> PAGEREF _Toc5107095 \h </w:instrText>
            </w:r>
            <w:r w:rsidR="00F134AB">
              <w:rPr>
                <w:noProof/>
                <w:webHidden/>
              </w:rPr>
            </w:r>
            <w:r w:rsidR="00F134AB">
              <w:rPr>
                <w:noProof/>
                <w:webHidden/>
              </w:rPr>
              <w:fldChar w:fldCharType="separate"/>
            </w:r>
            <w:r w:rsidR="00F134AB">
              <w:rPr>
                <w:noProof/>
                <w:webHidden/>
              </w:rPr>
              <w:t>122</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96" w:history="1">
            <w:r w:rsidR="00F134AB" w:rsidRPr="00A50291">
              <w:rPr>
                <w:rStyle w:val="Hyperlink"/>
                <w:noProof/>
              </w:rPr>
              <w:t>InstructionSet.cs</w:t>
            </w:r>
            <w:r w:rsidR="00F134AB">
              <w:rPr>
                <w:noProof/>
                <w:webHidden/>
              </w:rPr>
              <w:tab/>
            </w:r>
            <w:r w:rsidR="00F134AB">
              <w:rPr>
                <w:noProof/>
                <w:webHidden/>
              </w:rPr>
              <w:fldChar w:fldCharType="begin"/>
            </w:r>
            <w:r w:rsidR="00F134AB">
              <w:rPr>
                <w:noProof/>
                <w:webHidden/>
              </w:rPr>
              <w:instrText xml:space="preserve"> PAGEREF _Toc5107096 \h </w:instrText>
            </w:r>
            <w:r w:rsidR="00F134AB">
              <w:rPr>
                <w:noProof/>
                <w:webHidden/>
              </w:rPr>
            </w:r>
            <w:r w:rsidR="00F134AB">
              <w:rPr>
                <w:noProof/>
                <w:webHidden/>
              </w:rPr>
              <w:fldChar w:fldCharType="separate"/>
            </w:r>
            <w:r w:rsidR="00F134AB">
              <w:rPr>
                <w:noProof/>
                <w:webHidden/>
              </w:rPr>
              <w:t>123</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97" w:history="1">
            <w:r w:rsidR="00F134AB" w:rsidRPr="00A50291">
              <w:rPr>
                <w:rStyle w:val="Hyperlink"/>
                <w:noProof/>
              </w:rPr>
              <w:t>Memory Bank Control</w:t>
            </w:r>
            <w:r w:rsidR="00F134AB">
              <w:rPr>
                <w:noProof/>
                <w:webHidden/>
              </w:rPr>
              <w:tab/>
            </w:r>
            <w:r w:rsidR="00F134AB">
              <w:rPr>
                <w:noProof/>
                <w:webHidden/>
              </w:rPr>
              <w:fldChar w:fldCharType="begin"/>
            </w:r>
            <w:r w:rsidR="00F134AB">
              <w:rPr>
                <w:noProof/>
                <w:webHidden/>
              </w:rPr>
              <w:instrText xml:space="preserve"> PAGEREF _Toc5107097 \h </w:instrText>
            </w:r>
            <w:r w:rsidR="00F134AB">
              <w:rPr>
                <w:noProof/>
                <w:webHidden/>
              </w:rPr>
            </w:r>
            <w:r w:rsidR="00F134AB">
              <w:rPr>
                <w:noProof/>
                <w:webHidden/>
              </w:rPr>
              <w:fldChar w:fldCharType="separate"/>
            </w:r>
            <w:r w:rsidR="00F134AB">
              <w:rPr>
                <w:noProof/>
                <w:webHidden/>
              </w:rPr>
              <w:t>134</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98" w:history="1">
            <w:r w:rsidR="00F134AB" w:rsidRPr="00A50291">
              <w:rPr>
                <w:rStyle w:val="Hyperlink"/>
                <w:noProof/>
              </w:rPr>
              <w:t>Memory Bank Row Control</w:t>
            </w:r>
            <w:r w:rsidR="00F134AB">
              <w:rPr>
                <w:noProof/>
                <w:webHidden/>
              </w:rPr>
              <w:tab/>
            </w:r>
            <w:r w:rsidR="00F134AB">
              <w:rPr>
                <w:noProof/>
                <w:webHidden/>
              </w:rPr>
              <w:fldChar w:fldCharType="begin"/>
            </w:r>
            <w:r w:rsidR="00F134AB">
              <w:rPr>
                <w:noProof/>
                <w:webHidden/>
              </w:rPr>
              <w:instrText xml:space="preserve"> PAGEREF _Toc5107098 \h </w:instrText>
            </w:r>
            <w:r w:rsidR="00F134AB">
              <w:rPr>
                <w:noProof/>
                <w:webHidden/>
              </w:rPr>
            </w:r>
            <w:r w:rsidR="00F134AB">
              <w:rPr>
                <w:noProof/>
                <w:webHidden/>
              </w:rPr>
              <w:fldChar w:fldCharType="separate"/>
            </w:r>
            <w:r w:rsidR="00F134AB">
              <w:rPr>
                <w:noProof/>
                <w:webHidden/>
              </w:rPr>
              <w:t>135</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099" w:history="1">
            <w:r w:rsidR="00F134AB" w:rsidRPr="00A50291">
              <w:rPr>
                <w:rStyle w:val="Hyperlink"/>
                <w:noProof/>
              </w:rPr>
              <w:t>Memory Bank Cell Control</w:t>
            </w:r>
            <w:r w:rsidR="00F134AB">
              <w:rPr>
                <w:noProof/>
                <w:webHidden/>
              </w:rPr>
              <w:tab/>
            </w:r>
            <w:r w:rsidR="00F134AB">
              <w:rPr>
                <w:noProof/>
                <w:webHidden/>
              </w:rPr>
              <w:fldChar w:fldCharType="begin"/>
            </w:r>
            <w:r w:rsidR="00F134AB">
              <w:rPr>
                <w:noProof/>
                <w:webHidden/>
              </w:rPr>
              <w:instrText xml:space="preserve"> PAGEREF _Toc5107099 \h </w:instrText>
            </w:r>
            <w:r w:rsidR="00F134AB">
              <w:rPr>
                <w:noProof/>
                <w:webHidden/>
              </w:rPr>
            </w:r>
            <w:r w:rsidR="00F134AB">
              <w:rPr>
                <w:noProof/>
                <w:webHidden/>
              </w:rPr>
              <w:fldChar w:fldCharType="separate"/>
            </w:r>
            <w:r w:rsidR="00F134AB">
              <w:rPr>
                <w:noProof/>
                <w:webHidden/>
              </w:rPr>
              <w:t>136</w:t>
            </w:r>
            <w:r w:rsidR="00F134AB">
              <w:rPr>
                <w:noProof/>
                <w:webHidden/>
              </w:rPr>
              <w:fldChar w:fldCharType="end"/>
            </w:r>
          </w:hyperlink>
        </w:p>
        <w:p w:rsidR="00F134AB" w:rsidRDefault="00F837C5">
          <w:pPr>
            <w:pStyle w:val="TOC3"/>
            <w:tabs>
              <w:tab w:val="right" w:leader="dot" w:pos="9350"/>
            </w:tabs>
            <w:rPr>
              <w:noProof/>
              <w:kern w:val="0"/>
              <w:sz w:val="24"/>
              <w:lang w:val="en-GB" w:eastAsia="en-US"/>
            </w:rPr>
          </w:pPr>
          <w:hyperlink w:anchor="_Toc5107100" w:history="1">
            <w:r w:rsidR="00F134AB" w:rsidRPr="00A50291">
              <w:rPr>
                <w:rStyle w:val="Hyperlink"/>
                <w:noProof/>
              </w:rPr>
              <w:t>Memory Bank Controls Control</w:t>
            </w:r>
            <w:r w:rsidR="00F134AB">
              <w:rPr>
                <w:noProof/>
                <w:webHidden/>
              </w:rPr>
              <w:tab/>
            </w:r>
            <w:r w:rsidR="00F134AB">
              <w:rPr>
                <w:noProof/>
                <w:webHidden/>
              </w:rPr>
              <w:fldChar w:fldCharType="begin"/>
            </w:r>
            <w:r w:rsidR="00F134AB">
              <w:rPr>
                <w:noProof/>
                <w:webHidden/>
              </w:rPr>
              <w:instrText xml:space="preserve"> PAGEREF _Toc5107100 \h </w:instrText>
            </w:r>
            <w:r w:rsidR="00F134AB">
              <w:rPr>
                <w:noProof/>
                <w:webHidden/>
              </w:rPr>
            </w:r>
            <w:r w:rsidR="00F134AB">
              <w:rPr>
                <w:noProof/>
                <w:webHidden/>
              </w:rPr>
              <w:fldChar w:fldCharType="separate"/>
            </w:r>
            <w:r w:rsidR="00F134AB">
              <w:rPr>
                <w:noProof/>
                <w:webHidden/>
              </w:rPr>
              <w:t>137</w:t>
            </w:r>
            <w:r w:rsidR="00F134AB">
              <w:rPr>
                <w:noProof/>
                <w:webHidden/>
              </w:rPr>
              <w:fldChar w:fldCharType="end"/>
            </w:r>
          </w:hyperlink>
        </w:p>
        <w:p w:rsidR="00F134AB" w:rsidRDefault="00F837C5">
          <w:pPr>
            <w:pStyle w:val="TOC1"/>
            <w:tabs>
              <w:tab w:val="right" w:leader="dot" w:pos="9350"/>
            </w:tabs>
            <w:rPr>
              <w:noProof/>
              <w:kern w:val="0"/>
              <w:sz w:val="24"/>
              <w:lang w:val="en-GB" w:eastAsia="en-US"/>
            </w:rPr>
          </w:pPr>
          <w:hyperlink w:anchor="_Toc5107101" w:history="1">
            <w:r w:rsidR="00F134AB" w:rsidRPr="00A50291">
              <w:rPr>
                <w:rStyle w:val="Hyperlink"/>
                <w:noProof/>
              </w:rPr>
              <w:t>References</w:t>
            </w:r>
            <w:r w:rsidR="00F134AB">
              <w:rPr>
                <w:noProof/>
                <w:webHidden/>
              </w:rPr>
              <w:tab/>
            </w:r>
            <w:r w:rsidR="00F134AB">
              <w:rPr>
                <w:noProof/>
                <w:webHidden/>
              </w:rPr>
              <w:fldChar w:fldCharType="begin"/>
            </w:r>
            <w:r w:rsidR="00F134AB">
              <w:rPr>
                <w:noProof/>
                <w:webHidden/>
              </w:rPr>
              <w:instrText xml:space="preserve"> PAGEREF _Toc5107101 \h </w:instrText>
            </w:r>
            <w:r w:rsidR="00F134AB">
              <w:rPr>
                <w:noProof/>
                <w:webHidden/>
              </w:rPr>
            </w:r>
            <w:r w:rsidR="00F134AB">
              <w:rPr>
                <w:noProof/>
                <w:webHidden/>
              </w:rPr>
              <w:fldChar w:fldCharType="separate"/>
            </w:r>
            <w:r w:rsidR="00F134AB">
              <w:rPr>
                <w:noProof/>
                <w:webHidden/>
              </w:rPr>
              <w:t>139</w:t>
            </w:r>
            <w:r w:rsidR="00F134AB">
              <w:rPr>
                <w:noProof/>
                <w:webHidden/>
              </w:rPr>
              <w:fldChar w:fldCharType="end"/>
            </w:r>
          </w:hyperlink>
        </w:p>
        <w:p w:rsidR="009011AE" w:rsidRDefault="00024461">
          <w:r>
            <w:fldChar w:fldCharType="end"/>
          </w:r>
        </w:p>
      </w:sdtContent>
    </w:sdt>
    <w:p w:rsidR="009011AE" w:rsidRDefault="009011AE">
      <w:pPr>
        <w:spacing w:line="480" w:lineRule="auto"/>
        <w:rPr>
          <w:rFonts w:asciiTheme="majorHAnsi" w:eastAsiaTheme="majorEastAsia" w:hAnsiTheme="majorHAnsi" w:cstheme="majorBidi"/>
          <w:b/>
          <w:bCs/>
        </w:rPr>
      </w:pPr>
      <w:bookmarkStart w:id="2" w:name="_Toc514241843"/>
      <w:r>
        <w:br w:type="page"/>
      </w:r>
    </w:p>
    <w:p w:rsidR="004F4B4B" w:rsidRDefault="004F4B4B" w:rsidP="00405461">
      <w:pPr>
        <w:pStyle w:val="Heading1"/>
      </w:pPr>
      <w:bookmarkStart w:id="3" w:name="_Toc5107016"/>
      <w:r>
        <w:lastRenderedPageBreak/>
        <w:t>Section 1: Analysis</w:t>
      </w:r>
      <w:bookmarkEnd w:id="2"/>
      <w:bookmarkEnd w:id="3"/>
    </w:p>
    <w:p w:rsidR="00852ED2" w:rsidRDefault="00852ED2" w:rsidP="00847347">
      <w:pPr>
        <w:ind w:firstLine="0"/>
      </w:pPr>
      <w:r>
        <w:t xml:space="preserve">All solutions begin with an adequate analysis of the problem. This sets a framework for the solution to be built within, </w:t>
      </w:r>
      <w:r w:rsidR="00A00A6E">
        <w:t>with clear expectations. This helps prevent resource consuming ‘feature creep’ that can lead to missed deadlines and the eventual derailment of a project. The analysis will begin by focusing on the problem itself, before considering the stakeholders and other solutions to the problem. Finally, a rigid specification will be set for the solution.</w:t>
      </w:r>
    </w:p>
    <w:p w:rsidR="004B5532" w:rsidRDefault="004B5532" w:rsidP="00852ED2"/>
    <w:p w:rsidR="004F4B4B" w:rsidRDefault="004F4B4B" w:rsidP="007A16F8">
      <w:pPr>
        <w:pStyle w:val="Heading2"/>
      </w:pPr>
      <w:bookmarkStart w:id="4" w:name="_Toc514241844"/>
      <w:bookmarkStart w:id="5" w:name="_Toc5107017"/>
      <w:r>
        <w:t>Problem Identification</w:t>
      </w:r>
      <w:bookmarkEnd w:id="4"/>
      <w:bookmarkEnd w:id="5"/>
    </w:p>
    <w:p w:rsidR="003638D4" w:rsidRDefault="00A00A6E" w:rsidP="00847347">
      <w:pPr>
        <w:ind w:firstLine="0"/>
      </w:pPr>
      <w:r>
        <w:t xml:space="preserve">The chosen problem is that of simulating a computer processor and </w:t>
      </w:r>
      <w:r w:rsidR="00405461">
        <w:t>operation</w:t>
      </w:r>
      <w:r>
        <w:t xml:space="preserve"> for the purposes of teaching computer science.</w:t>
      </w:r>
      <w:r w:rsidR="00405461">
        <w:t xml:space="preserve"> </w:t>
      </w:r>
      <w:r w:rsidR="003638D4">
        <w:t xml:space="preserve">The software should be appropriate for a variety of educational institutions and be considered on par or above the quality level of competing software. The problem is almost exclusively solvable using computational methods, and is </w:t>
      </w:r>
      <w:r w:rsidR="00820DD7">
        <w:t>amenable to being solved in this way for the following reasons:</w:t>
      </w:r>
    </w:p>
    <w:p w:rsidR="004B5532" w:rsidRDefault="004B5532" w:rsidP="004B5532">
      <w:pPr>
        <w:ind w:firstLine="0"/>
      </w:pPr>
    </w:p>
    <w:p w:rsidR="003638D4" w:rsidRDefault="003638D4" w:rsidP="0068696D">
      <w:pPr>
        <w:pStyle w:val="Heading3"/>
        <w:ind w:firstLine="0"/>
      </w:pPr>
      <w:bookmarkStart w:id="6" w:name="_Toc514241845"/>
      <w:bookmarkStart w:id="7" w:name="_Toc5107018"/>
      <w:r>
        <w:t>Complexity of the Simulation</w:t>
      </w:r>
      <w:bookmarkEnd w:id="6"/>
      <w:bookmarkEnd w:id="7"/>
    </w:p>
    <w:p w:rsidR="000820F7" w:rsidRDefault="000820F7" w:rsidP="0068696D">
      <w:pPr>
        <w:ind w:firstLine="0"/>
      </w:pPr>
      <w:r>
        <w:t xml:space="preserve">A computer processor involves many complicated aspects and this makes it ideal for simulation as a piece of software. Working through a simulation by hand would be incredibly time consuming especially when considering the great speed at which modern processors operate. To simulate even a second of a modern processor would take years, if not decades. By simulating the processor using a </w:t>
      </w:r>
      <w:r w:rsidR="00820DD7">
        <w:t xml:space="preserve">modern </w:t>
      </w:r>
      <w:r>
        <w:t>computer</w:t>
      </w:r>
      <w:r w:rsidR="00820DD7">
        <w:t>, often capable of running at speeds beyond a hundred million operations a second</w:t>
      </w:r>
      <w:r>
        <w:t xml:space="preserve">, we are able to run it at speeds that will allow </w:t>
      </w:r>
      <w:r w:rsidR="00B2127F">
        <w:t>the user to test basic programs.</w:t>
      </w:r>
    </w:p>
    <w:p w:rsidR="004B5532" w:rsidRDefault="004B5532" w:rsidP="000820F7"/>
    <w:p w:rsidR="00B2127F" w:rsidRDefault="00B2127F" w:rsidP="0068696D">
      <w:pPr>
        <w:pStyle w:val="Heading3"/>
        <w:ind w:firstLine="0"/>
      </w:pPr>
      <w:bookmarkStart w:id="8" w:name="_Toc5107019"/>
      <w:r>
        <w:t>Educational Requirement</w:t>
      </w:r>
      <w:bookmarkEnd w:id="8"/>
    </w:p>
    <w:p w:rsidR="00B2127F" w:rsidRDefault="00B2127F" w:rsidP="0068696D">
      <w:pPr>
        <w:ind w:firstLine="0"/>
      </w:pPr>
      <w:r>
        <w:t xml:space="preserve">The idea of the program is for it to be used to help teach and give people an understanding of a processor. It would be impossible for somebody to manually simulate a processor without having the </w:t>
      </w:r>
      <w:r w:rsidR="00820DD7">
        <w:t>prerequisite knowledge</w:t>
      </w:r>
      <w:r>
        <w:t xml:space="preserve">. By making it an interactive simulation, students will be able to try different things and visualize the various cycles within a processor. Processors can seem to </w:t>
      </w:r>
      <w:r w:rsidR="00820DD7">
        <w:t>be quite an abstract idea, so being able to interact with a simplification will enable people to grasp a deeper understanding.</w:t>
      </w:r>
    </w:p>
    <w:p w:rsidR="004B5532" w:rsidRDefault="004B5532" w:rsidP="00B2127F"/>
    <w:p w:rsidR="00B2127F" w:rsidRDefault="00B2127F" w:rsidP="0068696D">
      <w:pPr>
        <w:pStyle w:val="Heading3"/>
        <w:ind w:firstLine="0"/>
      </w:pPr>
      <w:bookmarkStart w:id="9" w:name="_Toc5107020"/>
      <w:r>
        <w:t>Controlled Environment</w:t>
      </w:r>
      <w:bookmarkEnd w:id="9"/>
    </w:p>
    <w:p w:rsidR="00B2127F" w:rsidRDefault="0068696D" w:rsidP="0068696D">
      <w:pPr>
        <w:ind w:firstLine="0"/>
      </w:pPr>
      <w:r>
        <w:t xml:space="preserve">A </w:t>
      </w:r>
      <w:r w:rsidR="00B2127F">
        <w:t xml:space="preserve">processor is a relatively simple model and can be considered a closed environment. </w:t>
      </w:r>
      <w:r w:rsidR="00820DD7">
        <w:t xml:space="preserve">This is the opposite of more complicated systems such as weather and chemical reactions that are often subject to external influencing factors that are difficult to take account for. A tiny inaccuracy in a weather forecast will </w:t>
      </w:r>
      <w:r w:rsidR="00820DD7">
        <w:lastRenderedPageBreak/>
        <w:t>simply be compounded as the simulation runs. Because a processor is simple, and a closed environment, the simulation will remain accurate, making it an ideal thing to simulate using a computer.</w:t>
      </w:r>
    </w:p>
    <w:p w:rsidR="004B5532" w:rsidRDefault="004B5532" w:rsidP="00B2127F"/>
    <w:p w:rsidR="00820DD7" w:rsidRDefault="00820DD7" w:rsidP="0068696D">
      <w:pPr>
        <w:pStyle w:val="Heading3"/>
        <w:ind w:firstLine="0"/>
      </w:pPr>
      <w:bookmarkStart w:id="10" w:name="_Toc5107021"/>
      <w:r>
        <w:t>Ease of Visualization</w:t>
      </w:r>
      <w:bookmarkEnd w:id="10"/>
    </w:p>
    <w:p w:rsidR="00820DD7" w:rsidRDefault="00820DD7" w:rsidP="0068696D">
      <w:pPr>
        <w:ind w:firstLine="0"/>
      </w:pPr>
      <w:r>
        <w:t>A modern computer is equipped with graphics capabilities and this means it is possible to render images that will accurately represent the m</w:t>
      </w:r>
      <w:r w:rsidR="00371915">
        <w:t>odel. This graphics would simply</w:t>
      </w:r>
      <w:r>
        <w:t xml:space="preserve"> and clearly explain the workings of a processor.</w:t>
      </w:r>
      <w:r w:rsidR="00371915">
        <w:t xml:space="preserve"> This will also make the learning more engaging, as many people tend to be more interested by a visual explanation than a verbal one.</w:t>
      </w:r>
    </w:p>
    <w:p w:rsidR="004B5532" w:rsidRDefault="004B5532" w:rsidP="00820DD7"/>
    <w:p w:rsidR="00D54D81" w:rsidRDefault="00F111E5" w:rsidP="0068696D">
      <w:pPr>
        <w:pStyle w:val="Heading3"/>
        <w:ind w:firstLine="0"/>
      </w:pPr>
      <w:bookmarkStart w:id="11" w:name="_Toc5107022"/>
      <w:r>
        <w:t>Existing Infrastructure</w:t>
      </w:r>
      <w:bookmarkEnd w:id="11"/>
    </w:p>
    <w:p w:rsidR="00F111E5" w:rsidRPr="00F111E5" w:rsidRDefault="00F111E5" w:rsidP="0068696D">
      <w:pPr>
        <w:ind w:firstLine="0"/>
      </w:pPr>
      <w:r>
        <w:t>Almost all computer science lessons are taught in classrooms with access to computers, which makes this problem incredibly amenable to being solved using a computational solution. This means the software will be able to be conveniently accessed by its key users, and that the staff will not have to book the room in order to use the software.</w:t>
      </w:r>
      <w:r w:rsidR="004A2624">
        <w:t xml:space="preserve"> Students may be able to use the software at home to expand their own understanding and revise.</w:t>
      </w:r>
    </w:p>
    <w:p w:rsidR="00B2127F" w:rsidRPr="00B2127F" w:rsidRDefault="00B2127F" w:rsidP="00B2127F"/>
    <w:p w:rsidR="003638D4" w:rsidRPr="003638D4" w:rsidRDefault="003638D4" w:rsidP="003638D4"/>
    <w:p w:rsidR="004F4B4B" w:rsidRPr="00A00A6E" w:rsidRDefault="00A00A6E" w:rsidP="00405461">
      <w:r>
        <w:br w:type="page"/>
      </w:r>
    </w:p>
    <w:p w:rsidR="004F4B4B" w:rsidRDefault="00405461" w:rsidP="007A16F8">
      <w:pPr>
        <w:pStyle w:val="Heading2"/>
      </w:pPr>
      <w:bookmarkStart w:id="12" w:name="_Toc514241846"/>
      <w:bookmarkStart w:id="13" w:name="_Toc5107023"/>
      <w:r>
        <w:lastRenderedPageBreak/>
        <w:t>Stakeh</w:t>
      </w:r>
      <w:r w:rsidR="004F4B4B">
        <w:t>olders</w:t>
      </w:r>
      <w:bookmarkEnd w:id="12"/>
      <w:bookmarkEnd w:id="13"/>
    </w:p>
    <w:p w:rsidR="00405461" w:rsidRDefault="00405461" w:rsidP="00847347">
      <w:pPr>
        <w:ind w:firstLine="0"/>
      </w:pPr>
      <w:r>
        <w:t>Stakeholders remain one of the most important considerations in the development of software. Ultimately, if the software is not appropriate for its stakeholders then the project is a failure. It is important to note that, in many cases, it is impossible to please all stakeholders involved in a project, as many often hold conflicting requirements.</w:t>
      </w:r>
    </w:p>
    <w:p w:rsidR="000820F7" w:rsidRDefault="000820F7" w:rsidP="000820F7">
      <w:pPr>
        <w:ind w:firstLine="0"/>
      </w:pPr>
    </w:p>
    <w:p w:rsidR="000820F7" w:rsidRDefault="000820F7" w:rsidP="000820F7">
      <w:pPr>
        <w:ind w:firstLine="0"/>
      </w:pPr>
      <w:r>
        <w:t>I have decided to primarily target educational institutions because the requirements of a technical professional will contrast too greatly with those of a student. Complexity of the processor must be abstracted to an understandable level, but by doing this valuable information to a professional is lost. Simulating a modern x86 processor is also beyond the scope of my own personal understanding, as the instruction set has grown significantly more complicated from its conception.</w:t>
      </w:r>
    </w:p>
    <w:p w:rsidR="00325927" w:rsidRPr="00405461" w:rsidRDefault="00325927" w:rsidP="000820F7">
      <w:pPr>
        <w:ind w:firstLine="0"/>
      </w:pPr>
    </w:p>
    <w:p w:rsidR="00405461" w:rsidRDefault="00405461" w:rsidP="00847347">
      <w:pPr>
        <w:pStyle w:val="Heading3"/>
        <w:ind w:firstLine="0"/>
      </w:pPr>
      <w:bookmarkStart w:id="14" w:name="_Toc514241847"/>
      <w:bookmarkStart w:id="15" w:name="_Toc5107024"/>
      <w:r>
        <w:t>School Management</w:t>
      </w:r>
      <w:bookmarkEnd w:id="14"/>
      <w:bookmarkEnd w:id="15"/>
    </w:p>
    <w:p w:rsidR="00405461" w:rsidRDefault="003638D4" w:rsidP="00847347">
      <w:pPr>
        <w:ind w:firstLine="0"/>
      </w:pPr>
      <w:r>
        <w:t>The bureaucratic element of many organizations is easily ignored when it comes to the production of software, as they will not be final end-users of the software. However, software must still meet many requirements produced by the management of any organizati</w:t>
      </w:r>
      <w:r w:rsidR="00701C14">
        <w:t>on in order for it to</w:t>
      </w:r>
      <w:r>
        <w:t xml:space="preserve"> be adopted.</w:t>
      </w:r>
    </w:p>
    <w:p w:rsidR="00325927" w:rsidRDefault="00325927" w:rsidP="00405461"/>
    <w:tbl>
      <w:tblPr>
        <w:tblStyle w:val="APAReport"/>
        <w:tblW w:w="0" w:type="auto"/>
        <w:tblLook w:val="04A0" w:firstRow="1" w:lastRow="0" w:firstColumn="1" w:lastColumn="0" w:noHBand="0" w:noVBand="1"/>
      </w:tblPr>
      <w:tblGrid>
        <w:gridCol w:w="1555"/>
        <w:gridCol w:w="7795"/>
      </w:tblGrid>
      <w:tr w:rsidR="00325927" w:rsidTr="007769AB">
        <w:trPr>
          <w:cnfStyle w:val="100000000000" w:firstRow="1" w:lastRow="0" w:firstColumn="0" w:lastColumn="0" w:oddVBand="0" w:evenVBand="0" w:oddHBand="0" w:evenHBand="0" w:firstRowFirstColumn="0" w:firstRowLastColumn="0" w:lastRowFirstColumn="0" w:lastRowLastColumn="0"/>
        </w:trPr>
        <w:tc>
          <w:tcPr>
            <w:tcW w:w="1555" w:type="dxa"/>
          </w:tcPr>
          <w:p w:rsidR="00325927" w:rsidRDefault="00F70D82" w:rsidP="00405461">
            <w:r>
              <w:t xml:space="preserve">User </w:t>
            </w:r>
            <w:r w:rsidR="00325927">
              <w:t>Requirement</w:t>
            </w:r>
            <w:r>
              <w:t>s</w:t>
            </w:r>
          </w:p>
        </w:tc>
        <w:tc>
          <w:tcPr>
            <w:tcW w:w="7795" w:type="dxa"/>
          </w:tcPr>
          <w:p w:rsidR="00325927" w:rsidRDefault="00325927" w:rsidP="00405461">
            <w:r>
              <w:t>Justification</w:t>
            </w:r>
          </w:p>
        </w:tc>
      </w:tr>
      <w:tr w:rsidR="00325927" w:rsidTr="007769AB">
        <w:tc>
          <w:tcPr>
            <w:tcW w:w="1555" w:type="dxa"/>
          </w:tcPr>
          <w:p w:rsidR="00325927" w:rsidRDefault="00325927" w:rsidP="00405461">
            <w:r>
              <w:t>Affordable</w:t>
            </w:r>
          </w:p>
        </w:tc>
        <w:tc>
          <w:tcPr>
            <w:tcW w:w="7795" w:type="dxa"/>
          </w:tcPr>
          <w:p w:rsidR="00325927" w:rsidRDefault="00325927" w:rsidP="00325927">
            <w:r>
              <w:t>Software must be deemed economically viable for an organization to adopt it. This does not only cover the cost of purchasing software, but also support agreements and the time as well as financial cost of training the users.</w:t>
            </w:r>
          </w:p>
          <w:p w:rsidR="00325927" w:rsidRDefault="00325927" w:rsidP="00405461"/>
        </w:tc>
      </w:tr>
      <w:tr w:rsidR="00325927" w:rsidTr="007769AB">
        <w:tc>
          <w:tcPr>
            <w:tcW w:w="1555" w:type="dxa"/>
          </w:tcPr>
          <w:p w:rsidR="00325927" w:rsidRDefault="00325927" w:rsidP="00405461">
            <w:r>
              <w:t>Secure</w:t>
            </w:r>
          </w:p>
        </w:tc>
        <w:tc>
          <w:tcPr>
            <w:tcW w:w="7795" w:type="dxa"/>
          </w:tcPr>
          <w:p w:rsidR="00325927" w:rsidRDefault="00325927" w:rsidP="00325927">
            <w:r>
              <w:t>Software must not present an additional risk to the system, intentionally or unintentionally. Vulnerabilities continue to be misused in software in order to gain a foot hold or escalate an attack, and it is the responsibility of the software developer to ensure this is not possible. This is not overly applicable to my solution because the software will not interact with any networks, and hence not present an attack vector. As my solution will be written in a high</w:t>
            </w:r>
            <w:r w:rsidR="00BF082A">
              <w:t>-</w:t>
            </w:r>
            <w:r>
              <w:t xml:space="preserve">level language, it is unlikely the software will be vulnerable to memory attacks used for privilege escalation. </w:t>
            </w:r>
          </w:p>
          <w:p w:rsidR="00325927" w:rsidRDefault="00325927" w:rsidP="00405461"/>
        </w:tc>
      </w:tr>
      <w:tr w:rsidR="00325927" w:rsidTr="007769AB">
        <w:tc>
          <w:tcPr>
            <w:tcW w:w="1555" w:type="dxa"/>
          </w:tcPr>
          <w:p w:rsidR="00325927" w:rsidRDefault="00325927" w:rsidP="00405461">
            <w:r>
              <w:t>Compatible</w:t>
            </w:r>
          </w:p>
        </w:tc>
        <w:tc>
          <w:tcPr>
            <w:tcW w:w="7795" w:type="dxa"/>
          </w:tcPr>
          <w:p w:rsidR="00325927" w:rsidRPr="00E0792B" w:rsidRDefault="00325927" w:rsidP="00325927">
            <w:r>
              <w:t xml:space="preserve">Software will be more convenient for adoption by an organization if it is compatible with existing systems, both technically and bureaucratically. Software must be </w:t>
            </w:r>
            <w:r>
              <w:lastRenderedPageBreak/>
              <w:t>adapted to integrate with any hierarchies or procedures that are ingrained within an organization, as this means that integration will be a simpler, and cheaper, process. For our solution, this means the application should be of adequate depth to easily meet the teaching requirements of common Computer Science</w:t>
            </w:r>
          </w:p>
          <w:p w:rsidR="00325927" w:rsidRDefault="00325927" w:rsidP="00325927"/>
        </w:tc>
      </w:tr>
    </w:tbl>
    <w:p w:rsidR="00325927" w:rsidRDefault="00325927" w:rsidP="00405461"/>
    <w:p w:rsidR="00405461" w:rsidRDefault="00405461" w:rsidP="00847347">
      <w:pPr>
        <w:pStyle w:val="Heading3"/>
        <w:ind w:firstLine="0"/>
      </w:pPr>
      <w:bookmarkStart w:id="16" w:name="_Toc514241848"/>
      <w:bookmarkStart w:id="17" w:name="_Toc5107025"/>
      <w:r>
        <w:t>Teaching Staff</w:t>
      </w:r>
      <w:bookmarkEnd w:id="16"/>
      <w:bookmarkEnd w:id="17"/>
    </w:p>
    <w:p w:rsidR="00E0792B" w:rsidRDefault="00E0792B" w:rsidP="00847347">
      <w:pPr>
        <w:ind w:firstLine="0"/>
      </w:pPr>
      <w:r>
        <w:t>Teachers represent the first of the user groups. The software must be apt to their needs, as they will spend the most time interacting with the software as it is used year on year with different classes. Software that does not adequately fulfil their requirements will become disused, with more appropriate solutions being found.</w:t>
      </w:r>
    </w:p>
    <w:p w:rsidR="00325927" w:rsidRDefault="00325927" w:rsidP="00E0792B"/>
    <w:p w:rsidR="00325927" w:rsidRDefault="00325927" w:rsidP="00847347">
      <w:pPr>
        <w:ind w:firstLine="0"/>
      </w:pPr>
      <w:r>
        <w:t xml:space="preserve">Mr. Albanozzo is a computer science teacher at Bournemouth School. He first suggested the project because he was frustrated with the limitations proposed by the Little Man Computer currently used to teach about processors and </w:t>
      </w:r>
      <w:r w:rsidR="007727E7">
        <w:t>felt that a better version could be made.</w:t>
      </w:r>
    </w:p>
    <w:p w:rsidR="00325927" w:rsidRDefault="00325927" w:rsidP="00E0792B"/>
    <w:tbl>
      <w:tblPr>
        <w:tblStyle w:val="APAReport"/>
        <w:tblW w:w="0" w:type="auto"/>
        <w:tblLook w:val="04A0" w:firstRow="1" w:lastRow="0" w:firstColumn="1" w:lastColumn="0" w:noHBand="0" w:noVBand="1"/>
      </w:tblPr>
      <w:tblGrid>
        <w:gridCol w:w="3085"/>
        <w:gridCol w:w="6265"/>
      </w:tblGrid>
      <w:tr w:rsidR="00325927" w:rsidTr="004F46BE">
        <w:trPr>
          <w:cnfStyle w:val="100000000000" w:firstRow="1" w:lastRow="0" w:firstColumn="0" w:lastColumn="0" w:oddVBand="0" w:evenVBand="0" w:oddHBand="0" w:evenHBand="0" w:firstRowFirstColumn="0" w:firstRowLastColumn="0" w:lastRowFirstColumn="0" w:lastRowLastColumn="0"/>
        </w:trPr>
        <w:tc>
          <w:tcPr>
            <w:tcW w:w="3085" w:type="dxa"/>
          </w:tcPr>
          <w:p w:rsidR="00325927" w:rsidRDefault="00F70D82" w:rsidP="00E0792B">
            <w:r>
              <w:t xml:space="preserve">User </w:t>
            </w:r>
            <w:r w:rsidR="00325927">
              <w:t>Requirement</w:t>
            </w:r>
            <w:r>
              <w:t>s</w:t>
            </w:r>
          </w:p>
        </w:tc>
        <w:tc>
          <w:tcPr>
            <w:tcW w:w="6265" w:type="dxa"/>
          </w:tcPr>
          <w:p w:rsidR="00325927" w:rsidRDefault="00325927" w:rsidP="00E0792B">
            <w:r>
              <w:t>Justification</w:t>
            </w:r>
          </w:p>
        </w:tc>
      </w:tr>
      <w:tr w:rsidR="00325927" w:rsidTr="004F46BE">
        <w:tc>
          <w:tcPr>
            <w:tcW w:w="3085" w:type="dxa"/>
          </w:tcPr>
          <w:p w:rsidR="00325927" w:rsidRPr="00325927" w:rsidRDefault="00325927" w:rsidP="00E0792B">
            <w:r>
              <w:t>Simplicity and Demonstrability</w:t>
            </w:r>
          </w:p>
        </w:tc>
        <w:tc>
          <w:tcPr>
            <w:tcW w:w="6265" w:type="dxa"/>
          </w:tcPr>
          <w:p w:rsidR="00325927" w:rsidRDefault="00325927" w:rsidP="00325927">
            <w:r>
              <w:t>Software must be simple to use and demonstrate. Software that is self-explanatory is easier to teach the use of, and reduces questions raised by students, allowing more time to teach the course content. Demonstrable software ensures that the UI is clearly visible and clear when shown on a projector and that actions are easily reproducible.</w:t>
            </w:r>
          </w:p>
          <w:p w:rsidR="00325927" w:rsidRDefault="00325927" w:rsidP="00E0792B"/>
        </w:tc>
      </w:tr>
      <w:tr w:rsidR="00325927" w:rsidTr="004F46BE">
        <w:tc>
          <w:tcPr>
            <w:tcW w:w="3085" w:type="dxa"/>
          </w:tcPr>
          <w:p w:rsidR="00325927" w:rsidRDefault="00325927" w:rsidP="00E0792B">
            <w:r>
              <w:t>Accurate</w:t>
            </w:r>
          </w:p>
        </w:tc>
        <w:tc>
          <w:tcPr>
            <w:tcW w:w="6265" w:type="dxa"/>
          </w:tcPr>
          <w:p w:rsidR="00325927" w:rsidRDefault="00325927" w:rsidP="00325927">
            <w:r>
              <w:t>The software must accurately represent the content of most computer science courses. If the software is misleading it may cause a lack of understanding of the course, which may be complicated to fix. On the other hand, if the software is accurate, it will further their knowledge and allow them to gain a deeper understanding of computer processor architecture.</w:t>
            </w:r>
          </w:p>
          <w:p w:rsidR="00325927" w:rsidRDefault="00325927" w:rsidP="00E0792B"/>
        </w:tc>
      </w:tr>
      <w:tr w:rsidR="00325927" w:rsidTr="004F46BE">
        <w:tc>
          <w:tcPr>
            <w:tcW w:w="3085" w:type="dxa"/>
          </w:tcPr>
          <w:p w:rsidR="00325927" w:rsidRDefault="00325927" w:rsidP="00E0792B">
            <w:r>
              <w:lastRenderedPageBreak/>
              <w:t>Fast and Stable</w:t>
            </w:r>
          </w:p>
        </w:tc>
        <w:tc>
          <w:tcPr>
            <w:tcW w:w="6265" w:type="dxa"/>
          </w:tcPr>
          <w:p w:rsidR="00325927" w:rsidRDefault="00325927" w:rsidP="00325927">
            <w:r>
              <w:t>The software must be responsive, load quickly, and not experience crashes or data corruption. Slow software holds up the learning process and crashes lead to the loss of work, both of which may require the intervention of the teaching staff to resolve, wasting valuable time.</w:t>
            </w:r>
          </w:p>
          <w:p w:rsidR="00325927" w:rsidRDefault="00325927" w:rsidP="00E0792B"/>
        </w:tc>
      </w:tr>
    </w:tbl>
    <w:p w:rsidR="00325927" w:rsidRDefault="00325927" w:rsidP="00E0792B"/>
    <w:p w:rsidR="00405461" w:rsidRDefault="00405461" w:rsidP="00847347">
      <w:pPr>
        <w:pStyle w:val="Heading3"/>
        <w:ind w:firstLine="0"/>
      </w:pPr>
      <w:bookmarkStart w:id="18" w:name="_Toc514241849"/>
      <w:bookmarkStart w:id="19" w:name="_Toc5107026"/>
      <w:r>
        <w:t>Students</w:t>
      </w:r>
      <w:bookmarkEnd w:id="18"/>
      <w:bookmarkEnd w:id="19"/>
    </w:p>
    <w:p w:rsidR="00B95448" w:rsidRDefault="000820F7" w:rsidP="00847347">
      <w:pPr>
        <w:ind w:firstLine="0"/>
      </w:pPr>
      <w:r>
        <w:t xml:space="preserve">Students act as the primary target for the use of the software. </w:t>
      </w:r>
      <w:r w:rsidR="00B95448">
        <w:t>They mostly share requirements with teaching staff, including the requirement</w:t>
      </w:r>
      <w:r w:rsidR="00C64B98">
        <w:t>s</w:t>
      </w:r>
      <w:r w:rsidR="00B95448">
        <w:t xml:space="preserve"> for softwar</w:t>
      </w:r>
      <w:r w:rsidR="00C64B98">
        <w:t>e to be f</w:t>
      </w:r>
      <w:r w:rsidR="00847347">
        <w:t>ast and s</w:t>
      </w:r>
      <w:r w:rsidR="00B95448">
        <w:t>table, for it to be compatible with their course, and for it to be simple enough to be quickly grasped. There are a few unique requirements.</w:t>
      </w:r>
    </w:p>
    <w:p w:rsidR="007727E7" w:rsidRDefault="007727E7" w:rsidP="00B95448"/>
    <w:p w:rsidR="007727E7" w:rsidRDefault="007727E7" w:rsidP="007727E7">
      <w:pPr>
        <w:ind w:firstLine="0"/>
      </w:pPr>
      <w:r>
        <w:t>Emilio is a run-of-the-mill computer science student at Bournemouth School. Whilst he performs well in most areas of the course, he struggles most with processors and assembly. He feels that Little Man Computer does not currently make</w:t>
      </w:r>
      <w:r w:rsidR="00661F44">
        <w:t xml:space="preserve"> many </w:t>
      </w:r>
      <w:r w:rsidR="004B5532">
        <w:t>concepts needed at A-L</w:t>
      </w:r>
      <w:r>
        <w:t xml:space="preserve">evel clear. </w:t>
      </w:r>
      <w:r w:rsidR="00F70D82">
        <w:t>He thinks he would be more easily able to understand the concepts if he had something to visualize how the data moved around the processor.</w:t>
      </w:r>
    </w:p>
    <w:p w:rsidR="00325927" w:rsidRDefault="00325927" w:rsidP="00B95448"/>
    <w:tbl>
      <w:tblPr>
        <w:tblStyle w:val="APAReport"/>
        <w:tblW w:w="0" w:type="auto"/>
        <w:tblLook w:val="04A0" w:firstRow="1" w:lastRow="0" w:firstColumn="1" w:lastColumn="0" w:noHBand="0" w:noVBand="1"/>
      </w:tblPr>
      <w:tblGrid>
        <w:gridCol w:w="1980"/>
        <w:gridCol w:w="7370"/>
      </w:tblGrid>
      <w:tr w:rsidR="00325927" w:rsidTr="007769AB">
        <w:trPr>
          <w:cnfStyle w:val="100000000000" w:firstRow="1" w:lastRow="0" w:firstColumn="0" w:lastColumn="0" w:oddVBand="0" w:evenVBand="0" w:oddHBand="0" w:evenHBand="0" w:firstRowFirstColumn="0" w:firstRowLastColumn="0" w:lastRowFirstColumn="0" w:lastRowLastColumn="0"/>
        </w:trPr>
        <w:tc>
          <w:tcPr>
            <w:tcW w:w="1980" w:type="dxa"/>
          </w:tcPr>
          <w:p w:rsidR="00325927" w:rsidRDefault="00F70D82" w:rsidP="00B95448">
            <w:r>
              <w:t xml:space="preserve">User </w:t>
            </w:r>
            <w:r w:rsidR="00325927">
              <w:t>Requirement</w:t>
            </w:r>
            <w:r>
              <w:t>s</w:t>
            </w:r>
          </w:p>
        </w:tc>
        <w:tc>
          <w:tcPr>
            <w:tcW w:w="7370" w:type="dxa"/>
          </w:tcPr>
          <w:p w:rsidR="00325927" w:rsidRDefault="00325927" w:rsidP="00B95448">
            <w:r>
              <w:t>Justification</w:t>
            </w:r>
          </w:p>
        </w:tc>
      </w:tr>
      <w:tr w:rsidR="00325927" w:rsidTr="007769AB">
        <w:tc>
          <w:tcPr>
            <w:tcW w:w="1980" w:type="dxa"/>
          </w:tcPr>
          <w:p w:rsidR="00325927" w:rsidRDefault="00325927" w:rsidP="00B95448">
            <w:r>
              <w:t>Adaptable</w:t>
            </w:r>
          </w:p>
        </w:tc>
        <w:tc>
          <w:tcPr>
            <w:tcW w:w="7370" w:type="dxa"/>
          </w:tcPr>
          <w:p w:rsidR="00325927" w:rsidRPr="00B95448" w:rsidRDefault="00325927" w:rsidP="00325927">
            <w:r>
              <w:t xml:space="preserve">Students have a varied range of </w:t>
            </w:r>
            <w:proofErr w:type="gramStart"/>
            <w:r>
              <w:t>abilities,</w:t>
            </w:r>
            <w:proofErr w:type="gramEnd"/>
            <w:r>
              <w:t xml:space="preserve"> the software should be able to offer multiple levels of difficulty to continue to keep stronger students engaged. Many pieces of software aimed at educational institutions fail to cater for all levels of student, and either are seen as too complex by weaker students and too simple by stronger students. </w:t>
            </w:r>
          </w:p>
          <w:p w:rsidR="00325927" w:rsidRDefault="00325927" w:rsidP="00325927">
            <w:pPr>
              <w:jc w:val="center"/>
            </w:pPr>
          </w:p>
        </w:tc>
      </w:tr>
      <w:tr w:rsidR="00F70D82" w:rsidTr="007769AB">
        <w:tc>
          <w:tcPr>
            <w:tcW w:w="1980" w:type="dxa"/>
          </w:tcPr>
          <w:p w:rsidR="00F70D82" w:rsidRDefault="00F70D82" w:rsidP="00B95448">
            <w:r>
              <w:t>Clear</w:t>
            </w:r>
          </w:p>
        </w:tc>
        <w:tc>
          <w:tcPr>
            <w:tcW w:w="7370" w:type="dxa"/>
          </w:tcPr>
          <w:p w:rsidR="00F70D82" w:rsidRDefault="00F70D82" w:rsidP="00325927">
            <w:r>
              <w:t>The student must be able to clearly see how data and instructions are moved around the system and how the important registers interact with each other. This will enable them to get a better understanding and help them to more easily remember the concepts as they can see them visualized.</w:t>
            </w:r>
          </w:p>
        </w:tc>
      </w:tr>
    </w:tbl>
    <w:p w:rsidR="00325927" w:rsidRDefault="00325927" w:rsidP="00B95448"/>
    <w:p w:rsidR="0068696D" w:rsidRDefault="0068696D">
      <w:pPr>
        <w:spacing w:line="480" w:lineRule="auto"/>
        <w:rPr>
          <w:rFonts w:asciiTheme="majorHAnsi" w:eastAsiaTheme="majorEastAsia" w:hAnsiTheme="majorHAnsi" w:cstheme="majorBidi"/>
          <w:b/>
          <w:bCs/>
        </w:rPr>
      </w:pPr>
      <w:bookmarkStart w:id="20" w:name="_Toc514241850"/>
      <w:r>
        <w:br w:type="page"/>
      </w:r>
    </w:p>
    <w:p w:rsidR="00184402" w:rsidRDefault="00184402" w:rsidP="007A16F8">
      <w:pPr>
        <w:pStyle w:val="Heading2"/>
      </w:pPr>
      <w:bookmarkStart w:id="21" w:name="_Toc5107027"/>
      <w:bookmarkEnd w:id="20"/>
      <w:r>
        <w:lastRenderedPageBreak/>
        <w:t>Existing Solutions</w:t>
      </w:r>
      <w:bookmarkEnd w:id="21"/>
    </w:p>
    <w:p w:rsidR="00184402" w:rsidRDefault="00184402" w:rsidP="007A16F8">
      <w:pPr>
        <w:ind w:firstLine="0"/>
      </w:pPr>
      <w:r>
        <w:t>Existing solutions provide great inspiration as to the required features of an application if it is to compete within the same market. Weaknesses of existing applications can be used to bolster your own and to improve the user experience significantly. However, it should be noted that not all pre-existing solutions may seek to solve the problem in the same way, with some focusing on alternative user groups</w:t>
      </w:r>
    </w:p>
    <w:p w:rsidR="00184402" w:rsidRDefault="00184402" w:rsidP="007A16F8"/>
    <w:p w:rsidR="00184402" w:rsidRDefault="00184402" w:rsidP="007A16F8">
      <w:pPr>
        <w:pStyle w:val="Heading3"/>
        <w:ind w:firstLine="0"/>
      </w:pPr>
      <w:bookmarkStart w:id="22" w:name="_Toc5107028"/>
      <w:r>
        <w:t>ArmSim</w:t>
      </w:r>
      <w:bookmarkEnd w:id="22"/>
    </w:p>
    <w:p w:rsidR="008E0718" w:rsidRDefault="008E0718" w:rsidP="007A16F8">
      <w:pPr>
        <w:ind w:firstLine="0"/>
      </w:pPr>
      <w:r>
        <w:t xml:space="preserve">ArmSim is a realistic simulation of an ARM RISC processor designed for testing assembly code designed for ARM processors before it is used on physical hardware. It provides a rather </w:t>
      </w:r>
      <w:r w:rsidR="008832C8">
        <w:t xml:space="preserve">gray </w:t>
      </w:r>
      <w:r>
        <w:t>UI and provides a simple way for a programmer to view the running memory of the simulated processor.</w:t>
      </w:r>
      <w:r w:rsidR="00847347">
        <w:t xml:space="preserve"> The UI is not particularly intuitive and the software is mainly aimed at professional programmers who will quickly become accustomed to their tools.</w:t>
      </w:r>
    </w:p>
    <w:p w:rsidR="005D1CB4" w:rsidRDefault="005D1CB4" w:rsidP="007A16F8">
      <w:pPr>
        <w:pStyle w:val="TableFigure"/>
      </w:pPr>
      <w:r>
        <w:rPr>
          <w:noProof/>
          <w:lang w:val="en-GB" w:eastAsia="en-GB"/>
        </w:rPr>
        <w:drawing>
          <wp:inline distT="0" distB="0" distL="0" distR="0" wp14:anchorId="3035CEA6" wp14:editId="344B3158">
            <wp:extent cx="5943600" cy="3226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6435"/>
                    </a:xfrm>
                    <a:prstGeom prst="rect">
                      <a:avLst/>
                    </a:prstGeom>
                  </pic:spPr>
                </pic:pic>
              </a:graphicData>
            </a:graphic>
          </wp:inline>
        </w:drawing>
      </w:r>
    </w:p>
    <w:p w:rsidR="008E0718" w:rsidRDefault="008E0718" w:rsidP="007A16F8"/>
    <w:p w:rsidR="008E0718" w:rsidRDefault="008E0718" w:rsidP="007A16F8">
      <w:pPr>
        <w:ind w:firstLine="0"/>
      </w:pPr>
      <w:r>
        <w:t>ArmSim does not provide an interface for writing code and instead allows a programmer to use an existing IDE they own to write the assembly</w:t>
      </w:r>
      <w:r w:rsidR="0068696D">
        <w:t xml:space="preserve"> and compile it to machine code</w:t>
      </w:r>
      <w:r>
        <w:t xml:space="preserve"> before importing it. </w:t>
      </w:r>
      <w:r w:rsidR="00EF373C">
        <w:t>This is far more suitable for a professional who will already have an established workflow with their software and may have to use a certain IDE because of rules set by their management.</w:t>
      </w:r>
      <w:r w:rsidR="008832C8">
        <w:t xml:space="preserve"> It acts purely as a simulation of the processor, rather than trying to also act as an IDE.</w:t>
      </w:r>
    </w:p>
    <w:p w:rsidR="00847347" w:rsidRDefault="00847347" w:rsidP="007A16F8">
      <w:pPr>
        <w:ind w:firstLine="0"/>
      </w:pPr>
    </w:p>
    <w:p w:rsidR="00847347" w:rsidRDefault="00847347" w:rsidP="007A16F8">
      <w:pPr>
        <w:ind w:firstLine="0"/>
      </w:pPr>
      <w:r>
        <w:lastRenderedPageBreak/>
        <w:t xml:space="preserve">It provides access to all of the registers that are found within an ARM processor as well as providing the ability to browse through the entire memory space, with a quick jump to an address feature. </w:t>
      </w:r>
      <w:r w:rsidR="0068696D">
        <w:t>The stack is also provided as a separate sidebar to allow its contents to be better visualized compared to just browsing the memory locations.</w:t>
      </w:r>
      <w:r w:rsidR="0032487B">
        <w:t xml:space="preserve"> It provides the ability to step into and step through a program, or to run it as fast as the processor can. Data can be shown in the registers in decimal, hexadecimal or binary, depending on how comfortable the user is with each form.</w:t>
      </w:r>
    </w:p>
    <w:p w:rsidR="0032487B" w:rsidRDefault="0032487B" w:rsidP="0032487B">
      <w:pPr>
        <w:pStyle w:val="TableFigure"/>
      </w:pPr>
      <w:r>
        <w:rPr>
          <w:noProof/>
          <w:lang w:val="en-GB" w:eastAsia="en-GB"/>
        </w:rPr>
        <w:drawing>
          <wp:inline distT="0" distB="0" distL="0" distR="0" wp14:anchorId="754F7A9C" wp14:editId="051FAF82">
            <wp:extent cx="5943600" cy="31261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26151"/>
                    </a:xfrm>
                    <a:prstGeom prst="rect">
                      <a:avLst/>
                    </a:prstGeom>
                    <a:noFill/>
                    <a:ln>
                      <a:noFill/>
                    </a:ln>
                  </pic:spPr>
                </pic:pic>
              </a:graphicData>
            </a:graphic>
          </wp:inline>
        </w:drawing>
      </w:r>
    </w:p>
    <w:p w:rsidR="00CD1F03" w:rsidRDefault="0032487B" w:rsidP="0032487B">
      <w:pPr>
        <w:pStyle w:val="TableFigure"/>
      </w:pPr>
      <w:r>
        <w:t>The registers are demonstrated on the left side, with modified registers shown in red</w:t>
      </w:r>
      <w:r w:rsidR="008832C8">
        <w:t xml:space="preserve"> to clarify what has changed to the developer</w:t>
      </w:r>
      <w:r>
        <w:t>.</w:t>
      </w:r>
    </w:p>
    <w:p w:rsidR="0032487B" w:rsidRDefault="0032487B" w:rsidP="007A16F8">
      <w:pPr>
        <w:ind w:firstLine="0"/>
      </w:pPr>
    </w:p>
    <w:p w:rsidR="00CD1F03" w:rsidRPr="008E0718" w:rsidRDefault="00CD1F03" w:rsidP="007A16F8">
      <w:pPr>
        <w:ind w:firstLine="0"/>
      </w:pPr>
      <w:r>
        <w:t xml:space="preserve">The simulation provides a one to one in-depth replica of an Arm processor, with the entire instruction set implemented with a fine level of detail. Software can be directly compiled to this instruction set from various language and can then be ran step by step through ArmSim. Whilst this level of detail and accuracy is essential to a seasoned programmer, it is unnecessary and perplexing for a student. Instruction sets and processors are far more complicated than the abstraction used by A-Level courses and ArmSim is likely to further confuse rather than help students. </w:t>
      </w:r>
    </w:p>
    <w:p w:rsidR="00184402" w:rsidRDefault="00184402" w:rsidP="007A16F8">
      <w:pPr>
        <w:ind w:firstLine="0"/>
      </w:pPr>
    </w:p>
    <w:p w:rsidR="0001002A" w:rsidRDefault="0001002A" w:rsidP="007A16F8">
      <w:pPr>
        <w:ind w:firstLine="0"/>
      </w:pPr>
      <w:r>
        <w:t>ArmSim is provided as a compiled executable file. It is natively designed to run on Windows x86 64 or 32bit processors and the source code is not open. There has been some documented success at running it using the WINE (WINE Is Not an Emulator) platform on GNU/Linux and MacOSX.</w:t>
      </w:r>
    </w:p>
    <w:p w:rsidR="00CA7A55" w:rsidRDefault="00CA7A55" w:rsidP="007A16F8">
      <w:pPr>
        <w:ind w:firstLine="0"/>
      </w:pPr>
    </w:p>
    <w:tbl>
      <w:tblPr>
        <w:tblStyle w:val="APAReport"/>
        <w:tblW w:w="0" w:type="auto"/>
        <w:tblLook w:val="04A0" w:firstRow="1" w:lastRow="0" w:firstColumn="1" w:lastColumn="0" w:noHBand="0" w:noVBand="1"/>
      </w:tblPr>
      <w:tblGrid>
        <w:gridCol w:w="2660"/>
        <w:gridCol w:w="6916"/>
      </w:tblGrid>
      <w:tr w:rsidR="00EA7558" w:rsidTr="00E6481A">
        <w:trPr>
          <w:cnfStyle w:val="100000000000" w:firstRow="1" w:lastRow="0" w:firstColumn="0" w:lastColumn="0" w:oddVBand="0" w:evenVBand="0" w:oddHBand="0" w:evenHBand="0" w:firstRowFirstColumn="0" w:firstRowLastColumn="0" w:lastRowFirstColumn="0" w:lastRowLastColumn="0"/>
        </w:trPr>
        <w:tc>
          <w:tcPr>
            <w:tcW w:w="2660" w:type="dxa"/>
          </w:tcPr>
          <w:p w:rsidR="00EA7558" w:rsidRDefault="00EA7558" w:rsidP="007A16F8">
            <w:r>
              <w:lastRenderedPageBreak/>
              <w:t>Feature</w:t>
            </w:r>
          </w:p>
        </w:tc>
        <w:tc>
          <w:tcPr>
            <w:tcW w:w="6916" w:type="dxa"/>
          </w:tcPr>
          <w:p w:rsidR="00EA7558" w:rsidRDefault="00EA7558" w:rsidP="007A16F8">
            <w:r>
              <w:t>Justification</w:t>
            </w:r>
          </w:p>
        </w:tc>
      </w:tr>
      <w:tr w:rsidR="00EA7558" w:rsidTr="00E6481A">
        <w:tc>
          <w:tcPr>
            <w:tcW w:w="2660" w:type="dxa"/>
          </w:tcPr>
          <w:p w:rsidR="00EA7558" w:rsidRDefault="00EA7558" w:rsidP="007A16F8">
            <w:r>
              <w:t>Fast simulation</w:t>
            </w:r>
          </w:p>
        </w:tc>
        <w:tc>
          <w:tcPr>
            <w:tcW w:w="6916" w:type="dxa"/>
          </w:tcPr>
          <w:p w:rsidR="00EA7558" w:rsidRDefault="00EA7558" w:rsidP="007A16F8">
            <w:r>
              <w:t>ArmSim’s ability to simulate an ARM processor at close to real speeds is useful for developers wanting to test their programs properly. It allows more complex algorithms to be designed.</w:t>
            </w:r>
          </w:p>
          <w:p w:rsidR="00E6481A" w:rsidRDefault="00E6481A" w:rsidP="007A16F8"/>
        </w:tc>
      </w:tr>
      <w:tr w:rsidR="00EA7558" w:rsidTr="00E6481A">
        <w:tc>
          <w:tcPr>
            <w:tcW w:w="2660" w:type="dxa"/>
          </w:tcPr>
          <w:p w:rsidR="00EA7558" w:rsidRDefault="00EA7558" w:rsidP="007A16F8">
            <w:r>
              <w:t>Simple access to memory</w:t>
            </w:r>
          </w:p>
        </w:tc>
        <w:tc>
          <w:tcPr>
            <w:tcW w:w="6916" w:type="dxa"/>
          </w:tcPr>
          <w:p w:rsidR="00EA7558" w:rsidRDefault="00EA7558" w:rsidP="007A16F8">
            <w:r>
              <w:t>ArmSim provides an easy way to browse the memory and this is useful for students and developers trying to understand their program and debug any issues with their algorithms as they can see the changes to the memory clearly.</w:t>
            </w:r>
          </w:p>
          <w:p w:rsidR="00E6481A" w:rsidRDefault="00E6481A" w:rsidP="007A16F8"/>
        </w:tc>
      </w:tr>
      <w:tr w:rsidR="00EA7558" w:rsidTr="00E6481A">
        <w:tc>
          <w:tcPr>
            <w:tcW w:w="2660" w:type="dxa"/>
          </w:tcPr>
          <w:p w:rsidR="00EA7558" w:rsidRDefault="00EA7558" w:rsidP="007A16F8">
            <w:r>
              <w:t>Detailed Simulation</w:t>
            </w:r>
          </w:p>
        </w:tc>
        <w:tc>
          <w:tcPr>
            <w:tcW w:w="6916" w:type="dxa"/>
          </w:tcPr>
          <w:p w:rsidR="00EA7558" w:rsidRDefault="00EA7558" w:rsidP="007A16F8">
            <w:r>
              <w:t xml:space="preserve">ArmSim provides a comprehensively detailed simulation of an ARM processor. A balance will have to be struck between simplicity and complexity for my simulation as it will primarily aimed at as a </w:t>
            </w:r>
            <w:r w:rsidR="00E6481A">
              <w:t>teaching tool.</w:t>
            </w:r>
          </w:p>
          <w:p w:rsidR="00E6481A" w:rsidRDefault="00E6481A" w:rsidP="007A16F8"/>
        </w:tc>
      </w:tr>
      <w:tr w:rsidR="00E6481A" w:rsidTr="00E6481A">
        <w:tc>
          <w:tcPr>
            <w:tcW w:w="2660" w:type="dxa"/>
          </w:tcPr>
          <w:p w:rsidR="00E6481A" w:rsidRDefault="00E6481A" w:rsidP="007A16F8">
            <w:r>
              <w:t>Display of values in multiple bases</w:t>
            </w:r>
          </w:p>
        </w:tc>
        <w:tc>
          <w:tcPr>
            <w:tcW w:w="6916" w:type="dxa"/>
          </w:tcPr>
          <w:p w:rsidR="00E6481A" w:rsidRDefault="00E6481A" w:rsidP="007A16F8">
            <w:r>
              <w:t>ArmSim provides the user the ability to view values in decimal, hex and binary and this is beneficial as it will allow users to familiarize themselves with the common bases used within the CompSci world. This is also beneficial as some values only make sense in certain bases (i.e Instructions are clearer in binary where you can see the divide between Opcode and Operand)</w:t>
            </w:r>
          </w:p>
          <w:p w:rsidR="006F11F4" w:rsidRDefault="006F11F4" w:rsidP="007A16F8"/>
        </w:tc>
      </w:tr>
      <w:tr w:rsidR="00E6481A" w:rsidTr="00E6481A">
        <w:tc>
          <w:tcPr>
            <w:tcW w:w="2660" w:type="dxa"/>
          </w:tcPr>
          <w:p w:rsidR="00E6481A" w:rsidRDefault="006F11F4" w:rsidP="007A16F8">
            <w:r>
              <w:t>Console window to provide feedback</w:t>
            </w:r>
          </w:p>
        </w:tc>
        <w:tc>
          <w:tcPr>
            <w:tcW w:w="6916" w:type="dxa"/>
          </w:tcPr>
          <w:p w:rsidR="00E6481A" w:rsidRDefault="006F11F4" w:rsidP="006F11F4">
            <w:r>
              <w:t>The console window acts a simple way for the program to inform the developer of issues, as well as providing the output of the processor to the user. It is less intrusive than pop-up messages and can be scrolled back through to view historical changes.</w:t>
            </w:r>
          </w:p>
        </w:tc>
      </w:tr>
    </w:tbl>
    <w:p w:rsidR="00EA7558" w:rsidRDefault="00EA7558" w:rsidP="007A16F8">
      <w:pPr>
        <w:ind w:firstLine="0"/>
      </w:pPr>
    </w:p>
    <w:p w:rsidR="00CA7A55" w:rsidRDefault="00CA7A55">
      <w:pPr>
        <w:spacing w:line="480" w:lineRule="auto"/>
        <w:rPr>
          <w:rFonts w:asciiTheme="majorHAnsi" w:eastAsiaTheme="majorEastAsia" w:hAnsiTheme="majorHAnsi" w:cstheme="majorBidi"/>
          <w:b/>
          <w:bCs/>
        </w:rPr>
      </w:pPr>
      <w:r>
        <w:br w:type="page"/>
      </w:r>
    </w:p>
    <w:p w:rsidR="00184402" w:rsidRDefault="00184402" w:rsidP="007A16F8">
      <w:pPr>
        <w:pStyle w:val="Heading3"/>
        <w:ind w:firstLine="0"/>
      </w:pPr>
      <w:bookmarkStart w:id="23" w:name="_Toc5107029"/>
      <w:r>
        <w:lastRenderedPageBreak/>
        <w:t>Little Man Computer</w:t>
      </w:r>
      <w:bookmarkEnd w:id="23"/>
    </w:p>
    <w:p w:rsidR="000D4F7B" w:rsidRDefault="00184402" w:rsidP="00847347">
      <w:pPr>
        <w:ind w:firstLine="0"/>
      </w:pPr>
      <w:r>
        <w:t xml:space="preserve">Little Man Computer (LMC) is a CPU simulation designed for teaching about assembly and the workings of a processor. It can run within the browser and provides a graphical interface for interaction. </w:t>
      </w:r>
      <w:r w:rsidR="008E0718">
        <w:t xml:space="preserve">Unlike ArmSim it provides a basic editing interface where a simplified assembly instruction set can be written and then compiled into machine code. </w:t>
      </w:r>
    </w:p>
    <w:p w:rsidR="007A16F8" w:rsidRDefault="007A16F8" w:rsidP="00847347">
      <w:pPr>
        <w:ind w:firstLine="0"/>
      </w:pPr>
    </w:p>
    <w:p w:rsidR="007A16F8" w:rsidRDefault="007A16F8" w:rsidP="007A16F8">
      <w:pPr>
        <w:ind w:firstLine="0"/>
      </w:pPr>
      <w:r>
        <w:t>LMC provides a variety of features such as the ability to change the simulation speed. This is useful for people wanting to see more about the workings of a processor since they can slow it down and see it step through each part of the Fetch Decode Execute (FDE) cycle. Others may want to speed it up so they can see their code that they have written running more fluidly. There is quite a low limit to this speed and it can be frustrating when you have written a more complicated algorithm (for example to calculate prime numbers) and it takes a long time to execute.</w:t>
      </w:r>
    </w:p>
    <w:p w:rsidR="007A16F8" w:rsidRDefault="007A16F8" w:rsidP="007A16F8">
      <w:pPr>
        <w:ind w:firstLine="0"/>
      </w:pPr>
    </w:p>
    <w:p w:rsidR="007A16F8" w:rsidRDefault="007A16F8" w:rsidP="007A16F8">
      <w:pPr>
        <w:ind w:firstLine="0"/>
      </w:pPr>
      <w:r>
        <w:t>The LMC provides an incredibly simplified model, with only a few core registers such as the PC, IR and MAR. The memory itself has only 99 addresses and ea</w:t>
      </w:r>
      <w:r w:rsidR="00796C1C">
        <w:t xml:space="preserve">ch of these </w:t>
      </w:r>
      <w:r w:rsidR="000161AD">
        <w:t>is</w:t>
      </w:r>
      <w:r w:rsidR="00796C1C">
        <w:t xml:space="preserve"> restricted to an integer </w:t>
      </w:r>
      <w:r>
        <w:t xml:space="preserve">from 0 to 999. The instruction set is cut down to a few basic instructions and there is only a single memory addressing mode that the user is not even made aware of. </w:t>
      </w:r>
    </w:p>
    <w:p w:rsidR="007A16F8" w:rsidRDefault="007A16F8" w:rsidP="00847347">
      <w:pPr>
        <w:ind w:firstLine="0"/>
      </w:pPr>
    </w:p>
    <w:p w:rsidR="000D4F7B" w:rsidRDefault="000D4F7B" w:rsidP="000D4F7B">
      <w:pPr>
        <w:pStyle w:val="TableFigure"/>
        <w:jc w:val="center"/>
      </w:pPr>
      <w:r>
        <w:rPr>
          <w:noProof/>
          <w:lang w:val="en-GB" w:eastAsia="en-GB"/>
        </w:rPr>
        <w:drawing>
          <wp:inline distT="0" distB="0" distL="0" distR="0" wp14:anchorId="12482487" wp14:editId="0044373C">
            <wp:extent cx="5108804" cy="3113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069" cy="3134806"/>
                    </a:xfrm>
                    <a:prstGeom prst="rect">
                      <a:avLst/>
                    </a:prstGeom>
                  </pic:spPr>
                </pic:pic>
              </a:graphicData>
            </a:graphic>
          </wp:inline>
        </w:drawing>
      </w:r>
    </w:p>
    <w:p w:rsidR="008E0718" w:rsidRDefault="008E0718" w:rsidP="007A16F8">
      <w:pPr>
        <w:ind w:firstLine="0"/>
      </w:pPr>
    </w:p>
    <w:p w:rsidR="008E0718" w:rsidRDefault="008E0718" w:rsidP="00847347">
      <w:pPr>
        <w:ind w:firstLine="0"/>
      </w:pPr>
      <w:r>
        <w:lastRenderedPageBreak/>
        <w:t xml:space="preserve">LMC further abstracts the processor by showing all numbers and commands as base ten integers rather than showing them as their binary equivalents. This may make it easier for a newer student to understand, as at first binary instructions may seem </w:t>
      </w:r>
      <w:r w:rsidR="00EA7558">
        <w:t>intimidating;</w:t>
      </w:r>
      <w:r>
        <w:t xml:space="preserve"> </w:t>
      </w:r>
      <w:proofErr w:type="gramStart"/>
      <w:r>
        <w:t>however</w:t>
      </w:r>
      <w:proofErr w:type="gramEnd"/>
      <w:r>
        <w:t xml:space="preserve"> this does obscure the fact that an instruction stored in memory is composed of two distinct parts, the operator and operand. </w:t>
      </w:r>
    </w:p>
    <w:p w:rsidR="00286599" w:rsidRDefault="00286599" w:rsidP="00847347">
      <w:pPr>
        <w:ind w:firstLine="0"/>
      </w:pPr>
    </w:p>
    <w:p w:rsidR="00286599" w:rsidRDefault="00286599" w:rsidP="00847347">
      <w:pPr>
        <w:ind w:firstLine="0"/>
      </w:pPr>
      <w:r>
        <w:br/>
      </w:r>
      <w:r>
        <w:rPr>
          <w:noProof/>
          <w:lang w:val="en-GB" w:eastAsia="en-GB"/>
        </w:rPr>
        <w:drawing>
          <wp:anchor distT="0" distB="0" distL="114300" distR="114300" simplePos="0" relativeHeight="251658752" behindDoc="0" locked="0" layoutInCell="1" allowOverlap="1">
            <wp:simplePos x="0" y="0"/>
            <wp:positionH relativeFrom="margin">
              <wp:align>center</wp:align>
            </wp:positionH>
            <wp:positionV relativeFrom="paragraph">
              <wp:posOffset>2540</wp:posOffset>
            </wp:positionV>
            <wp:extent cx="1190625" cy="18097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2E3.tmp"/>
                    <pic:cNvPicPr/>
                  </pic:nvPicPr>
                  <pic:blipFill>
                    <a:blip r:embed="rId12">
                      <a:extLst>
                        <a:ext uri="{28A0092B-C50C-407E-A947-70E740481C1C}">
                          <a14:useLocalDpi xmlns:a14="http://schemas.microsoft.com/office/drawing/2010/main" val="0"/>
                        </a:ext>
                      </a:extLst>
                    </a:blip>
                    <a:stretch>
                      <a:fillRect/>
                    </a:stretch>
                  </pic:blipFill>
                  <pic:spPr>
                    <a:xfrm>
                      <a:off x="0" y="0"/>
                      <a:ext cx="1190625" cy="1809750"/>
                    </a:xfrm>
                    <a:prstGeom prst="rect">
                      <a:avLst/>
                    </a:prstGeom>
                  </pic:spPr>
                </pic:pic>
              </a:graphicData>
            </a:graphic>
            <wp14:sizeRelH relativeFrom="page">
              <wp14:pctWidth>0</wp14:pctWidth>
            </wp14:sizeRelH>
            <wp14:sizeRelV relativeFrom="page">
              <wp14:pctHeight>0</wp14:pctHeight>
            </wp14:sizeRelV>
          </wp:anchor>
        </w:drawing>
      </w:r>
      <w:r>
        <w:t>Whilst LMC does simulate only a handful of registers, they are all clearly shown within their own part of the UI. This makes it simple to see how the values of the registers change as the FDE cycle completes, something that you may be examined on at GCSE and A-Level.</w:t>
      </w:r>
      <w:r w:rsidR="00D1000A">
        <w:t xml:space="preserve"> </w:t>
      </w:r>
    </w:p>
    <w:p w:rsidR="006A6269" w:rsidRDefault="006A6269" w:rsidP="00184402"/>
    <w:p w:rsidR="00C83730" w:rsidRDefault="006A6269" w:rsidP="00847347">
      <w:pPr>
        <w:ind w:firstLine="0"/>
      </w:pPr>
      <w:r>
        <w:t>The fact that LMC can be embedded within the browser has advantages as well as limitations. One of the prime advantages is portability. Browsers act as a layer of compatibility and this means that LMC can run across different operating systems as well as processor instruction sets.</w:t>
      </w:r>
      <w:r w:rsidR="00194044">
        <w:t xml:space="preserve"> This also means that the application does not need to be pre-installed, only a relatively modern browser is needed, and for the most part this is already present in most schools.</w:t>
      </w:r>
      <w:r w:rsidR="00384EE7">
        <w:t xml:space="preserve"> The biggest limitation of this is processing speed. Modern browsers and the JavaScript engine add lots of overhead to execution and this restricts how fast it is able to simulate the processor. JavaScript is also a problematic platform considering its varied implementation across not only versions of browsers, but browsers themselves</w:t>
      </w:r>
      <w:r w:rsidR="007C73BC">
        <w:t>. This makes it hard to predict how it will behave</w:t>
      </w:r>
      <w:r w:rsidR="00C80F6C">
        <w:t xml:space="preserve"> when deployed across a wider user-base. </w:t>
      </w:r>
    </w:p>
    <w:p w:rsidR="00C83730" w:rsidRDefault="00C83730" w:rsidP="00847347">
      <w:pPr>
        <w:ind w:firstLine="0"/>
      </w:pPr>
    </w:p>
    <w:tbl>
      <w:tblPr>
        <w:tblStyle w:val="APAReport"/>
        <w:tblW w:w="0" w:type="auto"/>
        <w:tblLook w:val="04A0" w:firstRow="1" w:lastRow="0" w:firstColumn="1" w:lastColumn="0" w:noHBand="0" w:noVBand="1"/>
      </w:tblPr>
      <w:tblGrid>
        <w:gridCol w:w="2376"/>
        <w:gridCol w:w="7200"/>
      </w:tblGrid>
      <w:tr w:rsidR="00C83730" w:rsidTr="00E6481A">
        <w:trPr>
          <w:cnfStyle w:val="100000000000" w:firstRow="1" w:lastRow="0" w:firstColumn="0" w:lastColumn="0" w:oddVBand="0" w:evenVBand="0" w:oddHBand="0" w:evenHBand="0" w:firstRowFirstColumn="0" w:firstRowLastColumn="0" w:lastRowFirstColumn="0" w:lastRowLastColumn="0"/>
        </w:trPr>
        <w:tc>
          <w:tcPr>
            <w:tcW w:w="2376" w:type="dxa"/>
          </w:tcPr>
          <w:p w:rsidR="00C83730" w:rsidRDefault="00C83730" w:rsidP="00C52F8B">
            <w:r>
              <w:t>Feature</w:t>
            </w:r>
          </w:p>
        </w:tc>
        <w:tc>
          <w:tcPr>
            <w:tcW w:w="7200" w:type="dxa"/>
          </w:tcPr>
          <w:p w:rsidR="00C83730" w:rsidRDefault="00C83730" w:rsidP="00C52F8B">
            <w:r>
              <w:t>Justification</w:t>
            </w:r>
          </w:p>
        </w:tc>
      </w:tr>
      <w:tr w:rsidR="00C83730" w:rsidTr="00E6481A">
        <w:tc>
          <w:tcPr>
            <w:tcW w:w="2376" w:type="dxa"/>
          </w:tcPr>
          <w:p w:rsidR="00C83730" w:rsidRDefault="00116EC4" w:rsidP="00C52F8B">
            <w:r>
              <w:t>Appealing Interface</w:t>
            </w:r>
          </w:p>
        </w:tc>
        <w:tc>
          <w:tcPr>
            <w:tcW w:w="7200" w:type="dxa"/>
          </w:tcPr>
          <w:p w:rsidR="00C83730" w:rsidRDefault="00116EC4" w:rsidP="00AF7AD0">
            <w:r>
              <w:t>An appealing interface makes the program more attractive to those learning to program, whilst seasoned developers are more used to more plain design. An appealing interface will also be easy to work with and not frustrate users</w:t>
            </w:r>
            <w:r w:rsidR="00AF7AD0">
              <w:t>.</w:t>
            </w:r>
          </w:p>
          <w:p w:rsidR="00E6481A" w:rsidRDefault="00E6481A" w:rsidP="00AF7AD0"/>
        </w:tc>
      </w:tr>
      <w:tr w:rsidR="00AF7AD0" w:rsidTr="00E6481A">
        <w:trPr>
          <w:trHeight w:val="1403"/>
        </w:trPr>
        <w:tc>
          <w:tcPr>
            <w:tcW w:w="2376" w:type="dxa"/>
          </w:tcPr>
          <w:p w:rsidR="00AF7AD0" w:rsidRDefault="00AF7AD0" w:rsidP="00C52F8B">
            <w:r>
              <w:lastRenderedPageBreak/>
              <w:t>Ability to adjust speed</w:t>
            </w:r>
          </w:p>
        </w:tc>
        <w:tc>
          <w:tcPr>
            <w:tcW w:w="7200" w:type="dxa"/>
          </w:tcPr>
          <w:p w:rsidR="00AF7AD0" w:rsidRDefault="00AF7AD0" w:rsidP="00C52F8B">
            <w:r>
              <w:t>The ability to adjust speed is useful for almost all users, as at lower speeds it is similar to step-through debugging. At higher speeds, the user can examine the overall effectiveness of the algorithm, especially more complicated ones.</w:t>
            </w:r>
          </w:p>
          <w:p w:rsidR="00E6481A" w:rsidRDefault="00E6481A" w:rsidP="00C52F8B"/>
        </w:tc>
      </w:tr>
      <w:tr w:rsidR="00AF7AD0" w:rsidTr="00E6481A">
        <w:tc>
          <w:tcPr>
            <w:tcW w:w="2376" w:type="dxa"/>
          </w:tcPr>
          <w:p w:rsidR="00AF7AD0" w:rsidRDefault="00AF7AD0" w:rsidP="00C52F8B">
            <w:r>
              <w:t>Simplicity</w:t>
            </w:r>
          </w:p>
        </w:tc>
        <w:tc>
          <w:tcPr>
            <w:tcW w:w="7200" w:type="dxa"/>
          </w:tcPr>
          <w:p w:rsidR="00AF7AD0" w:rsidRDefault="00244EED" w:rsidP="00244EED">
            <w:r>
              <w:t>LMC simplifies the architecture of a processor to a point where it is understandable, however my program must go further in ensuring that it also provides enough depth, which LMC does not.</w:t>
            </w:r>
            <w:r w:rsidR="00AF7AD0">
              <w:t xml:space="preserve"> </w:t>
            </w:r>
          </w:p>
          <w:p w:rsidR="00090877" w:rsidRDefault="00090877" w:rsidP="00244EED"/>
        </w:tc>
      </w:tr>
      <w:tr w:rsidR="00090877" w:rsidTr="00E6481A">
        <w:tc>
          <w:tcPr>
            <w:tcW w:w="2376" w:type="dxa"/>
          </w:tcPr>
          <w:p w:rsidR="00090877" w:rsidRDefault="00090877" w:rsidP="00C52F8B">
            <w:r>
              <w:t>Simple Assembly Editor</w:t>
            </w:r>
          </w:p>
        </w:tc>
        <w:tc>
          <w:tcPr>
            <w:tcW w:w="7200" w:type="dxa"/>
          </w:tcPr>
          <w:p w:rsidR="00090877" w:rsidRDefault="00090877" w:rsidP="00244EED">
            <w:r>
              <w:t>LMC provides a useful interface for writing the assembly, unlike ArmSim, and this allows the user to quickly make changes and retranslate the code rather than having to switch out to another application and reload the code. This editor could be taken further to help the user.</w:t>
            </w:r>
          </w:p>
          <w:p w:rsidR="0015097D" w:rsidRDefault="0015097D" w:rsidP="00244EED"/>
        </w:tc>
      </w:tr>
      <w:tr w:rsidR="0015097D" w:rsidTr="00E6481A">
        <w:tc>
          <w:tcPr>
            <w:tcW w:w="2376" w:type="dxa"/>
          </w:tcPr>
          <w:p w:rsidR="0015097D" w:rsidRDefault="0015097D" w:rsidP="00C52F8B">
            <w:r>
              <w:t>Values of registers clearly displayed</w:t>
            </w:r>
          </w:p>
        </w:tc>
        <w:tc>
          <w:tcPr>
            <w:tcW w:w="7200" w:type="dxa"/>
          </w:tcPr>
          <w:p w:rsidR="0015097D" w:rsidRDefault="0015097D" w:rsidP="00244EED">
            <w:r>
              <w:t>The values of each register, and how they connect to each other, are clearly displayed (for example the accumulator is show connected to the ALU) and this helps users get a better understanding of how a processor works.</w:t>
            </w:r>
          </w:p>
        </w:tc>
      </w:tr>
    </w:tbl>
    <w:p w:rsidR="00A753C6" w:rsidRDefault="00A753C6" w:rsidP="00847347">
      <w:pPr>
        <w:ind w:firstLine="0"/>
      </w:pPr>
    </w:p>
    <w:p w:rsidR="00CA7A55" w:rsidRDefault="00CA7A55">
      <w:pPr>
        <w:spacing w:line="480" w:lineRule="auto"/>
        <w:rPr>
          <w:rFonts w:asciiTheme="majorHAnsi" w:eastAsiaTheme="majorEastAsia" w:hAnsiTheme="majorHAnsi" w:cstheme="majorBidi"/>
          <w:b/>
          <w:bCs/>
        </w:rPr>
      </w:pPr>
      <w:r>
        <w:br w:type="page"/>
      </w:r>
    </w:p>
    <w:p w:rsidR="00A753C6" w:rsidRDefault="00A753C6" w:rsidP="00A753C6">
      <w:pPr>
        <w:pStyle w:val="Heading3"/>
        <w:ind w:firstLine="0"/>
      </w:pPr>
      <w:bookmarkStart w:id="24" w:name="_Toc5107030"/>
      <w:r>
        <w:lastRenderedPageBreak/>
        <w:t>Assembly Training Program (ATP)</w:t>
      </w:r>
      <w:bookmarkEnd w:id="24"/>
    </w:p>
    <w:p w:rsidR="00A753C6" w:rsidRDefault="00A753C6" w:rsidP="00A753C6">
      <w:pPr>
        <w:ind w:firstLine="0"/>
      </w:pPr>
      <w:r>
        <w:t xml:space="preserve">Assembly Training Program is an old windows application designed to teach assembly at higher levels. The application does not run on newer versions of </w:t>
      </w:r>
      <w:proofErr w:type="gramStart"/>
      <w:r w:rsidR="002518E3">
        <w:t>W</w:t>
      </w:r>
      <w:r>
        <w:t>indows,</w:t>
      </w:r>
      <w:proofErr w:type="gramEnd"/>
      <w:r>
        <w:t xml:space="preserve"> however it comes with comprehensive documentation that outlines the specifics of the simulated processor</w:t>
      </w:r>
      <w:r w:rsidR="00286599">
        <w:t xml:space="preserve"> and I will instead examine this.</w:t>
      </w:r>
    </w:p>
    <w:p w:rsidR="00286599" w:rsidRDefault="00286599" w:rsidP="00A753C6">
      <w:pPr>
        <w:ind w:firstLine="0"/>
      </w:pPr>
    </w:p>
    <w:p w:rsidR="00286599" w:rsidRDefault="00286599" w:rsidP="00A753C6">
      <w:pPr>
        <w:ind w:firstLine="0"/>
      </w:pPr>
      <w:r>
        <w:t xml:space="preserve">The ATP processor is known as the BEP/16 which is a hypothetical </w:t>
      </w:r>
      <w:proofErr w:type="gramStart"/>
      <w:r>
        <w:t>16 bit</w:t>
      </w:r>
      <w:proofErr w:type="gramEnd"/>
      <w:r>
        <w:t xml:space="preserve"> processor based roughly on the popular Intel 8086 microprocessor platform, the processor from which the x86 instruction set still in use today derives from. This makes it still an accurate representation of how a modern processor works, as even though major changes have been made over the years, the base instruction set has remained primarily the same.</w:t>
      </w:r>
    </w:p>
    <w:p w:rsidR="00286599" w:rsidRDefault="00286599" w:rsidP="00A753C6">
      <w:pPr>
        <w:ind w:firstLine="0"/>
      </w:pPr>
    </w:p>
    <w:p w:rsidR="00286599" w:rsidRDefault="00286599" w:rsidP="00A753C6">
      <w:pPr>
        <w:ind w:firstLine="0"/>
      </w:pPr>
      <w:r>
        <w:t xml:space="preserve">The BEP/16 provides 10 general purpose registers as well as a full </w:t>
      </w:r>
      <w:proofErr w:type="gramStart"/>
      <w:r>
        <w:t>16 bit</w:t>
      </w:r>
      <w:proofErr w:type="gramEnd"/>
      <w:r>
        <w:t xml:space="preserve"> Program Counter, Stack Pointer, Flag Register and Overflow register. The </w:t>
      </w:r>
      <w:proofErr w:type="gramStart"/>
      <w:r>
        <w:t>16 bit</w:t>
      </w:r>
      <w:proofErr w:type="gramEnd"/>
      <w:r>
        <w:t xml:space="preserve"> nature of the Program Counter limits the total RAM size to at most 64K </w:t>
      </w:r>
      <w:r w:rsidR="006C2EFA">
        <w:t xml:space="preserve">addressable </w:t>
      </w:r>
      <w:r>
        <w:t>bytes, however the processor also offers another 16K bytes of stack, both of which are accessed in 2 byte words.</w:t>
      </w:r>
      <w:r w:rsidR="006C2EFA">
        <w:t xml:space="preserve"> This configuration is incredibly flexible, with the </w:t>
      </w:r>
      <w:proofErr w:type="gramStart"/>
      <w:r w:rsidR="006C2EFA">
        <w:t>general purpose</w:t>
      </w:r>
      <w:proofErr w:type="gramEnd"/>
      <w:r w:rsidR="006C2EFA">
        <w:t xml:space="preserve"> registers allowing more complicated programs to be written by students. The amount of RAM is more than enough for the purposes of most students.</w:t>
      </w:r>
    </w:p>
    <w:p w:rsidR="006C2EFA" w:rsidRDefault="006C2EFA" w:rsidP="00A753C6">
      <w:pPr>
        <w:ind w:firstLine="0"/>
      </w:pPr>
    </w:p>
    <w:p w:rsidR="006C2EFA" w:rsidRDefault="006C2EFA" w:rsidP="00A753C6">
      <w:pPr>
        <w:ind w:firstLine="0"/>
      </w:pPr>
      <w:r>
        <w:t xml:space="preserve">The flag register provides multiple useful flags. This includes the carry bit, zero flag, sign flag as well as an overflow flag. Each flag takes up a single bit of space and are updated as calculations are carried out to reflect the current state of the processor. For example, the zero flag will </w:t>
      </w:r>
      <w:r w:rsidR="002C37BE">
        <w:t>be set if the result of an operation in the ALU is 0, and be reset back to false if another operation takes place that produces a different result.</w:t>
      </w:r>
    </w:p>
    <w:p w:rsidR="006C2EFA" w:rsidRDefault="006C2EFA" w:rsidP="00A753C6">
      <w:pPr>
        <w:ind w:firstLine="0"/>
      </w:pPr>
    </w:p>
    <w:p w:rsidR="006C2EFA" w:rsidRDefault="006C2EFA" w:rsidP="00A753C6">
      <w:pPr>
        <w:ind w:firstLine="0"/>
      </w:pPr>
      <w:r>
        <w:t xml:space="preserve">The </w:t>
      </w:r>
      <w:proofErr w:type="gramStart"/>
      <w:r>
        <w:t>16 bit</w:t>
      </w:r>
      <w:proofErr w:type="gramEnd"/>
      <w:r>
        <w:t xml:space="preserve"> nature of the processor provides more than enough resources</w:t>
      </w:r>
      <w:r w:rsidR="0055319B">
        <w:t xml:space="preserve"> (</w:t>
      </w:r>
      <w:r w:rsidR="0055319B" w:rsidRPr="0055319B">
        <w:t>65,535</w:t>
      </w:r>
      <w:r w:rsidR="0055319B">
        <w:t xml:space="preserve"> integer values)</w:t>
      </w:r>
      <w:r>
        <w:t xml:space="preserve"> for most calculations, with some arguing that it could be enough to actually overcomplicate matters. However, the next natural step down would be an </w:t>
      </w:r>
      <w:proofErr w:type="gramStart"/>
      <w:r>
        <w:t>8 bit</w:t>
      </w:r>
      <w:proofErr w:type="gramEnd"/>
      <w:r>
        <w:t xml:space="preserve"> processor, which would be incredibly restrictive in only being able to hand unsigned integers of 0-255.  </w:t>
      </w:r>
      <w:r w:rsidR="00871835">
        <w:t xml:space="preserve">A </w:t>
      </w:r>
      <w:proofErr w:type="gramStart"/>
      <w:r w:rsidR="00871835">
        <w:t>32 bit</w:t>
      </w:r>
      <w:proofErr w:type="gramEnd"/>
      <w:r w:rsidR="00871835">
        <w:t xml:space="preserve"> processor would be greatly in excess of the requirements of the users and introduce new challenges in terms of the UI, as more data would have to be displayed.</w:t>
      </w:r>
    </w:p>
    <w:p w:rsidR="00871835" w:rsidRDefault="00871835" w:rsidP="00A753C6">
      <w:pPr>
        <w:ind w:firstLine="0"/>
      </w:pPr>
    </w:p>
    <w:p w:rsidR="00871835" w:rsidRDefault="00871835" w:rsidP="00A753C6">
      <w:pPr>
        <w:ind w:firstLine="0"/>
      </w:pPr>
      <w:r>
        <w:t xml:space="preserve">The instructions are provided in the typical MODE-OPERATION-OPERAND format, with 2 bits for the memory mode, 6 bits for the operation (providing up to 64 possible operations), 4 and 4 bits for selecting the registers used in the operations with the remaining 8 bits used for the operand. This format is more complicated than that used in the Little Man Computer but provides much more flexibility to the </w:t>
      </w:r>
      <w:r>
        <w:lastRenderedPageBreak/>
        <w:t>programmer, certainly making it more appropriate for universities and sixth-forms as opposed to GCSE level.</w:t>
      </w:r>
    </w:p>
    <w:p w:rsidR="00871835" w:rsidRDefault="00871835" w:rsidP="00A753C6">
      <w:pPr>
        <w:ind w:firstLine="0"/>
      </w:pPr>
    </w:p>
    <w:p w:rsidR="00871835" w:rsidRDefault="00871835" w:rsidP="00A753C6">
      <w:pPr>
        <w:ind w:firstLine="0"/>
      </w:pPr>
      <w:r>
        <w:t xml:space="preserve">Unlike the Little Man Computer, ATP provides access to a variety of addressing modes. This is useful as at A-Level addressing modes are taught as part of the specification, yet are missing from a common teaching tool. The BEP/16 offers 7 addressing modes, with not all of these available for all instructions. Direct, Indexed and Indirect are exclusively reserved for the STR and LDR register-RAM transfer commands. </w:t>
      </w:r>
    </w:p>
    <w:p w:rsidR="00854706" w:rsidRDefault="00854706" w:rsidP="00A753C6">
      <w:pPr>
        <w:ind w:firstLine="0"/>
      </w:pPr>
    </w:p>
    <w:p w:rsidR="0023415C" w:rsidRDefault="00854706" w:rsidP="00A753C6">
      <w:pPr>
        <w:ind w:firstLine="0"/>
      </w:pPr>
      <w:r>
        <w:t>ATP also provides a rudimentary assembler with preprocessing features. This allows the user to write assembler rather than the direct machine code that is executed by the simulated processor. The assembler is little more than rudimentary, providing a few simple #DEF operations allowing constant values to be easily set and reused within the program. Registers may also be provided an alias. Th</w:t>
      </w:r>
      <w:r w:rsidR="008C44E5">
        <w:t>is seems like a useful feature, even for new programmers, as it will allow them to write code that is more self-explanatory and easily understood by others.</w:t>
      </w:r>
    </w:p>
    <w:p w:rsidR="0023415C" w:rsidRDefault="0023415C" w:rsidP="00A753C6">
      <w:pPr>
        <w:ind w:firstLine="0"/>
      </w:pPr>
    </w:p>
    <w:p w:rsidR="00A753C6" w:rsidRDefault="0023415C" w:rsidP="000F202D">
      <w:pPr>
        <w:ind w:firstLine="0"/>
      </w:pPr>
      <w:r>
        <w:t xml:space="preserve">Software Interrupt Routines (SWI) are also provided by the BEP/16 infrastructure and act as a way for the programmer to interact with </w:t>
      </w:r>
      <w:proofErr w:type="gramStart"/>
      <w:r>
        <w:t>an</w:t>
      </w:r>
      <w:proofErr w:type="gramEnd"/>
      <w:r>
        <w:t xml:space="preserve"> user. Callin</w:t>
      </w:r>
      <w:r w:rsidR="001A5908">
        <w:t>g an SWI triggers a context switch, with all the registers being pushed onto the stack bar R0 which is used for communication between the program and the interrupt routine. Four software interrupts are provided: getInt, putInt, getChar, putChar.</w:t>
      </w:r>
      <w:r w:rsidR="00845CBC">
        <w:t xml:space="preserve"> These are a particularly useful part of the simulation that could have just been abstracted, however instead they have been implemented properly and this means that the user can get an understanding of how the software interrupt process works, something that is required at A-Level.</w:t>
      </w:r>
    </w:p>
    <w:p w:rsidR="000F202D" w:rsidRDefault="000F202D" w:rsidP="000F202D">
      <w:pPr>
        <w:ind w:firstLine="0"/>
      </w:pPr>
    </w:p>
    <w:tbl>
      <w:tblPr>
        <w:tblStyle w:val="APAReport"/>
        <w:tblW w:w="0" w:type="auto"/>
        <w:tblLook w:val="04A0" w:firstRow="1" w:lastRow="0" w:firstColumn="1" w:lastColumn="0" w:noHBand="0" w:noVBand="1"/>
      </w:tblPr>
      <w:tblGrid>
        <w:gridCol w:w="2802"/>
        <w:gridCol w:w="6548"/>
      </w:tblGrid>
      <w:tr w:rsidR="00A753C6" w:rsidTr="00E6481A">
        <w:trPr>
          <w:cnfStyle w:val="100000000000" w:firstRow="1" w:lastRow="0" w:firstColumn="0" w:lastColumn="0" w:oddVBand="0" w:evenVBand="0" w:oddHBand="0" w:evenHBand="0" w:firstRowFirstColumn="0" w:firstRowLastColumn="0" w:lastRowFirstColumn="0" w:lastRowLastColumn="0"/>
        </w:trPr>
        <w:tc>
          <w:tcPr>
            <w:tcW w:w="2802" w:type="dxa"/>
          </w:tcPr>
          <w:p w:rsidR="00A753C6" w:rsidRDefault="00A753C6" w:rsidP="00C52F8B">
            <w:r>
              <w:t>Feature</w:t>
            </w:r>
          </w:p>
        </w:tc>
        <w:tc>
          <w:tcPr>
            <w:tcW w:w="6548" w:type="dxa"/>
          </w:tcPr>
          <w:p w:rsidR="00A753C6" w:rsidRDefault="00A753C6" w:rsidP="00C52F8B">
            <w:r>
              <w:t>Justification</w:t>
            </w:r>
          </w:p>
        </w:tc>
      </w:tr>
      <w:tr w:rsidR="00A753C6" w:rsidTr="00E6481A">
        <w:tc>
          <w:tcPr>
            <w:tcW w:w="2802" w:type="dxa"/>
          </w:tcPr>
          <w:p w:rsidR="00A753C6" w:rsidRDefault="000F202D" w:rsidP="00C52F8B">
            <w:r>
              <w:t>Powerful instruction set</w:t>
            </w:r>
          </w:p>
        </w:tc>
        <w:tc>
          <w:tcPr>
            <w:tcW w:w="6548" w:type="dxa"/>
          </w:tcPr>
          <w:p w:rsidR="00A753C6" w:rsidRDefault="00D11964" w:rsidP="00C52F8B">
            <w:r>
              <w:t>Allows the user to create more than just rudimentary programs and instead create more fully functioning programs.</w:t>
            </w:r>
          </w:p>
          <w:p w:rsidR="00E6481A" w:rsidRDefault="00E6481A" w:rsidP="00C52F8B"/>
        </w:tc>
      </w:tr>
      <w:tr w:rsidR="00A753C6" w:rsidTr="00E6481A">
        <w:tc>
          <w:tcPr>
            <w:tcW w:w="2802" w:type="dxa"/>
          </w:tcPr>
          <w:p w:rsidR="00A753C6" w:rsidRDefault="008B1382" w:rsidP="00C52F8B">
            <w:r>
              <w:t>Implementation of ISRs</w:t>
            </w:r>
          </w:p>
        </w:tc>
        <w:tc>
          <w:tcPr>
            <w:tcW w:w="6548" w:type="dxa"/>
          </w:tcPr>
          <w:p w:rsidR="00A753C6" w:rsidRDefault="008B1382" w:rsidP="00C52F8B">
            <w:r>
              <w:t>Interrupt Service Routines are not defined in Little Man Computer but are required by the A-Level specification, the context-switching process could be clearly demonstrated.</w:t>
            </w:r>
            <w:r w:rsidR="002A3AF9">
              <w:t xml:space="preserve"> ISRs are also a useful way of the processor serving the requirement for input and output.</w:t>
            </w:r>
          </w:p>
          <w:p w:rsidR="00E6481A" w:rsidRDefault="00E6481A" w:rsidP="00C52F8B"/>
        </w:tc>
      </w:tr>
      <w:tr w:rsidR="00A753C6" w:rsidTr="00E6481A">
        <w:tc>
          <w:tcPr>
            <w:tcW w:w="2802" w:type="dxa"/>
          </w:tcPr>
          <w:p w:rsidR="00A753C6" w:rsidRDefault="008B1382" w:rsidP="00C52F8B">
            <w:r>
              <w:lastRenderedPageBreak/>
              <w:t>Appropriate Simplicity</w:t>
            </w:r>
          </w:p>
        </w:tc>
        <w:tc>
          <w:tcPr>
            <w:tcW w:w="6548" w:type="dxa"/>
          </w:tcPr>
          <w:p w:rsidR="00A753C6" w:rsidRDefault="008B1382" w:rsidP="00C52F8B">
            <w:r>
              <w:t>Assembly Training Program strikes a careful balance in ensuring that the user is not overwhelmed with an entirely complete instruction set, instead only the core, most important, parts are implemented.</w:t>
            </w:r>
          </w:p>
          <w:p w:rsidR="002A3AF9" w:rsidRDefault="002A3AF9" w:rsidP="00C52F8B"/>
        </w:tc>
      </w:tr>
      <w:tr w:rsidR="002A3AF9" w:rsidTr="00E6481A">
        <w:tc>
          <w:tcPr>
            <w:tcW w:w="2802" w:type="dxa"/>
          </w:tcPr>
          <w:p w:rsidR="002A3AF9" w:rsidRDefault="002A3AF9" w:rsidP="00C52F8B">
            <w:r>
              <w:t>Multiple addressing modes</w:t>
            </w:r>
          </w:p>
        </w:tc>
        <w:tc>
          <w:tcPr>
            <w:tcW w:w="6548" w:type="dxa"/>
          </w:tcPr>
          <w:p w:rsidR="002A3AF9" w:rsidRDefault="002A3AF9" w:rsidP="00C52F8B">
            <w:r>
              <w:t>ATP provides multiple addressing modes to the user, something that is mentioned at A-Level, and this allows the user to write more efficient programs with, for example, indexed addressing.</w:t>
            </w:r>
          </w:p>
          <w:p w:rsidR="002A3AF9" w:rsidRDefault="002A3AF9" w:rsidP="00C52F8B"/>
        </w:tc>
      </w:tr>
      <w:tr w:rsidR="002A3AF9" w:rsidTr="00E6481A">
        <w:tc>
          <w:tcPr>
            <w:tcW w:w="2802" w:type="dxa"/>
          </w:tcPr>
          <w:p w:rsidR="002A3AF9" w:rsidRDefault="002A3AF9" w:rsidP="00C52F8B">
            <w:r>
              <w:t>Assembler with directives</w:t>
            </w:r>
          </w:p>
        </w:tc>
        <w:tc>
          <w:tcPr>
            <w:tcW w:w="6548" w:type="dxa"/>
          </w:tcPr>
          <w:p w:rsidR="002A3AF9" w:rsidRDefault="002A3AF9" w:rsidP="00C52F8B">
            <w:r>
              <w:t xml:space="preserve">The assembler within ATP supports useful directives for the developer. </w:t>
            </w:r>
            <w:proofErr w:type="gramStart"/>
            <w:r>
              <w:t>These speed</w:t>
            </w:r>
            <w:proofErr w:type="gramEnd"/>
            <w:r>
              <w:t xml:space="preserve"> up the programming process and allows constant values to easily be changed across the application. </w:t>
            </w:r>
          </w:p>
        </w:tc>
      </w:tr>
    </w:tbl>
    <w:p w:rsidR="00A753C6" w:rsidRDefault="00A753C6" w:rsidP="00A753C6">
      <w:pPr>
        <w:ind w:firstLine="0"/>
      </w:pPr>
    </w:p>
    <w:p w:rsidR="00456A7C" w:rsidRDefault="00456A7C">
      <w:pPr>
        <w:spacing w:line="480" w:lineRule="auto"/>
        <w:rPr>
          <w:rFonts w:asciiTheme="majorHAnsi" w:eastAsiaTheme="majorEastAsia" w:hAnsiTheme="majorHAnsi" w:cstheme="majorBidi"/>
          <w:b/>
          <w:bCs/>
          <w:u w:val="single"/>
        </w:rPr>
      </w:pPr>
      <w:r>
        <w:br w:type="page"/>
      </w:r>
    </w:p>
    <w:p w:rsidR="00A753C6" w:rsidRDefault="00A753C6" w:rsidP="00A753C6">
      <w:pPr>
        <w:pStyle w:val="Heading2"/>
      </w:pPr>
      <w:bookmarkStart w:id="25" w:name="_Toc5107031"/>
      <w:r>
        <w:lastRenderedPageBreak/>
        <w:t>Limitations</w:t>
      </w:r>
      <w:bookmarkEnd w:id="25"/>
    </w:p>
    <w:p w:rsidR="00A753C6" w:rsidRDefault="00A753C6" w:rsidP="00A753C6">
      <w:pPr>
        <w:ind w:firstLine="0"/>
      </w:pPr>
      <w:r>
        <w:t>No project is without a scope and it is always important to have realistic expectations of what an application will be able to within the deadline and budget. The program will target the education market and I have drafted several relevant limitations to the project.</w:t>
      </w:r>
    </w:p>
    <w:p w:rsidR="00A753C6" w:rsidRDefault="00A753C6" w:rsidP="00A753C6">
      <w:pPr>
        <w:ind w:firstLine="0"/>
      </w:pPr>
    </w:p>
    <w:p w:rsidR="00A753C6" w:rsidRDefault="00A753C6" w:rsidP="00A753C6">
      <w:pPr>
        <w:pStyle w:val="Heading3"/>
        <w:ind w:firstLine="0"/>
      </w:pPr>
      <w:bookmarkStart w:id="26" w:name="_Toc5107032"/>
      <w:r>
        <w:t>Direct execution of compiled code</w:t>
      </w:r>
      <w:bookmarkEnd w:id="26"/>
    </w:p>
    <w:p w:rsidR="00A753C6" w:rsidRDefault="00A753C6" w:rsidP="00A753C6">
      <w:pPr>
        <w:ind w:firstLine="0"/>
      </w:pPr>
      <w:r>
        <w:t>Whilst ArmSim provides the ability to run native code that has been compiled by GCC and other similar industry compilers, our application will not. There is limited use of this feature to students and it would require implementing the entirety of a comprehensive instruction set (e.g x86_64 with 981 base instructions and 3683 variations of those</w:t>
      </w:r>
      <w:sdt>
        <w:sdtPr>
          <w:id w:val="-1568402474"/>
          <w:citation/>
        </w:sdtPr>
        <w:sdtContent>
          <w:r>
            <w:fldChar w:fldCharType="begin"/>
          </w:r>
          <w:r>
            <w:rPr>
              <w:lang w:val="en-GB"/>
            </w:rPr>
            <w:instrText xml:space="preserve">CITATION Heu18 \l 2057 </w:instrText>
          </w:r>
          <w:r>
            <w:fldChar w:fldCharType="separate"/>
          </w:r>
          <w:r>
            <w:rPr>
              <w:noProof/>
              <w:lang w:val="en-GB"/>
            </w:rPr>
            <w:t xml:space="preserve"> </w:t>
          </w:r>
          <w:r w:rsidRPr="002158D2">
            <w:rPr>
              <w:noProof/>
              <w:lang w:val="en-GB"/>
            </w:rPr>
            <w:t>[1]</w:t>
          </w:r>
          <w:r>
            <w:fldChar w:fldCharType="end"/>
          </w:r>
        </w:sdtContent>
      </w:sdt>
      <w:r>
        <w:t xml:space="preserve"> ), which is simply unrealistic within the deadline set.</w:t>
      </w:r>
    </w:p>
    <w:p w:rsidR="00A753C6" w:rsidRDefault="00A753C6" w:rsidP="00A753C6">
      <w:pPr>
        <w:ind w:firstLine="0"/>
      </w:pPr>
    </w:p>
    <w:p w:rsidR="00A753C6" w:rsidRDefault="00A753C6" w:rsidP="00A753C6">
      <w:pPr>
        <w:pStyle w:val="Heading3"/>
        <w:ind w:firstLine="0"/>
      </w:pPr>
      <w:bookmarkStart w:id="27" w:name="_Toc5107033"/>
      <w:r>
        <w:t>Ability to run on a wide variety of platforms</w:t>
      </w:r>
      <w:bookmarkEnd w:id="27"/>
    </w:p>
    <w:p w:rsidR="00A753C6" w:rsidRDefault="00A753C6" w:rsidP="00A753C6">
      <w:pPr>
        <w:ind w:firstLine="0"/>
      </w:pPr>
      <w:r>
        <w:t>For my application I will most likely be using a .net based language and these executables do not natively run on operating systems other than Windows. Whilst it is possible to port them to compile with Mono (A .net alternative for GNU/Linux), this is simply not possible within the deadline set for the project.</w:t>
      </w:r>
    </w:p>
    <w:p w:rsidR="00A753C6" w:rsidRDefault="00A753C6" w:rsidP="00A753C6">
      <w:pPr>
        <w:ind w:firstLine="0"/>
      </w:pPr>
    </w:p>
    <w:p w:rsidR="00A753C6" w:rsidRDefault="00A753C6" w:rsidP="00A753C6">
      <w:pPr>
        <w:pStyle w:val="Heading3"/>
        <w:ind w:firstLine="0"/>
      </w:pPr>
      <w:bookmarkStart w:id="28" w:name="_Toc5107034"/>
      <w:r>
        <w:t>The entirety of an existing instruction set</w:t>
      </w:r>
      <w:bookmarkEnd w:id="28"/>
    </w:p>
    <w:p w:rsidR="00A753C6" w:rsidRDefault="00A753C6" w:rsidP="00A753C6">
      <w:pPr>
        <w:ind w:firstLine="0"/>
      </w:pPr>
      <w:r>
        <w:t xml:space="preserve">Most of an existing instruction set will not be used by </w:t>
      </w:r>
      <w:proofErr w:type="gramStart"/>
      <w:r>
        <w:t>students</w:t>
      </w:r>
      <w:proofErr w:type="gramEnd"/>
      <w:r>
        <w:t xml:space="preserve"> day to day and to implement it within the timeframe set for the project would be unrealistic. Instead I will try to make my own instruction set in the style of x86 to allow people to get the gist of existing instruction sets</w:t>
      </w:r>
    </w:p>
    <w:p w:rsidR="00A753C6" w:rsidRDefault="00A753C6" w:rsidP="00A753C6">
      <w:pPr>
        <w:ind w:firstLine="0"/>
      </w:pPr>
    </w:p>
    <w:p w:rsidR="00A753C6" w:rsidRDefault="00A753C6" w:rsidP="00A753C6">
      <w:pPr>
        <w:pStyle w:val="Heading3"/>
        <w:ind w:firstLine="0"/>
      </w:pPr>
      <w:bookmarkStart w:id="29" w:name="_Toc5107035"/>
      <w:r>
        <w:t>Alternative architectures</w:t>
      </w:r>
      <w:bookmarkEnd w:id="29"/>
    </w:p>
    <w:p w:rsidR="00A753C6" w:rsidRDefault="00A753C6" w:rsidP="00A753C6">
      <w:pPr>
        <w:ind w:firstLine="0"/>
      </w:pPr>
      <w:r>
        <w:t>My software will simulate a Von Neumann-esque processor. It would be too time consuming to implement multiple different architectures and would provide little advantage as students are not required to understand the exact workings of other architectures.</w:t>
      </w:r>
    </w:p>
    <w:p w:rsidR="00A753C6" w:rsidRPr="009A62A6" w:rsidRDefault="00A753C6" w:rsidP="00A753C6"/>
    <w:p w:rsidR="00A753C6" w:rsidRPr="009A62A6" w:rsidRDefault="00A753C6" w:rsidP="00A753C6">
      <w:pPr>
        <w:ind w:firstLine="0"/>
      </w:pPr>
    </w:p>
    <w:p w:rsidR="00A753C6" w:rsidRPr="009A62A6" w:rsidRDefault="00A753C6" w:rsidP="00A753C6">
      <w:pPr>
        <w:ind w:firstLine="0"/>
      </w:pPr>
    </w:p>
    <w:p w:rsidR="00A753C6" w:rsidRDefault="00A753C6" w:rsidP="00A753C6">
      <w:pPr>
        <w:ind w:firstLine="0"/>
      </w:pPr>
    </w:p>
    <w:p w:rsidR="00A753C6" w:rsidRPr="007769AB" w:rsidRDefault="00A753C6" w:rsidP="00A753C6">
      <w:pPr>
        <w:ind w:firstLine="0"/>
      </w:pPr>
    </w:p>
    <w:p w:rsidR="00A753C6" w:rsidRDefault="00A753C6" w:rsidP="00A753C6">
      <w:pPr>
        <w:spacing w:line="480" w:lineRule="auto"/>
      </w:pPr>
      <w:r>
        <w:br w:type="page"/>
      </w:r>
    </w:p>
    <w:p w:rsidR="00A753C6" w:rsidRDefault="00A753C6" w:rsidP="00A753C6">
      <w:pPr>
        <w:pStyle w:val="Heading2"/>
      </w:pPr>
      <w:bookmarkStart w:id="30" w:name="_Toc5107036"/>
      <w:r>
        <w:lastRenderedPageBreak/>
        <w:t>Software and Hardware Requirements</w:t>
      </w:r>
      <w:bookmarkEnd w:id="30"/>
    </w:p>
    <w:p w:rsidR="00A753C6" w:rsidRDefault="00A753C6" w:rsidP="00A753C6">
      <w:pPr>
        <w:ind w:firstLine="0"/>
      </w:pPr>
      <w:r>
        <w:t>It is reasonable to set out expectations for the kind of hardware and software required to be able to run my application. Choosing the frameworks and language to be used is often difficult, as no language is capable of dealing with all problems and choosing the wrong one can lead to more time being spent trying to work around a problem.</w:t>
      </w:r>
    </w:p>
    <w:p w:rsidR="00A753C6" w:rsidRDefault="00A753C6" w:rsidP="00A753C6">
      <w:pPr>
        <w:ind w:firstLine="0"/>
      </w:pPr>
    </w:p>
    <w:p w:rsidR="00A753C6" w:rsidRDefault="00A753C6" w:rsidP="00A753C6">
      <w:pPr>
        <w:pStyle w:val="Heading3"/>
        <w:ind w:firstLine="0"/>
      </w:pPr>
      <w:bookmarkStart w:id="31" w:name="_Toc5107037"/>
      <w:r>
        <w:t>Software</w:t>
      </w:r>
      <w:r w:rsidR="00F27FF2">
        <w:t xml:space="preserve"> Requirements</w:t>
      </w:r>
      <w:bookmarkEnd w:id="31"/>
    </w:p>
    <w:p w:rsidR="00A753C6" w:rsidRDefault="00A753C6" w:rsidP="00A753C6">
      <w:pPr>
        <w:ind w:firstLine="0"/>
      </w:pPr>
      <w:r>
        <w:t>I have decided to choose C# with the .Net Framework as the language to use for my application development. Whilst it is not my favorite or most comfortable language, it is well suited to the problem for a variety of reasons:</w:t>
      </w:r>
    </w:p>
    <w:p w:rsidR="00A753C6" w:rsidRDefault="00A753C6" w:rsidP="00A753C6">
      <w:pPr>
        <w:ind w:firstLine="0"/>
      </w:pPr>
    </w:p>
    <w:p w:rsidR="00A753C6" w:rsidRDefault="00A753C6" w:rsidP="00A753C6">
      <w:pPr>
        <w:pStyle w:val="Heading4"/>
        <w:ind w:firstLine="0"/>
      </w:pPr>
      <w:r>
        <w:t>Targeted Desktop Development</w:t>
      </w:r>
    </w:p>
    <w:p w:rsidR="00A753C6" w:rsidRDefault="00A753C6" w:rsidP="00A753C6">
      <w:pPr>
        <w:ind w:firstLine="0"/>
      </w:pPr>
      <w:r>
        <w:t>C# and the .Net Framework (Visual C#) was originally targeted at desktop development and provides a wide variety of useful classes for visual components (buttons, text boxes, panels etc) with a unified styling. This will allow me to produce a professional looking application quickly.</w:t>
      </w:r>
    </w:p>
    <w:p w:rsidR="00A753C6" w:rsidRDefault="00A753C6" w:rsidP="00A753C6">
      <w:pPr>
        <w:ind w:firstLine="0"/>
      </w:pPr>
    </w:p>
    <w:p w:rsidR="00A753C6" w:rsidRDefault="00A753C6" w:rsidP="00A753C6">
      <w:pPr>
        <w:pStyle w:val="Heading4"/>
        <w:ind w:firstLine="0"/>
      </w:pPr>
      <w:r>
        <w:t>Fast</w:t>
      </w:r>
    </w:p>
    <w:p w:rsidR="00A753C6" w:rsidRDefault="00A753C6" w:rsidP="00A753C6">
      <w:pPr>
        <w:ind w:firstLine="0"/>
      </w:pPr>
      <w:r>
        <w:t xml:space="preserve">Once compiled C# is much faster than interpreted languages such as Python. This means it will be able to simulate more processor cycles each second, giving the user more flexibility. </w:t>
      </w:r>
      <w:proofErr w:type="gramStart"/>
      <w:r>
        <w:t>Of course</w:t>
      </w:r>
      <w:proofErr w:type="gramEnd"/>
      <w:r>
        <w:t xml:space="preserve"> it is not as fast as C++ and other lower level languages, but this is at the cost of usability when trying to rapidly prototype an application.</w:t>
      </w:r>
    </w:p>
    <w:p w:rsidR="00A753C6" w:rsidRDefault="00A753C6" w:rsidP="00A753C6">
      <w:pPr>
        <w:ind w:firstLine="0"/>
      </w:pPr>
    </w:p>
    <w:p w:rsidR="00A753C6" w:rsidRDefault="00A753C6" w:rsidP="00A753C6">
      <w:pPr>
        <w:pStyle w:val="Heading4"/>
        <w:ind w:firstLine="0"/>
      </w:pPr>
      <w:r>
        <w:t>Type Safe</w:t>
      </w:r>
    </w:p>
    <w:p w:rsidR="00A753C6" w:rsidRDefault="00A753C6" w:rsidP="00A753C6">
      <w:pPr>
        <w:ind w:firstLine="0"/>
      </w:pPr>
      <w:r>
        <w:t>C# provides strict static typing as well as tight access control and this makes it an incredibly type safe language. This helps the developer, especially in larger projects, produce an overall more stable and predictable program that is not vulnerable to unexpected issues caused by dynamic types and casting. Stability is an incredibly important aspect of any commercial application, especially those where a user could lose work if the application crashes.</w:t>
      </w:r>
    </w:p>
    <w:p w:rsidR="00A753C6" w:rsidRDefault="00A753C6" w:rsidP="00A753C6">
      <w:pPr>
        <w:ind w:firstLine="0"/>
      </w:pPr>
    </w:p>
    <w:p w:rsidR="00A753C6" w:rsidRDefault="00A753C6" w:rsidP="00A753C6">
      <w:pPr>
        <w:pStyle w:val="Heading4"/>
        <w:ind w:firstLine="0"/>
      </w:pPr>
      <w:r>
        <w:t>Comprehensive Tooling</w:t>
      </w:r>
    </w:p>
    <w:p w:rsidR="00A753C6" w:rsidRDefault="00A753C6" w:rsidP="00A753C6">
      <w:pPr>
        <w:ind w:firstLine="0"/>
      </w:pPr>
      <w:r>
        <w:t>Microsoft provides a comprehensive set of tools through its Visual Studio IDE that includes advanced debugging with stepping and watching, static code analysis and a WYSIWYG editor. This allows the application to be rapidly produced with easy results, which is important considering the short deadline on the project.</w:t>
      </w:r>
    </w:p>
    <w:p w:rsidR="00A753C6" w:rsidRPr="009A62A6" w:rsidRDefault="00A753C6" w:rsidP="00A753C6">
      <w:pPr>
        <w:ind w:firstLine="0"/>
        <w:rPr>
          <w:b/>
        </w:rPr>
      </w:pPr>
    </w:p>
    <w:p w:rsidR="00A753C6" w:rsidRDefault="00A753C6" w:rsidP="00A753C6">
      <w:pPr>
        <w:pStyle w:val="Heading3"/>
        <w:ind w:firstLine="0"/>
      </w:pPr>
      <w:bookmarkStart w:id="32" w:name="_Toc5107038"/>
      <w:r>
        <w:t>Hardware</w:t>
      </w:r>
      <w:r w:rsidR="00BD2337">
        <w:t xml:space="preserve"> Requirements</w:t>
      </w:r>
      <w:bookmarkEnd w:id="32"/>
    </w:p>
    <w:p w:rsidR="00A753C6" w:rsidRDefault="00A753C6" w:rsidP="00A753C6">
      <w:pPr>
        <w:ind w:firstLine="0"/>
      </w:pPr>
      <w:r>
        <w:t>Hardware specification is something of a dark art as it can be hard to predict exactly how an application will perform until you have benchmarked it. However, rough guidelines can be drawn up from what we would expect from the average C# .Net application. Fortunately</w:t>
      </w:r>
      <w:r w:rsidR="00C03A15">
        <w:t xml:space="preserve">, </w:t>
      </w:r>
      <w:r>
        <w:t>most schools provide computer science labs with higher specification machines so that they can run virtual machines etc and this provides us more room to work within.</w:t>
      </w:r>
    </w:p>
    <w:p w:rsidR="00A753C6" w:rsidRDefault="00A753C6" w:rsidP="00A753C6">
      <w:pPr>
        <w:ind w:firstLine="0"/>
      </w:pPr>
    </w:p>
    <w:p w:rsidR="00A753C6" w:rsidRDefault="00A753C6" w:rsidP="00A753C6">
      <w:pPr>
        <w:ind w:firstLine="0"/>
      </w:pPr>
      <w:r>
        <w:t>Minimum requirements:</w:t>
      </w:r>
    </w:p>
    <w:p w:rsidR="00A753C6" w:rsidRDefault="00A753C6" w:rsidP="00A753C6">
      <w:pPr>
        <w:pStyle w:val="ListParagraph"/>
        <w:numPr>
          <w:ilvl w:val="0"/>
          <w:numId w:val="20"/>
        </w:numPr>
      </w:pPr>
      <w:r>
        <w:t>Dual Core processor at 2.6 Ghz</w:t>
      </w:r>
    </w:p>
    <w:p w:rsidR="00A753C6" w:rsidRDefault="00A753C6" w:rsidP="00A753C6">
      <w:pPr>
        <w:pStyle w:val="ListParagraph"/>
        <w:numPr>
          <w:ilvl w:val="0"/>
          <w:numId w:val="20"/>
        </w:numPr>
      </w:pPr>
      <w:r>
        <w:t>4 Gigabytes of RAM</w:t>
      </w:r>
    </w:p>
    <w:p w:rsidR="00A753C6" w:rsidRDefault="00A753C6" w:rsidP="00A753C6">
      <w:pPr>
        <w:pStyle w:val="ListParagraph"/>
        <w:numPr>
          <w:ilvl w:val="0"/>
          <w:numId w:val="20"/>
        </w:numPr>
      </w:pPr>
      <w:r>
        <w:t>Free disk space of 10GB</w:t>
      </w:r>
    </w:p>
    <w:p w:rsidR="00A753C6" w:rsidRDefault="00A753C6" w:rsidP="00A753C6">
      <w:pPr>
        <w:pStyle w:val="ListParagraph"/>
        <w:numPr>
          <w:ilvl w:val="0"/>
          <w:numId w:val="20"/>
        </w:numPr>
      </w:pPr>
      <w:r>
        <w:t>Integrated graphics capability</w:t>
      </w:r>
    </w:p>
    <w:p w:rsidR="00A753C6" w:rsidRDefault="00A753C6" w:rsidP="00A753C6">
      <w:pPr>
        <w:ind w:firstLine="0"/>
      </w:pPr>
    </w:p>
    <w:p w:rsidR="00A753C6" w:rsidRDefault="00A753C6" w:rsidP="00A753C6">
      <w:pPr>
        <w:ind w:firstLine="0"/>
      </w:pPr>
      <w:r>
        <w:t>Recommended requirements:</w:t>
      </w:r>
    </w:p>
    <w:p w:rsidR="00A753C6" w:rsidRDefault="00A753C6" w:rsidP="00A753C6">
      <w:pPr>
        <w:pStyle w:val="ListParagraph"/>
        <w:numPr>
          <w:ilvl w:val="0"/>
          <w:numId w:val="21"/>
        </w:numPr>
      </w:pPr>
      <w:r>
        <w:t>Quad core processor at 3 Ghz</w:t>
      </w:r>
    </w:p>
    <w:p w:rsidR="00A753C6" w:rsidRDefault="00A753C6" w:rsidP="00A753C6">
      <w:pPr>
        <w:pStyle w:val="ListParagraph"/>
        <w:numPr>
          <w:ilvl w:val="0"/>
          <w:numId w:val="21"/>
        </w:numPr>
      </w:pPr>
      <w:r>
        <w:t>8 Gigabytes of RAM</w:t>
      </w:r>
    </w:p>
    <w:p w:rsidR="008832C8" w:rsidRDefault="008832C8" w:rsidP="008832C8"/>
    <w:p w:rsidR="008832C8" w:rsidRDefault="008832C8" w:rsidP="008832C8"/>
    <w:p w:rsidR="00A753C6" w:rsidRPr="009A62A6" w:rsidRDefault="008832C8" w:rsidP="008832C8">
      <w:pPr>
        <w:spacing w:line="480" w:lineRule="auto"/>
      </w:pPr>
      <w:r>
        <w:br w:type="page"/>
      </w:r>
    </w:p>
    <w:p w:rsidR="008832C8" w:rsidRPr="003A1688" w:rsidRDefault="008832C8" w:rsidP="003A1688">
      <w:pPr>
        <w:pStyle w:val="Heading2"/>
      </w:pPr>
      <w:bookmarkStart w:id="33" w:name="_Toc5107039"/>
      <w:bookmarkStart w:id="34" w:name="_Toc514241852"/>
      <w:r>
        <w:lastRenderedPageBreak/>
        <w:t>Requirements</w:t>
      </w:r>
      <w:r w:rsidR="00101D6F">
        <w:t xml:space="preserve"> and Success Criteria</w:t>
      </w:r>
      <w:bookmarkEnd w:id="33"/>
    </w:p>
    <w:p w:rsidR="008832C8" w:rsidRDefault="00BB56D6" w:rsidP="008832C8">
      <w:pPr>
        <w:pStyle w:val="Heading3"/>
        <w:ind w:firstLine="0"/>
      </w:pPr>
      <w:bookmarkStart w:id="35" w:name="_Toc5107040"/>
      <w:r>
        <w:t>Requirements</w:t>
      </w:r>
      <w:r w:rsidR="006F5E4E">
        <w:t xml:space="preserve"> Specification</w:t>
      </w:r>
      <w:bookmarkEnd w:id="35"/>
    </w:p>
    <w:tbl>
      <w:tblPr>
        <w:tblStyle w:val="APAReport"/>
        <w:tblW w:w="0" w:type="auto"/>
        <w:tblLook w:val="04A0" w:firstRow="1" w:lastRow="0" w:firstColumn="1" w:lastColumn="0" w:noHBand="0" w:noVBand="1"/>
      </w:tblPr>
      <w:tblGrid>
        <w:gridCol w:w="3652"/>
        <w:gridCol w:w="5924"/>
      </w:tblGrid>
      <w:tr w:rsidR="000F5EC6" w:rsidTr="00BB56D6">
        <w:trPr>
          <w:cnfStyle w:val="100000000000" w:firstRow="1" w:lastRow="0" w:firstColumn="0" w:lastColumn="0" w:oddVBand="0" w:evenVBand="0" w:oddHBand="0" w:evenHBand="0" w:firstRowFirstColumn="0" w:firstRowLastColumn="0" w:lastRowFirstColumn="0" w:lastRowLastColumn="0"/>
        </w:trPr>
        <w:tc>
          <w:tcPr>
            <w:tcW w:w="3652" w:type="dxa"/>
          </w:tcPr>
          <w:p w:rsidR="000F5EC6" w:rsidRDefault="00BB56D6" w:rsidP="000F5EC6">
            <w:r>
              <w:t>Requirement</w:t>
            </w:r>
          </w:p>
        </w:tc>
        <w:tc>
          <w:tcPr>
            <w:tcW w:w="5924" w:type="dxa"/>
          </w:tcPr>
          <w:p w:rsidR="000F5EC6" w:rsidRDefault="000F5EC6" w:rsidP="000F5EC6">
            <w:r>
              <w:t>Justification</w:t>
            </w:r>
          </w:p>
        </w:tc>
      </w:tr>
      <w:tr w:rsidR="00BB56D6" w:rsidTr="00BB56D6">
        <w:tc>
          <w:tcPr>
            <w:tcW w:w="3652" w:type="dxa"/>
          </w:tcPr>
          <w:p w:rsidR="00BB56D6" w:rsidRDefault="00BB56D6" w:rsidP="000F5EC6">
            <w:r>
              <w:t>Application should be fast to load and in use</w:t>
            </w:r>
          </w:p>
        </w:tc>
        <w:tc>
          <w:tcPr>
            <w:tcW w:w="5924" w:type="dxa"/>
          </w:tcPr>
          <w:p w:rsidR="00BB56D6" w:rsidRDefault="00BB56D6" w:rsidP="000F5EC6">
            <w:r>
              <w:t xml:space="preserve">Slow loading applications can be frustrating for users and in the </w:t>
            </w:r>
            <w:proofErr w:type="gramStart"/>
            <w:r>
              <w:t>classroom</w:t>
            </w:r>
            <w:proofErr w:type="gramEnd"/>
            <w:r>
              <w:t xml:space="preserve"> environment can hold up the progress of learning, a fast application provides a much better user experience.</w:t>
            </w:r>
          </w:p>
          <w:p w:rsidR="00BB56D6" w:rsidRDefault="00BB56D6" w:rsidP="000F5EC6"/>
        </w:tc>
      </w:tr>
      <w:tr w:rsidR="00BB56D6" w:rsidTr="00BB56D6">
        <w:tc>
          <w:tcPr>
            <w:tcW w:w="3652" w:type="dxa"/>
          </w:tcPr>
          <w:p w:rsidR="00BB56D6" w:rsidRDefault="00BB56D6" w:rsidP="000F5EC6">
            <w:r>
              <w:t>Application should be stable and not crash.</w:t>
            </w:r>
          </w:p>
          <w:p w:rsidR="00BB56D6" w:rsidRDefault="00BB56D6" w:rsidP="000F5EC6"/>
        </w:tc>
        <w:tc>
          <w:tcPr>
            <w:tcW w:w="5924" w:type="dxa"/>
          </w:tcPr>
          <w:p w:rsidR="00BB56D6" w:rsidRDefault="00BB56D6" w:rsidP="000F5EC6">
            <w:r>
              <w:t>Crashing applications mean that users have a poor experience as they may lose progress and hours of work. Users are less likely to revisit a program that have previously crashed for them as it damages their trust in it.</w:t>
            </w:r>
          </w:p>
          <w:p w:rsidR="00BB56D6" w:rsidRDefault="00BB56D6" w:rsidP="000F5EC6"/>
        </w:tc>
      </w:tr>
      <w:tr w:rsidR="000F5EC6" w:rsidTr="00BB56D6">
        <w:tc>
          <w:tcPr>
            <w:tcW w:w="3652" w:type="dxa"/>
          </w:tcPr>
          <w:p w:rsidR="000F5EC6" w:rsidRDefault="000F5EC6" w:rsidP="000F5EC6">
            <w:r>
              <w:t>Instruction set with enough depth for complex programs</w:t>
            </w:r>
          </w:p>
        </w:tc>
        <w:tc>
          <w:tcPr>
            <w:tcW w:w="5924" w:type="dxa"/>
          </w:tcPr>
          <w:p w:rsidR="000F5EC6" w:rsidRDefault="000F5EC6" w:rsidP="000F5EC6">
            <w:r>
              <w:t>My program must be able to allow students to challenge their own abilities by designing more complicated programs, software such as LMC simply does not have the depth required to allow students to stretch themselves adequately.</w:t>
            </w:r>
          </w:p>
          <w:p w:rsidR="00E6481A" w:rsidRDefault="00E6481A" w:rsidP="000F5EC6"/>
        </w:tc>
      </w:tr>
      <w:tr w:rsidR="000F5EC6" w:rsidTr="00BB56D6">
        <w:tc>
          <w:tcPr>
            <w:tcW w:w="3652" w:type="dxa"/>
          </w:tcPr>
          <w:p w:rsidR="000F5EC6" w:rsidRDefault="000F5EC6" w:rsidP="000F5EC6">
            <w:r>
              <w:t>Simple and easily grasped user interface</w:t>
            </w:r>
          </w:p>
        </w:tc>
        <w:tc>
          <w:tcPr>
            <w:tcW w:w="5924" w:type="dxa"/>
          </w:tcPr>
          <w:p w:rsidR="000F5EC6" w:rsidRDefault="000F5EC6" w:rsidP="000F5EC6">
            <w:r>
              <w:t>The user interface must be quick to understand for new users. The interface should be accessible to a wide range of understandings and not confuse new users by presenting too much information.</w:t>
            </w:r>
          </w:p>
          <w:p w:rsidR="00E6481A" w:rsidRDefault="00E6481A" w:rsidP="000F5EC6"/>
        </w:tc>
      </w:tr>
      <w:tr w:rsidR="006F5E4E" w:rsidTr="00BB56D6">
        <w:tc>
          <w:tcPr>
            <w:tcW w:w="3652" w:type="dxa"/>
          </w:tcPr>
          <w:p w:rsidR="006F5E4E" w:rsidRDefault="006F5E4E" w:rsidP="000F5EC6">
            <w:r>
              <w:t xml:space="preserve">Accurate simulation of </w:t>
            </w:r>
            <w:r w:rsidR="00DE1992">
              <w:t>multiple addressing modes</w:t>
            </w:r>
          </w:p>
        </w:tc>
        <w:tc>
          <w:tcPr>
            <w:tcW w:w="5924" w:type="dxa"/>
          </w:tcPr>
          <w:p w:rsidR="006F5E4E" w:rsidRDefault="00DE1992" w:rsidP="000F5EC6">
            <w:r>
              <w:t>This feature is missing from other tools and is a required part of the A-Level specification. There should at least be a demonstration of some different addressing modes so that people can get a basic grasp on the core concept behind them</w:t>
            </w:r>
          </w:p>
          <w:p w:rsidR="00DE1992" w:rsidRDefault="00DE1992" w:rsidP="000F5EC6"/>
        </w:tc>
      </w:tr>
      <w:tr w:rsidR="006F5E4E" w:rsidTr="00BB56D6">
        <w:tc>
          <w:tcPr>
            <w:tcW w:w="3652" w:type="dxa"/>
          </w:tcPr>
          <w:p w:rsidR="006F5E4E" w:rsidRDefault="00DE1992" w:rsidP="000F5EC6">
            <w:r>
              <w:t xml:space="preserve">The ability to </w:t>
            </w:r>
            <w:r w:rsidR="0069309F">
              <w:t>view</w:t>
            </w:r>
            <w:r>
              <w:t xml:space="preserve"> </w:t>
            </w:r>
            <w:r w:rsidR="0088113B">
              <w:t>the memory and registers of the processor in real-time</w:t>
            </w:r>
          </w:p>
        </w:tc>
        <w:tc>
          <w:tcPr>
            <w:tcW w:w="5924" w:type="dxa"/>
          </w:tcPr>
          <w:p w:rsidR="006F5E4E" w:rsidRDefault="0088113B" w:rsidP="000F5EC6">
            <w:r>
              <w:t>Users will be able to grasp a better understanding of the system if they are able to understand the states of different parts of the processor, most importantly the memory and registers.</w:t>
            </w:r>
          </w:p>
          <w:p w:rsidR="00D1000A" w:rsidRDefault="00D1000A" w:rsidP="000F5EC6"/>
        </w:tc>
      </w:tr>
      <w:tr w:rsidR="006F5E4E" w:rsidTr="00BB56D6">
        <w:tc>
          <w:tcPr>
            <w:tcW w:w="3652" w:type="dxa"/>
          </w:tcPr>
          <w:p w:rsidR="006F5E4E" w:rsidRDefault="0069309F" w:rsidP="000F5EC6">
            <w:r>
              <w:t xml:space="preserve">The ability directly </w:t>
            </w:r>
            <w:proofErr w:type="gramStart"/>
            <w:r>
              <w:t>interact</w:t>
            </w:r>
            <w:proofErr w:type="gramEnd"/>
            <w:r>
              <w:t xml:space="preserve"> with the memory of the processor.</w:t>
            </w:r>
          </w:p>
        </w:tc>
        <w:tc>
          <w:tcPr>
            <w:tcW w:w="5924" w:type="dxa"/>
          </w:tcPr>
          <w:p w:rsidR="006F5E4E" w:rsidRDefault="0069309F" w:rsidP="000F5EC6">
            <w:r>
              <w:t xml:space="preserve">Users should be able to experiment with setting parts of the memory </w:t>
            </w:r>
          </w:p>
        </w:tc>
      </w:tr>
      <w:tr w:rsidR="000F5EC6" w:rsidTr="00BB56D6">
        <w:tc>
          <w:tcPr>
            <w:tcW w:w="3652" w:type="dxa"/>
          </w:tcPr>
          <w:p w:rsidR="000F5EC6" w:rsidRDefault="000F5EC6" w:rsidP="000F5EC6">
            <w:r>
              <w:lastRenderedPageBreak/>
              <w:t>The ability to modify the speed of the simulation</w:t>
            </w:r>
          </w:p>
        </w:tc>
        <w:tc>
          <w:tcPr>
            <w:tcW w:w="5924" w:type="dxa"/>
          </w:tcPr>
          <w:p w:rsidR="000F5EC6" w:rsidRDefault="000F5EC6" w:rsidP="000F5EC6">
            <w:r>
              <w:t>The user must be able to change the speed of the simulation in order to switch between wanting to understand the Fetch-Decode-Execute cycle on the microscopic level to wanting to write more complicated algorithms.</w:t>
            </w:r>
          </w:p>
          <w:p w:rsidR="00E6481A" w:rsidRDefault="00E6481A" w:rsidP="000F5EC6"/>
        </w:tc>
      </w:tr>
      <w:tr w:rsidR="00BB56D6" w:rsidTr="00BB56D6">
        <w:tc>
          <w:tcPr>
            <w:tcW w:w="3652" w:type="dxa"/>
          </w:tcPr>
          <w:p w:rsidR="00BB56D6" w:rsidRDefault="00BB56D6" w:rsidP="00BB56D6">
            <w:r>
              <w:t>Accurate simulation of a processor according to the A-Level and GCSE specifications</w:t>
            </w:r>
          </w:p>
        </w:tc>
        <w:tc>
          <w:tcPr>
            <w:tcW w:w="5924" w:type="dxa"/>
          </w:tcPr>
          <w:p w:rsidR="00BB4380" w:rsidRDefault="00BB56D6" w:rsidP="00BB56D6">
            <w:r>
              <w:t>The processor should be designed to demonstrate the entirety of a processor according the A-Level specification with adequate depth to allow students to push themselves.  There is no need for the processor to perfectly simulate an existing, more complicated, architecture.</w:t>
            </w:r>
          </w:p>
          <w:p w:rsidR="00BB4380" w:rsidRDefault="00BB4380" w:rsidP="00BB56D6"/>
        </w:tc>
      </w:tr>
      <w:tr w:rsidR="00BB56D6" w:rsidTr="00BB56D6">
        <w:tc>
          <w:tcPr>
            <w:tcW w:w="3652" w:type="dxa"/>
          </w:tcPr>
          <w:p w:rsidR="00BB56D6" w:rsidRDefault="00BB56D6" w:rsidP="00BB56D6"/>
        </w:tc>
        <w:tc>
          <w:tcPr>
            <w:tcW w:w="5924" w:type="dxa"/>
          </w:tcPr>
          <w:p w:rsidR="00BB56D6" w:rsidRDefault="00BB56D6" w:rsidP="00BB56D6"/>
        </w:tc>
      </w:tr>
    </w:tbl>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890488" w:rsidRDefault="00890488">
      <w:r>
        <w:br w:type="page"/>
      </w:r>
    </w:p>
    <w:p w:rsidR="009631AD" w:rsidRDefault="009631AD" w:rsidP="00890488">
      <w:pPr>
        <w:ind w:firstLine="0"/>
      </w:pPr>
    </w:p>
    <w:p w:rsidR="005317B8" w:rsidRPr="00B73A40" w:rsidRDefault="005317B8" w:rsidP="00B73A40">
      <w:pPr>
        <w:pStyle w:val="Heading3"/>
        <w:ind w:firstLine="0"/>
      </w:pPr>
      <w:bookmarkStart w:id="36" w:name="_Toc5107041"/>
      <w:r>
        <w:t>Success Criteria</w:t>
      </w:r>
      <w:bookmarkEnd w:id="36"/>
    </w:p>
    <w:tbl>
      <w:tblPr>
        <w:tblStyle w:val="APAReport"/>
        <w:tblpPr w:leftFromText="181" w:rightFromText="181" w:vertAnchor="text" w:horzAnchor="margin" w:tblpY="611"/>
        <w:tblW w:w="0" w:type="auto"/>
        <w:tblLook w:val="04A0" w:firstRow="1" w:lastRow="0" w:firstColumn="1" w:lastColumn="0" w:noHBand="0" w:noVBand="1"/>
      </w:tblPr>
      <w:tblGrid>
        <w:gridCol w:w="3369"/>
        <w:gridCol w:w="141"/>
        <w:gridCol w:w="6066"/>
      </w:tblGrid>
      <w:tr w:rsidR="00B73A40" w:rsidTr="002357C0">
        <w:trPr>
          <w:cnfStyle w:val="100000000000" w:firstRow="1" w:lastRow="0" w:firstColumn="0" w:lastColumn="0" w:oddVBand="0" w:evenVBand="0" w:oddHBand="0" w:evenHBand="0" w:firstRowFirstColumn="0" w:firstRowLastColumn="0" w:lastRowFirstColumn="0" w:lastRowLastColumn="0"/>
        </w:trPr>
        <w:tc>
          <w:tcPr>
            <w:tcW w:w="3510" w:type="dxa"/>
            <w:gridSpan w:val="2"/>
          </w:tcPr>
          <w:p w:rsidR="00B73A40" w:rsidRDefault="00B73A40" w:rsidP="00357AEC">
            <w:r>
              <w:t>Requirement</w:t>
            </w:r>
          </w:p>
        </w:tc>
        <w:tc>
          <w:tcPr>
            <w:tcW w:w="6066" w:type="dxa"/>
          </w:tcPr>
          <w:p w:rsidR="00B73A40" w:rsidRDefault="00B73A40" w:rsidP="00357AEC">
            <w:r>
              <w:t>Success Criteria</w:t>
            </w:r>
            <w:r w:rsidR="001E71E7">
              <w:t xml:space="preserve"> </w:t>
            </w:r>
            <w:r>
              <w:t>and Justification</w:t>
            </w:r>
          </w:p>
        </w:tc>
      </w:tr>
      <w:tr w:rsidR="00B73A40" w:rsidTr="002357C0">
        <w:tc>
          <w:tcPr>
            <w:tcW w:w="3369" w:type="dxa"/>
          </w:tcPr>
          <w:p w:rsidR="00B73A40" w:rsidRDefault="00B73A40" w:rsidP="00357AEC">
            <w:r>
              <w:t>Application should be fast to load and in use</w:t>
            </w:r>
          </w:p>
        </w:tc>
        <w:tc>
          <w:tcPr>
            <w:tcW w:w="6207" w:type="dxa"/>
            <w:gridSpan w:val="2"/>
          </w:tcPr>
          <w:p w:rsidR="00B73A40" w:rsidRDefault="00B73A40" w:rsidP="00357AEC">
            <w:pPr>
              <w:pStyle w:val="ListParagraph"/>
              <w:numPr>
                <w:ilvl w:val="0"/>
                <w:numId w:val="23"/>
              </w:numPr>
            </w:pPr>
            <w:r>
              <w:t>The application should load and be ready to accept user input within 4 seconds of the user starting the application. 4 seconds should be well within the user</w:t>
            </w:r>
            <w:r w:rsidR="00AB7B81">
              <w:t>’</w:t>
            </w:r>
            <w:r>
              <w:t>s patience levels and gives enough time for the application to sensibly initialize.</w:t>
            </w:r>
          </w:p>
          <w:p w:rsidR="00B73A40" w:rsidRDefault="00B73A40" w:rsidP="00357AEC">
            <w:pPr>
              <w:pStyle w:val="ListParagraph"/>
              <w:numPr>
                <w:ilvl w:val="0"/>
                <w:numId w:val="23"/>
              </w:numPr>
            </w:pPr>
            <w:r>
              <w:t>When interacting with the application, no user action should trigger a wait of more than 2 seconds. This covers all user controls. This is because users will expect the application to be snappy, and will quickly become frustrated if they have to wait longer than a few seconds for an action to complete.</w:t>
            </w:r>
          </w:p>
        </w:tc>
      </w:tr>
      <w:tr w:rsidR="00B73A40" w:rsidTr="002357C0">
        <w:tc>
          <w:tcPr>
            <w:tcW w:w="3369" w:type="dxa"/>
          </w:tcPr>
          <w:p w:rsidR="00B73A40" w:rsidRDefault="00B73A40" w:rsidP="00357AEC">
            <w:r>
              <w:t>Instruction set with enough depth for complex programs</w:t>
            </w:r>
          </w:p>
        </w:tc>
        <w:tc>
          <w:tcPr>
            <w:tcW w:w="6207" w:type="dxa"/>
            <w:gridSpan w:val="2"/>
          </w:tcPr>
          <w:p w:rsidR="00B73A40" w:rsidRDefault="00B73A40" w:rsidP="00357AEC">
            <w:pPr>
              <w:pStyle w:val="ListParagraph"/>
              <w:numPr>
                <w:ilvl w:val="0"/>
                <w:numId w:val="24"/>
              </w:numPr>
            </w:pPr>
            <w:r>
              <w:t>The base instructions ADD, SUB, LDA, STA, MOV, BRA, BRZ and BRP should be included as these provide sufficient depth for the user to create more complicated programs.</w:t>
            </w:r>
          </w:p>
          <w:p w:rsidR="00B73A40" w:rsidRDefault="00B73A40" w:rsidP="00357AEC">
            <w:pPr>
              <w:pStyle w:val="ListParagraph"/>
              <w:numPr>
                <w:ilvl w:val="0"/>
                <w:numId w:val="24"/>
              </w:numPr>
            </w:pPr>
            <w:r>
              <w:t xml:space="preserve">To demonstrate the complexity of possible application, the user should be able to create a Fibonacci sequence generator using the instruction set. This is because it is a relatively </w:t>
            </w:r>
            <w:proofErr w:type="gramStart"/>
            <w:r>
              <w:t>well known</w:t>
            </w:r>
            <w:proofErr w:type="gramEnd"/>
            <w:r>
              <w:t xml:space="preserve"> algorithm that goes beyond simple addition and will demonstrate complexity.</w:t>
            </w:r>
          </w:p>
        </w:tc>
      </w:tr>
      <w:tr w:rsidR="00B73A40" w:rsidTr="002357C0">
        <w:tc>
          <w:tcPr>
            <w:tcW w:w="3369" w:type="dxa"/>
          </w:tcPr>
          <w:p w:rsidR="00B73A40" w:rsidRDefault="00B73A40" w:rsidP="00357AEC">
            <w:r>
              <w:t>Simple and easily grasped user interface</w:t>
            </w:r>
          </w:p>
        </w:tc>
        <w:tc>
          <w:tcPr>
            <w:tcW w:w="6207" w:type="dxa"/>
            <w:gridSpan w:val="2"/>
          </w:tcPr>
          <w:p w:rsidR="00B73A40" w:rsidRDefault="00E1422F" w:rsidP="00E1422F">
            <w:pPr>
              <w:pStyle w:val="ListParagraph"/>
              <w:numPr>
                <w:ilvl w:val="0"/>
                <w:numId w:val="25"/>
              </w:numPr>
            </w:pPr>
            <w:r>
              <w:t>The “3 click rule” should be abided by and this means the user should be able to complete any action within three clicks. This ensures that the application layout is not too deeply nested.</w:t>
            </w:r>
          </w:p>
          <w:p w:rsidR="00E1422F" w:rsidRDefault="00E1422F" w:rsidP="00E1422F">
            <w:pPr>
              <w:pStyle w:val="ListParagraph"/>
              <w:numPr>
                <w:ilvl w:val="0"/>
                <w:numId w:val="25"/>
              </w:numPr>
            </w:pPr>
            <w:r>
              <w:t>The application when presented to a user with no previous experience of the application should be quickly understood. They should not struggle to perform basic functionality such as stepping the processor or changing the speed of execution.</w:t>
            </w:r>
          </w:p>
          <w:p w:rsidR="00803FF1" w:rsidRDefault="00917671" w:rsidP="00E1422F">
            <w:pPr>
              <w:pStyle w:val="ListParagraph"/>
              <w:numPr>
                <w:ilvl w:val="0"/>
                <w:numId w:val="25"/>
              </w:numPr>
            </w:pPr>
            <w:r>
              <w:lastRenderedPageBreak/>
              <w:t>There will be tabs on the UI to minimize information overload on the user which can confuse them.</w:t>
            </w:r>
          </w:p>
        </w:tc>
      </w:tr>
      <w:tr w:rsidR="00B73A40" w:rsidTr="002357C0">
        <w:tc>
          <w:tcPr>
            <w:tcW w:w="3369" w:type="dxa"/>
          </w:tcPr>
          <w:p w:rsidR="00B73A40" w:rsidRDefault="00B73A40" w:rsidP="00357AEC">
            <w:r>
              <w:lastRenderedPageBreak/>
              <w:t>Accurate simulation of multiple addressing modes</w:t>
            </w:r>
          </w:p>
        </w:tc>
        <w:tc>
          <w:tcPr>
            <w:tcW w:w="6207" w:type="dxa"/>
            <w:gridSpan w:val="2"/>
          </w:tcPr>
          <w:p w:rsidR="00B73A40" w:rsidRDefault="00E1422F" w:rsidP="00E1422F">
            <w:pPr>
              <w:pStyle w:val="ListParagraph"/>
              <w:numPr>
                <w:ilvl w:val="0"/>
                <w:numId w:val="26"/>
              </w:numPr>
            </w:pPr>
            <w:r>
              <w:t>The application should correctly handle immediate, direct and register memory modes as these are the most common and provide a basic understanding of the concept of memory modes. All other memory modes can be implemented through these memory modes and hence allows a wide range of possibilities.</w:t>
            </w:r>
          </w:p>
        </w:tc>
      </w:tr>
      <w:tr w:rsidR="00B73A40" w:rsidTr="002357C0">
        <w:trPr>
          <w:trHeight w:val="2230"/>
        </w:trPr>
        <w:tc>
          <w:tcPr>
            <w:tcW w:w="3369" w:type="dxa"/>
          </w:tcPr>
          <w:p w:rsidR="00B73A40" w:rsidRDefault="00B73A40" w:rsidP="00357AEC">
            <w:r>
              <w:t>The ability to view the memory and registers of the processor in real-time</w:t>
            </w:r>
          </w:p>
        </w:tc>
        <w:tc>
          <w:tcPr>
            <w:tcW w:w="6207" w:type="dxa"/>
            <w:gridSpan w:val="2"/>
          </w:tcPr>
          <w:p w:rsidR="00E1422F" w:rsidRDefault="00BF3706" w:rsidP="00E1422F">
            <w:pPr>
              <w:pStyle w:val="ListParagraph"/>
              <w:numPr>
                <w:ilvl w:val="0"/>
                <w:numId w:val="27"/>
              </w:numPr>
            </w:pPr>
            <w:r>
              <w:t>The user should be able to view each of the individual byte addresses in the memory bank and see them change during each processor cycle.</w:t>
            </w:r>
            <w:r w:rsidR="00A945EE">
              <w:t xml:space="preserve"> </w:t>
            </w:r>
          </w:p>
          <w:p w:rsidR="006C2D76" w:rsidRDefault="006C2D76" w:rsidP="006C2D76">
            <w:pPr>
              <w:pStyle w:val="ListParagraph"/>
              <w:numPr>
                <w:ilvl w:val="0"/>
                <w:numId w:val="27"/>
              </w:numPr>
            </w:pPr>
            <w:r>
              <w:t>There will be a label for each register so that t</w:t>
            </w:r>
            <w:r w:rsidR="00BF3706">
              <w:t xml:space="preserve">he user </w:t>
            </w:r>
            <w:r>
              <w:t>will</w:t>
            </w:r>
            <w:r w:rsidR="00BF3706">
              <w:t xml:space="preserve"> be able to view each of the individual registers in the register bank and see them change during each processor cycle.</w:t>
            </w:r>
            <w:r w:rsidR="00A945EE">
              <w:t xml:space="preserve"> </w:t>
            </w:r>
          </w:p>
        </w:tc>
      </w:tr>
      <w:tr w:rsidR="00B73A40" w:rsidTr="002357C0">
        <w:tc>
          <w:tcPr>
            <w:tcW w:w="3369" w:type="dxa"/>
          </w:tcPr>
          <w:p w:rsidR="00B73A40" w:rsidRDefault="00B73A40" w:rsidP="00357AEC">
            <w:r>
              <w:t xml:space="preserve">The ability directly </w:t>
            </w:r>
            <w:proofErr w:type="gramStart"/>
            <w:r>
              <w:t>interact</w:t>
            </w:r>
            <w:proofErr w:type="gramEnd"/>
            <w:r>
              <w:t xml:space="preserve"> with the memory of the processor.</w:t>
            </w:r>
          </w:p>
        </w:tc>
        <w:tc>
          <w:tcPr>
            <w:tcW w:w="6207" w:type="dxa"/>
            <w:gridSpan w:val="2"/>
          </w:tcPr>
          <w:p w:rsidR="00B73A40" w:rsidRDefault="00BF3706" w:rsidP="00BF3706">
            <w:pPr>
              <w:pStyle w:val="ListParagraph"/>
              <w:numPr>
                <w:ilvl w:val="0"/>
                <w:numId w:val="28"/>
              </w:numPr>
            </w:pPr>
            <w:r>
              <w:t>T</w:t>
            </w:r>
            <w:r w:rsidR="00A945EE">
              <w:t>here will be a text box for t</w:t>
            </w:r>
            <w:r>
              <w:t xml:space="preserve">he user should be able to set the binary value of each memory byte and this value should be validated to ensure that an invalid value does not cause the processor to crash. The change should take </w:t>
            </w:r>
            <w:r w:rsidR="00803FF1">
              <w:t>e</w:t>
            </w:r>
            <w:r>
              <w:t>ffect immediately and be handled correctly be the processor. This will allow the user to program the processor and learn more about its behavior.</w:t>
            </w:r>
          </w:p>
        </w:tc>
      </w:tr>
      <w:tr w:rsidR="00B73A40" w:rsidTr="002357C0">
        <w:tc>
          <w:tcPr>
            <w:tcW w:w="3369" w:type="dxa"/>
          </w:tcPr>
          <w:p w:rsidR="00B73A40" w:rsidRDefault="00B73A40" w:rsidP="00357AEC">
            <w:r>
              <w:t>The ability to modify the speed of the simulation</w:t>
            </w:r>
          </w:p>
        </w:tc>
        <w:tc>
          <w:tcPr>
            <w:tcW w:w="6207" w:type="dxa"/>
            <w:gridSpan w:val="2"/>
          </w:tcPr>
          <w:p w:rsidR="00B73A40" w:rsidRDefault="006D53AE" w:rsidP="00BF3706">
            <w:pPr>
              <w:pStyle w:val="ListParagraph"/>
              <w:numPr>
                <w:ilvl w:val="0"/>
                <w:numId w:val="29"/>
              </w:numPr>
            </w:pPr>
            <w:r>
              <w:t>There will be a</w:t>
            </w:r>
            <w:r w:rsidR="00C8247F">
              <w:t>n</w:t>
            </w:r>
            <w:r>
              <w:t xml:space="preserve"> </w:t>
            </w:r>
            <w:r w:rsidR="00803FF1">
              <w:t>input box</w:t>
            </w:r>
            <w:r w:rsidR="00BF3706">
              <w:t xml:space="preserve"> </w:t>
            </w:r>
            <w:r>
              <w:t>that will</w:t>
            </w:r>
            <w:r w:rsidR="00BF3706">
              <w:t xml:space="preserve"> allow the user to vary the speed of the processor from manual stepping all the way up to 100hz as this should provide enough speed for programs of various complexity to run.</w:t>
            </w:r>
          </w:p>
          <w:p w:rsidR="00BF3706" w:rsidRDefault="00BF3706" w:rsidP="00BF3706">
            <w:pPr>
              <w:pStyle w:val="ListParagraph"/>
              <w:numPr>
                <w:ilvl w:val="0"/>
                <w:numId w:val="29"/>
              </w:numPr>
            </w:pPr>
            <w:r>
              <w:t>When running at the maximum speed, the application should not become sluggish as this is a poor user experience.</w:t>
            </w:r>
            <w:r w:rsidR="00570633">
              <w:t xml:space="preserve"> The application should still pass the 2 second user interaction test further above.</w:t>
            </w:r>
          </w:p>
          <w:p w:rsidR="00803FF1" w:rsidRDefault="00803FF1" w:rsidP="00BF3706">
            <w:pPr>
              <w:pStyle w:val="ListParagraph"/>
              <w:numPr>
                <w:ilvl w:val="0"/>
                <w:numId w:val="29"/>
              </w:numPr>
            </w:pPr>
            <w:r>
              <w:t>There will be a button that allows the user to manually step the processor through the stages of the fetch-decode-execute cycle.</w:t>
            </w:r>
          </w:p>
        </w:tc>
      </w:tr>
      <w:tr w:rsidR="00B73A40" w:rsidTr="002357C0">
        <w:tc>
          <w:tcPr>
            <w:tcW w:w="3369" w:type="dxa"/>
          </w:tcPr>
          <w:p w:rsidR="00B73A40" w:rsidRDefault="00B73A40" w:rsidP="00357AEC">
            <w:r>
              <w:lastRenderedPageBreak/>
              <w:t>Accurate simulation of a processor according to the A-Level and GCSE specifications</w:t>
            </w:r>
          </w:p>
        </w:tc>
        <w:tc>
          <w:tcPr>
            <w:tcW w:w="6207" w:type="dxa"/>
            <w:gridSpan w:val="2"/>
          </w:tcPr>
          <w:p w:rsidR="00B73A40" w:rsidRDefault="00570633" w:rsidP="00570633">
            <w:pPr>
              <w:pStyle w:val="ListParagraph"/>
              <w:numPr>
                <w:ilvl w:val="0"/>
                <w:numId w:val="30"/>
              </w:numPr>
            </w:pPr>
            <w:r>
              <w:t>The behavior of the processor should match the Von Neumann design that is discussed and taught according to the A-Level specification.</w:t>
            </w:r>
          </w:p>
        </w:tc>
      </w:tr>
    </w:tbl>
    <w:p w:rsidR="00B73A40" w:rsidRPr="00B73A40" w:rsidRDefault="00B73A40" w:rsidP="00B73A40"/>
    <w:p w:rsidR="00B73A40" w:rsidRDefault="00B73A40">
      <w:pPr>
        <w:spacing w:line="480" w:lineRule="auto"/>
        <w:rPr>
          <w:rFonts w:asciiTheme="majorHAnsi" w:eastAsiaTheme="majorEastAsia" w:hAnsiTheme="majorHAnsi" w:cstheme="majorBidi"/>
          <w:b/>
          <w:bCs/>
        </w:rPr>
      </w:pPr>
      <w:r>
        <w:br w:type="page"/>
      </w:r>
    </w:p>
    <w:p w:rsidR="00C03A15" w:rsidRDefault="00C03A15" w:rsidP="00C03A15">
      <w:pPr>
        <w:pStyle w:val="Heading1"/>
      </w:pPr>
      <w:bookmarkStart w:id="37" w:name="_Toc5107042"/>
      <w:r w:rsidRPr="00D321B4">
        <w:lastRenderedPageBreak/>
        <w:t xml:space="preserve">Section </w:t>
      </w:r>
      <w:r>
        <w:t>2</w:t>
      </w:r>
      <w:r w:rsidRPr="00D321B4">
        <w:t>: De</w:t>
      </w:r>
      <w:r>
        <w:t>sign</w:t>
      </w:r>
      <w:bookmarkEnd w:id="37"/>
    </w:p>
    <w:p w:rsidR="00C03A15" w:rsidRDefault="00C03A15" w:rsidP="00C03A15">
      <w:pPr>
        <w:ind w:firstLine="0"/>
      </w:pPr>
      <w:r>
        <w:t>Designing a solution before developing it is incredibly important to ensure that development remains a smooth and efficient experience and that nothing important is excluded</w:t>
      </w:r>
      <w:r w:rsidR="005C76E2">
        <w:t>.</w:t>
      </w:r>
      <w:r w:rsidR="00195143">
        <w:t xml:space="preserve"> A well-planned program is far less likely to include bugs and unexpected behavior</w:t>
      </w:r>
    </w:p>
    <w:p w:rsidR="00195143" w:rsidRPr="00C03A15" w:rsidRDefault="00195143" w:rsidP="00C03A15">
      <w:pPr>
        <w:ind w:firstLine="0"/>
      </w:pPr>
    </w:p>
    <w:p w:rsidR="00B42EE4" w:rsidRDefault="00C03A15" w:rsidP="00B42EE4">
      <w:pPr>
        <w:pStyle w:val="Heading2"/>
      </w:pPr>
      <w:bookmarkStart w:id="38" w:name="_Toc5107043"/>
      <w:r>
        <w:t>Decomposing the Problem</w:t>
      </w:r>
      <w:bookmarkEnd w:id="38"/>
    </w:p>
    <w:p w:rsidR="00863079" w:rsidRDefault="00863079" w:rsidP="00863079">
      <w:pPr>
        <w:pStyle w:val="Heading3"/>
        <w:ind w:firstLine="0"/>
      </w:pPr>
      <w:bookmarkStart w:id="39" w:name="_Toc5107044"/>
      <w:r>
        <w:t>Breaking down into smaller problems</w:t>
      </w:r>
      <w:bookmarkEnd w:id="39"/>
    </w:p>
    <w:p w:rsidR="00863079" w:rsidRDefault="00863079" w:rsidP="00863079">
      <w:pPr>
        <w:ind w:firstLine="0"/>
      </w:pPr>
      <w:r>
        <w:t>Almost all programs can be decomposed down individual, solvable and testable problems. The following table shows the individual problems I have broken it down into, and a justification for why it is an individual piece of work</w:t>
      </w:r>
      <w:r w:rsidR="00033C46">
        <w:t xml:space="preserve"> and not included as another piece of work.</w:t>
      </w:r>
      <w:r w:rsidR="005D305B">
        <w:t xml:space="preserve"> </w:t>
      </w:r>
      <w:r w:rsidR="005D305B" w:rsidRPr="005D305B">
        <w:rPr>
          <w:b/>
        </w:rPr>
        <w:t>Most of these individual functional units will be classes, which will be further broken down and analyzed in “Sections of the Solution” to their individual functions</w:t>
      </w:r>
      <w:r w:rsidR="005D305B">
        <w:rPr>
          <w:b/>
        </w:rPr>
        <w:t xml:space="preserve"> and algorithms.</w:t>
      </w:r>
      <w:r w:rsidR="005D305B" w:rsidRPr="005D305B">
        <w:rPr>
          <w:b/>
        </w:rPr>
        <w:t xml:space="preserve"> </w:t>
      </w:r>
    </w:p>
    <w:p w:rsidR="00863079" w:rsidRDefault="00863079" w:rsidP="00863079">
      <w:pPr>
        <w:ind w:firstLine="0"/>
      </w:pPr>
    </w:p>
    <w:tbl>
      <w:tblPr>
        <w:tblStyle w:val="APAReport"/>
        <w:tblW w:w="0" w:type="auto"/>
        <w:tblLook w:val="04A0" w:firstRow="1" w:lastRow="0" w:firstColumn="1" w:lastColumn="0" w:noHBand="0" w:noVBand="1"/>
      </w:tblPr>
      <w:tblGrid>
        <w:gridCol w:w="2376"/>
        <w:gridCol w:w="7200"/>
      </w:tblGrid>
      <w:tr w:rsidR="00863079" w:rsidTr="00033C46">
        <w:trPr>
          <w:cnfStyle w:val="100000000000" w:firstRow="1" w:lastRow="0" w:firstColumn="0" w:lastColumn="0" w:oddVBand="0" w:evenVBand="0" w:oddHBand="0" w:evenHBand="0" w:firstRowFirstColumn="0" w:firstRowLastColumn="0" w:lastRowFirstColumn="0" w:lastRowLastColumn="0"/>
        </w:trPr>
        <w:tc>
          <w:tcPr>
            <w:tcW w:w="2376" w:type="dxa"/>
          </w:tcPr>
          <w:p w:rsidR="00863079" w:rsidRDefault="00863079" w:rsidP="00863079">
            <w:r>
              <w:t>Name</w:t>
            </w:r>
          </w:p>
        </w:tc>
        <w:tc>
          <w:tcPr>
            <w:tcW w:w="7200" w:type="dxa"/>
          </w:tcPr>
          <w:p w:rsidR="00863079" w:rsidRDefault="00863079" w:rsidP="00863079">
            <w:r>
              <w:t>Explanation and Justification</w:t>
            </w:r>
          </w:p>
        </w:tc>
      </w:tr>
      <w:tr w:rsidR="00863079" w:rsidTr="00033C46">
        <w:tc>
          <w:tcPr>
            <w:tcW w:w="2376" w:type="dxa"/>
          </w:tcPr>
          <w:p w:rsidR="00863079" w:rsidRDefault="001F4A1B" w:rsidP="00863079">
            <w:r>
              <w:t>Processor</w:t>
            </w:r>
          </w:p>
        </w:tc>
        <w:tc>
          <w:tcPr>
            <w:tcW w:w="7200" w:type="dxa"/>
          </w:tcPr>
          <w:p w:rsidR="00863079" w:rsidRDefault="00033C46" w:rsidP="00863079">
            <w:r>
              <w:t>The processor class will act as the parent in the child-parent relationship between the processor components, allowing orchestration of the process and controlled access between and to these components. By separating this out from the main form, it means the entire simulation part of the program can be tested and developed separately. This is a far cleaner approach and by dividing it makes</w:t>
            </w:r>
          </w:p>
          <w:p w:rsidR="00033C46" w:rsidRDefault="00033C46" w:rsidP="00863079"/>
        </w:tc>
      </w:tr>
      <w:tr w:rsidR="00863079" w:rsidTr="00033C46">
        <w:tc>
          <w:tcPr>
            <w:tcW w:w="2376" w:type="dxa"/>
          </w:tcPr>
          <w:p w:rsidR="00863079" w:rsidRDefault="001F4A1B" w:rsidP="00863079">
            <w:r>
              <w:t>Bus</w:t>
            </w:r>
          </w:p>
        </w:tc>
        <w:tc>
          <w:tcPr>
            <w:tcW w:w="7200" w:type="dxa"/>
          </w:tcPr>
          <w:p w:rsidR="00863079" w:rsidRDefault="000D5978" w:rsidP="00863079">
            <w:r>
              <w:t>By breaking this separate from the processor, the responsibilities</w:t>
            </w:r>
            <w:r w:rsidR="00CD0BA2">
              <w:t xml:space="preserve"> for data movement are much clearer and this makes developing and testing easier. If I need to check how the processor is moving data between registers, this can be simply done by checking the busses.</w:t>
            </w:r>
            <w:r w:rsidR="001D0A6A">
              <w:t xml:space="preserve"> Also, by breaking it up, the processor will better model it’s real-life equivalent and that can be beneficial when trying to build a simulated system.</w:t>
            </w:r>
          </w:p>
          <w:p w:rsidR="001D0A6A" w:rsidRDefault="001D0A6A" w:rsidP="00863079"/>
        </w:tc>
      </w:tr>
      <w:tr w:rsidR="00863079" w:rsidTr="00033C46">
        <w:tc>
          <w:tcPr>
            <w:tcW w:w="2376" w:type="dxa"/>
          </w:tcPr>
          <w:p w:rsidR="00863079" w:rsidRDefault="001F4A1B" w:rsidP="00863079">
            <w:r>
              <w:t>Instruction Set</w:t>
            </w:r>
          </w:p>
        </w:tc>
        <w:tc>
          <w:tcPr>
            <w:tcW w:w="7200" w:type="dxa"/>
          </w:tcPr>
          <w:p w:rsidR="00C30B49" w:rsidRDefault="001D0A6A" w:rsidP="00863079">
            <w:r>
              <w:t>The instruction set will hold each of the individual instructions. By breaking it up into a class it makes it creates an interface that allows instruction sets to be swapped out</w:t>
            </w:r>
            <w:r w:rsidR="00CE69E0">
              <w:t xml:space="preserve"> easily. </w:t>
            </w:r>
            <w:r w:rsidR="007D55EC">
              <w:t xml:space="preserve">It will also hold other relevant utility functions that will relate to the instruction set. This keeps the processor function clearer and more conceptually </w:t>
            </w:r>
            <w:r w:rsidR="00A56D60">
              <w:t>distinct, this in turn makes it easier to debug.</w:t>
            </w:r>
          </w:p>
          <w:p w:rsidR="00BB372E" w:rsidRDefault="00BB372E" w:rsidP="00863079"/>
        </w:tc>
      </w:tr>
      <w:tr w:rsidR="001F4A1B" w:rsidTr="00033C46">
        <w:tc>
          <w:tcPr>
            <w:tcW w:w="2376" w:type="dxa"/>
          </w:tcPr>
          <w:p w:rsidR="001F4A1B" w:rsidRDefault="001F4A1B" w:rsidP="00863079">
            <w:r>
              <w:lastRenderedPageBreak/>
              <w:t>Instruction</w:t>
            </w:r>
          </w:p>
        </w:tc>
        <w:tc>
          <w:tcPr>
            <w:tcW w:w="7200" w:type="dxa"/>
          </w:tcPr>
          <w:p w:rsidR="001F4A1B" w:rsidRDefault="00DC7ECE" w:rsidP="00863079">
            <w:r>
              <w:t xml:space="preserve">The instruction class will create a universal interface for all of the instructions that </w:t>
            </w:r>
            <w:r w:rsidR="00F5735C">
              <w:t xml:space="preserve">means they can be treated generically within the rest of the program. </w:t>
            </w:r>
            <w:r w:rsidR="00813F35">
              <w:t xml:space="preserve">These same instruction classes could also then be easily accessed through the InstructionSet if I wanted to allow the UI to provide more information about the </w:t>
            </w:r>
            <w:r w:rsidR="009163D0">
              <w:t>Instructions as they used them.</w:t>
            </w:r>
          </w:p>
          <w:p w:rsidR="00BB372E" w:rsidRDefault="00BB372E" w:rsidP="00863079"/>
        </w:tc>
      </w:tr>
      <w:tr w:rsidR="001F4A1B" w:rsidTr="00033C46">
        <w:tc>
          <w:tcPr>
            <w:tcW w:w="2376" w:type="dxa"/>
          </w:tcPr>
          <w:p w:rsidR="001F4A1B" w:rsidRDefault="001F4A1B" w:rsidP="00863079">
            <w:r>
              <w:t>Register</w:t>
            </w:r>
          </w:p>
        </w:tc>
        <w:tc>
          <w:tcPr>
            <w:tcW w:w="7200" w:type="dxa"/>
          </w:tcPr>
          <w:p w:rsidR="001F4A1B" w:rsidRDefault="00BB372E" w:rsidP="00863079">
            <w:r>
              <w:t>The register is another separate component that will need to be accessed by the UI. It has several methods and properties, and hence including this logic within the Processor class would likely have caused it to have become cluttered. It is intuitive that this exists as its own class especially when it can be independently developed and tested.</w:t>
            </w:r>
          </w:p>
          <w:p w:rsidR="000449F5" w:rsidRDefault="000449F5" w:rsidP="00863079"/>
        </w:tc>
      </w:tr>
      <w:tr w:rsidR="001F4A1B" w:rsidTr="00033C46">
        <w:tc>
          <w:tcPr>
            <w:tcW w:w="2376" w:type="dxa"/>
          </w:tcPr>
          <w:p w:rsidR="001F4A1B" w:rsidRDefault="001F4A1B" w:rsidP="00863079">
            <w:r>
              <w:t>ALU</w:t>
            </w:r>
          </w:p>
        </w:tc>
        <w:tc>
          <w:tcPr>
            <w:tcW w:w="7200" w:type="dxa"/>
          </w:tcPr>
          <w:p w:rsidR="000449F5" w:rsidRDefault="000449F5" w:rsidP="00863079">
            <w:r>
              <w:t>The ALU is another distinctly functionally separate component of the processor and involves a fair few methods and properties like the registers. This makes it ideal for implementing as another class as otherwise the Processor class would become more complicated and messier. Like the Register, it is intuitive for it to be its own class as it can be independently developed and tested.</w:t>
            </w:r>
          </w:p>
          <w:p w:rsidR="001F4A1B" w:rsidRDefault="000449F5" w:rsidP="00863079">
            <w:r>
              <w:t xml:space="preserve"> </w:t>
            </w:r>
          </w:p>
        </w:tc>
      </w:tr>
      <w:tr w:rsidR="001F4A1B" w:rsidTr="00033C46">
        <w:tc>
          <w:tcPr>
            <w:tcW w:w="2376" w:type="dxa"/>
          </w:tcPr>
          <w:p w:rsidR="001F4A1B" w:rsidRDefault="001F4A1B" w:rsidP="00863079">
            <w:r>
              <w:t>Memory Bank</w:t>
            </w:r>
          </w:p>
        </w:tc>
        <w:tc>
          <w:tcPr>
            <w:tcW w:w="7200" w:type="dxa"/>
          </w:tcPr>
          <w:p w:rsidR="001F4A1B" w:rsidRDefault="00B30E07" w:rsidP="00863079">
            <w:r>
              <w:t>The memory bank is another relatively distinct part of the CPU architecture and will have its own UI elements. This makes it an ideal candidate for being its own class since we can then directly connect the UI components to the MemoryBank instance rather than running this through the processor, which would involve adding many methods and properties to the processor class</w:t>
            </w:r>
            <w:r w:rsidR="00166653">
              <w:t xml:space="preserve"> and introducing unnecessary complexity.</w:t>
            </w:r>
          </w:p>
          <w:p w:rsidR="00166653" w:rsidRDefault="00166653" w:rsidP="00863079"/>
        </w:tc>
      </w:tr>
      <w:tr w:rsidR="001F4A1B" w:rsidTr="00033C46">
        <w:tc>
          <w:tcPr>
            <w:tcW w:w="2376" w:type="dxa"/>
          </w:tcPr>
          <w:p w:rsidR="001F4A1B" w:rsidRDefault="001F4A1B" w:rsidP="00863079">
            <w:r>
              <w:t>Memory Bank UI</w:t>
            </w:r>
          </w:p>
        </w:tc>
        <w:tc>
          <w:tcPr>
            <w:tcW w:w="7200" w:type="dxa"/>
          </w:tcPr>
          <w:p w:rsidR="006523AF" w:rsidRDefault="00166653" w:rsidP="00863079">
            <w:r>
              <w:t xml:space="preserve">As a complex UI element, it made sense to separate this from the Main Form. This would allow special consideration towards its design as well as to keep the codebase for the Main Form much simpler. </w:t>
            </w:r>
            <w:r w:rsidR="002C6893">
              <w:t xml:space="preserve"> This also means that it can be tested and quality assured as a separate unit of work, which makes since given that much of its behavior is stand-alone.</w:t>
            </w:r>
          </w:p>
          <w:p w:rsidR="006523AF" w:rsidRDefault="006523AF" w:rsidP="00863079"/>
        </w:tc>
      </w:tr>
      <w:tr w:rsidR="001F4A1B" w:rsidTr="00033C46">
        <w:tc>
          <w:tcPr>
            <w:tcW w:w="2376" w:type="dxa"/>
          </w:tcPr>
          <w:p w:rsidR="001F4A1B" w:rsidRDefault="001F4A1B" w:rsidP="00863079">
            <w:r>
              <w:lastRenderedPageBreak/>
              <w:t>Memory Row UI</w:t>
            </w:r>
          </w:p>
        </w:tc>
        <w:tc>
          <w:tcPr>
            <w:tcW w:w="7200" w:type="dxa"/>
          </w:tcPr>
          <w:p w:rsidR="001F4A1B" w:rsidRDefault="006523AF" w:rsidP="00863079">
            <w:r>
              <w:t xml:space="preserve">As well as having its own logic, it is visually distinct from the rest of the MemoryBankUI. </w:t>
            </w:r>
            <w:r w:rsidR="004769F2">
              <w:t>The MemoryRowUI would need its own design as well as considerations as to validation etc that would occur and therefore it strikes me as a separate unit in terms of testing and development. It remains good practice to try and break UI elements up into as small classes as possible as this maximizes possible re-use of elements.</w:t>
            </w:r>
          </w:p>
          <w:p w:rsidR="004769F2" w:rsidRDefault="004769F2" w:rsidP="00863079"/>
        </w:tc>
      </w:tr>
      <w:tr w:rsidR="001F4A1B" w:rsidTr="00033C46">
        <w:tc>
          <w:tcPr>
            <w:tcW w:w="2376" w:type="dxa"/>
          </w:tcPr>
          <w:p w:rsidR="001F4A1B" w:rsidRDefault="001F4A1B" w:rsidP="00863079">
            <w:r>
              <w:t>Memory Cell UI</w:t>
            </w:r>
          </w:p>
        </w:tc>
        <w:tc>
          <w:tcPr>
            <w:tcW w:w="7200" w:type="dxa"/>
          </w:tcPr>
          <w:p w:rsidR="001F4A1B" w:rsidRDefault="00C91515" w:rsidP="00863079">
            <w:r>
              <w:t>As another distinct UI element, it makes sense to continue following our pattern of breaking these into individual classes.</w:t>
            </w:r>
            <w:r w:rsidR="00B847B3">
              <w:t xml:space="preserve"> Each of these individual cells will be responsible for mapping itself to the MemoryBank and handling changes, as well as having to perform validation on any user input. </w:t>
            </w:r>
            <w:r w:rsidR="002C6893">
              <w:t>Implementing all of the validation for these individual cells would have produced an incredibly messy and cluttered Main Form file.</w:t>
            </w:r>
          </w:p>
        </w:tc>
      </w:tr>
    </w:tbl>
    <w:p w:rsidR="00863079" w:rsidRPr="00863079" w:rsidRDefault="00863079" w:rsidP="00863079">
      <w:pPr>
        <w:ind w:firstLine="0"/>
      </w:pPr>
    </w:p>
    <w:p w:rsidR="00B42EE4" w:rsidRPr="00B42EE4" w:rsidRDefault="00B42EE4" w:rsidP="00B42EE4">
      <w:pPr>
        <w:ind w:firstLine="0"/>
        <w:rPr>
          <w:b/>
        </w:rPr>
      </w:pPr>
      <w:r>
        <w:rPr>
          <w:b/>
        </w:rPr>
        <w:t>Model and View Architecture</w:t>
      </w:r>
      <w:r w:rsidR="00863079">
        <w:rPr>
          <w:b/>
        </w:rPr>
        <w:t>/Structure</w:t>
      </w:r>
    </w:p>
    <w:p w:rsidR="00195143" w:rsidRDefault="00195143" w:rsidP="00195143">
      <w:pPr>
        <w:ind w:firstLine="0"/>
      </w:pPr>
      <w:r>
        <w:t>From the highest level of decomposition my application will be divided into two parts: the view and the model. This architecture means that both are individually testable and it can make forms of automated testing like unit-tests easier to design.</w:t>
      </w:r>
      <w:r w:rsidR="000075A0">
        <w:t xml:space="preserve"> These two halves will then be divided further into smaller individually testable classes.</w:t>
      </w:r>
    </w:p>
    <w:p w:rsidR="00195143" w:rsidRDefault="00195143" w:rsidP="00195143">
      <w:pPr>
        <w:ind w:firstLine="0"/>
      </w:pPr>
    </w:p>
    <w:p w:rsidR="00B42EE4" w:rsidRDefault="00195143" w:rsidP="00A706E4">
      <w:pPr>
        <w:ind w:firstLine="0"/>
      </w:pPr>
      <w:r>
        <w:t>By keeping a strong separation of concerns, it is clear where each behavior of the application is expected to reside. In larger projects with multiple developers, this style of splitting the view and the model is common, with certain developers being responsible for their half of the program.</w:t>
      </w:r>
      <w:r w:rsidR="00A706E4">
        <w:t xml:space="preserve"> Below is a diagram that demonstrates roughly how each component (or class) will likely interact, with greater details </w:t>
      </w:r>
      <w:r w:rsidR="000075A0">
        <w:t>to be included</w:t>
      </w:r>
      <w:r w:rsidR="003F2C03">
        <w:t xml:space="preserve"> in later sections on each component.</w:t>
      </w:r>
    </w:p>
    <w:p w:rsidR="00B42EE4" w:rsidRDefault="0084705E" w:rsidP="00B42EE4">
      <w:pPr>
        <w:ind w:firstLine="0"/>
        <w:jc w:val="center"/>
      </w:pPr>
      <w:r>
        <w:rPr>
          <w:noProof/>
        </w:rPr>
        <w:lastRenderedPageBreak/>
        <w:drawing>
          <wp:inline distT="0" distB="0" distL="0" distR="0">
            <wp:extent cx="3975100" cy="332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verall 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3975100" cy="3327400"/>
                    </a:xfrm>
                    <a:prstGeom prst="rect">
                      <a:avLst/>
                    </a:prstGeom>
                  </pic:spPr>
                </pic:pic>
              </a:graphicData>
            </a:graphic>
          </wp:inline>
        </w:drawing>
      </w:r>
    </w:p>
    <w:p w:rsidR="005961F6" w:rsidRDefault="005961F6" w:rsidP="005961F6">
      <w:pPr>
        <w:pStyle w:val="Heading2"/>
      </w:pPr>
      <w:bookmarkStart w:id="40" w:name="_Toc5107045"/>
      <w:r>
        <w:t>Sections of the Solution</w:t>
      </w:r>
      <w:bookmarkEnd w:id="40"/>
    </w:p>
    <w:p w:rsidR="0084705E" w:rsidRDefault="0084705E" w:rsidP="0084705E">
      <w:pPr>
        <w:pStyle w:val="Heading3"/>
        <w:ind w:firstLine="0"/>
      </w:pPr>
      <w:bookmarkStart w:id="41" w:name="_Toc5107046"/>
      <w:r>
        <w:t>Designing the Processor Class</w:t>
      </w:r>
      <w:bookmarkEnd w:id="41"/>
    </w:p>
    <w:p w:rsidR="00AE44EC" w:rsidRDefault="0084705E" w:rsidP="00AE44EC">
      <w:pPr>
        <w:ind w:firstLine="0"/>
      </w:pPr>
      <w:r>
        <w:t>One of the most complicated parts of the application is the processor class. I decided to break the processor down into several independent classes that could then</w:t>
      </w:r>
      <w:r w:rsidR="007E4518">
        <w:t xml:space="preserve"> centrally accessed as parts of processor. This style of parent-child entity relationship is incredibly useful as it means that only a single reference needs to passed to each of the children entities in order to </w:t>
      </w:r>
      <w:r w:rsidR="00AE44EC">
        <w:t>allow them to access the other sibling entities. This kind of access is expected to occur rather a lot considering the architecture of the processor.</w:t>
      </w:r>
    </w:p>
    <w:p w:rsidR="00AE44EC" w:rsidRDefault="00AE44EC" w:rsidP="00AE44EC">
      <w:pPr>
        <w:ind w:firstLine="0"/>
      </w:pPr>
    </w:p>
    <w:p w:rsidR="00AE44EC" w:rsidRPr="00AE44EC" w:rsidRDefault="00AE44EC" w:rsidP="00AE44EC">
      <w:pPr>
        <w:pStyle w:val="Heading4"/>
        <w:ind w:firstLine="0"/>
      </w:pPr>
      <w:r>
        <w:t>Properties and Methods</w:t>
      </w:r>
    </w:p>
    <w:p w:rsidR="00AE44EC" w:rsidRDefault="00AE44EC" w:rsidP="00AE44EC">
      <w:pPr>
        <w:ind w:firstLine="0"/>
      </w:pPr>
      <w:r>
        <w:t>The following table shows the expected properties, methods etc of the Processor class as well as an explanation and a reason for the access protection.</w:t>
      </w:r>
    </w:p>
    <w:tbl>
      <w:tblPr>
        <w:tblStyle w:val="APAReport"/>
        <w:tblpPr w:leftFromText="180" w:rightFromText="180" w:vertAnchor="text" w:tblpXSpec="right" w:tblpY="1"/>
        <w:tblOverlap w:val="never"/>
        <w:tblW w:w="0" w:type="auto"/>
        <w:tblLook w:val="04A0" w:firstRow="1" w:lastRow="0" w:firstColumn="1" w:lastColumn="0" w:noHBand="0" w:noVBand="1"/>
      </w:tblPr>
      <w:tblGrid>
        <w:gridCol w:w="1711"/>
        <w:gridCol w:w="2366"/>
        <w:gridCol w:w="5499"/>
      </w:tblGrid>
      <w:tr w:rsidR="00AE44EC" w:rsidTr="007F7148">
        <w:trPr>
          <w:cnfStyle w:val="100000000000" w:firstRow="1" w:lastRow="0" w:firstColumn="0" w:lastColumn="0" w:oddVBand="0" w:evenVBand="0" w:oddHBand="0" w:evenHBand="0" w:firstRowFirstColumn="0" w:firstRowLastColumn="0" w:lastRowFirstColumn="0" w:lastRowLastColumn="0"/>
        </w:trPr>
        <w:tc>
          <w:tcPr>
            <w:tcW w:w="1711" w:type="dxa"/>
          </w:tcPr>
          <w:p w:rsidR="00AE44EC" w:rsidRDefault="00AE44EC" w:rsidP="007F7148">
            <w:r>
              <w:t>Type</w:t>
            </w:r>
          </w:p>
        </w:tc>
        <w:tc>
          <w:tcPr>
            <w:tcW w:w="2366" w:type="dxa"/>
          </w:tcPr>
          <w:p w:rsidR="00AE44EC" w:rsidRDefault="00AE44EC" w:rsidP="007F7148">
            <w:r>
              <w:t>Name</w:t>
            </w:r>
          </w:p>
        </w:tc>
        <w:tc>
          <w:tcPr>
            <w:tcW w:w="5499" w:type="dxa"/>
          </w:tcPr>
          <w:p w:rsidR="00AE44EC" w:rsidRDefault="00AE44EC" w:rsidP="007F7148">
            <w:r>
              <w:t>Explanation</w:t>
            </w:r>
          </w:p>
        </w:tc>
      </w:tr>
      <w:tr w:rsidR="00AE44EC" w:rsidTr="007F7148">
        <w:tc>
          <w:tcPr>
            <w:tcW w:w="1711" w:type="dxa"/>
          </w:tcPr>
          <w:p w:rsidR="00AE44EC" w:rsidRDefault="00AE44EC" w:rsidP="007F7148">
            <w:r>
              <w:t>Private InstructionSet</w:t>
            </w:r>
          </w:p>
        </w:tc>
        <w:tc>
          <w:tcPr>
            <w:tcW w:w="2366" w:type="dxa"/>
          </w:tcPr>
          <w:p w:rsidR="00AE44EC" w:rsidRDefault="00AE44EC" w:rsidP="007F7148">
            <w:r>
              <w:t>InstructionSet</w:t>
            </w:r>
          </w:p>
        </w:tc>
        <w:tc>
          <w:tcPr>
            <w:tcW w:w="5499" w:type="dxa"/>
          </w:tcPr>
          <w:p w:rsidR="000075A0" w:rsidRDefault="00AE44EC" w:rsidP="007F7148">
            <w:r>
              <w:t>This special class will contain all of the instructions it is possible for the processor to execute.</w:t>
            </w:r>
          </w:p>
          <w:p w:rsidR="000075A0" w:rsidRDefault="000075A0" w:rsidP="007F7148"/>
          <w:p w:rsidR="00AE44EC" w:rsidRDefault="00AE44EC" w:rsidP="007F7148">
            <w:r>
              <w:t xml:space="preserve"> It is private as other objects will not need to access </w:t>
            </w:r>
            <w:r w:rsidR="00C15B5E">
              <w:t>it.</w:t>
            </w:r>
          </w:p>
          <w:p w:rsidR="000075A0" w:rsidRDefault="000075A0" w:rsidP="007F7148"/>
        </w:tc>
      </w:tr>
      <w:tr w:rsidR="00AE44EC" w:rsidTr="007F7148">
        <w:tc>
          <w:tcPr>
            <w:tcW w:w="1711" w:type="dxa"/>
          </w:tcPr>
          <w:p w:rsidR="00AE44EC" w:rsidRDefault="00AE44EC" w:rsidP="007F7148">
            <w:r>
              <w:t>Public Register</w:t>
            </w:r>
          </w:p>
        </w:tc>
        <w:tc>
          <w:tcPr>
            <w:tcW w:w="2366" w:type="dxa"/>
          </w:tcPr>
          <w:p w:rsidR="00AE44EC" w:rsidRDefault="00AE44EC" w:rsidP="007F7148">
            <w:r>
              <w:t>CIR</w:t>
            </w:r>
          </w:p>
        </w:tc>
        <w:tc>
          <w:tcPr>
            <w:tcW w:w="5499" w:type="dxa"/>
          </w:tcPr>
          <w:p w:rsidR="000075A0" w:rsidRDefault="00A21710" w:rsidP="007F7148">
            <w:r>
              <w:t xml:space="preserve">This will contain a reference to the register that </w:t>
            </w:r>
            <w:r w:rsidR="00C15B5E">
              <w:t xml:space="preserve">will contain the </w:t>
            </w:r>
            <w:r w:rsidR="000075A0">
              <w:t xml:space="preserve">currently executed instruction for access by the “control </w:t>
            </w:r>
            <w:r w:rsidR="000075A0">
              <w:lastRenderedPageBreak/>
              <w:t xml:space="preserve">unit” functionality within the processor. </w:t>
            </w:r>
          </w:p>
          <w:p w:rsidR="000075A0" w:rsidRDefault="000075A0" w:rsidP="007F7148"/>
          <w:p w:rsidR="00AE44EC" w:rsidRDefault="000075A0" w:rsidP="007F7148">
            <w:r>
              <w:t>It is public as it needs to be read by the UI.</w:t>
            </w:r>
          </w:p>
          <w:p w:rsidR="000075A0" w:rsidRDefault="000075A0" w:rsidP="007F7148"/>
        </w:tc>
      </w:tr>
      <w:tr w:rsidR="00AE44EC" w:rsidTr="007F7148">
        <w:tc>
          <w:tcPr>
            <w:tcW w:w="1711" w:type="dxa"/>
          </w:tcPr>
          <w:p w:rsidR="00AE44EC" w:rsidRDefault="00AE44EC" w:rsidP="007F7148">
            <w:r>
              <w:lastRenderedPageBreak/>
              <w:t>Public Register</w:t>
            </w:r>
          </w:p>
        </w:tc>
        <w:tc>
          <w:tcPr>
            <w:tcW w:w="2366" w:type="dxa"/>
          </w:tcPr>
          <w:p w:rsidR="00AE44EC" w:rsidRDefault="00AE44EC" w:rsidP="007F7148">
            <w:r>
              <w:t>PC</w:t>
            </w:r>
          </w:p>
        </w:tc>
        <w:tc>
          <w:tcPr>
            <w:tcW w:w="5499" w:type="dxa"/>
          </w:tcPr>
          <w:p w:rsidR="000075A0" w:rsidRDefault="00A21710" w:rsidP="007F7148">
            <w:r>
              <w:t xml:space="preserve">This will contain a reference to the register that </w:t>
            </w:r>
            <w:r w:rsidR="000075A0">
              <w:t>will contain the memory location of the instruction that will next be fetched and executed. It will be manipulated as part of Branching instructions.</w:t>
            </w:r>
          </w:p>
          <w:p w:rsidR="000075A0" w:rsidRDefault="000075A0" w:rsidP="007F7148"/>
          <w:p w:rsidR="000075A0" w:rsidRDefault="000075A0" w:rsidP="007F7148">
            <w:r>
              <w:t>It is public as it needs to be read by the UI.</w:t>
            </w:r>
          </w:p>
          <w:p w:rsidR="000075A0" w:rsidRDefault="000075A0" w:rsidP="007F7148"/>
        </w:tc>
      </w:tr>
      <w:tr w:rsidR="00AE44EC" w:rsidTr="007F7148">
        <w:tc>
          <w:tcPr>
            <w:tcW w:w="1711" w:type="dxa"/>
          </w:tcPr>
          <w:p w:rsidR="00AE44EC" w:rsidRDefault="00AE44EC" w:rsidP="007F7148">
            <w:r>
              <w:t>Public Register</w:t>
            </w:r>
          </w:p>
        </w:tc>
        <w:tc>
          <w:tcPr>
            <w:tcW w:w="2366" w:type="dxa"/>
          </w:tcPr>
          <w:p w:rsidR="00AE44EC" w:rsidRDefault="00AE44EC" w:rsidP="007F7148">
            <w:r>
              <w:t>MDR</w:t>
            </w:r>
          </w:p>
        </w:tc>
        <w:tc>
          <w:tcPr>
            <w:tcW w:w="5499" w:type="dxa"/>
          </w:tcPr>
          <w:p w:rsidR="00AE44EC" w:rsidRDefault="000075A0" w:rsidP="007F7148">
            <w:r>
              <w:t xml:space="preserve">This </w:t>
            </w:r>
            <w:r w:rsidR="00A21710">
              <w:t xml:space="preserve">will contain a reference to the </w:t>
            </w:r>
            <w:r>
              <w:t xml:space="preserve">register </w:t>
            </w:r>
            <w:r w:rsidR="00A21710">
              <w:t xml:space="preserve">that </w:t>
            </w:r>
            <w:r>
              <w:t>will contain the data that is being written to memory or that has just been read from memory.</w:t>
            </w:r>
          </w:p>
          <w:p w:rsidR="000075A0" w:rsidRDefault="000075A0" w:rsidP="007F7148"/>
          <w:p w:rsidR="000075A0" w:rsidRDefault="000075A0" w:rsidP="007F7148">
            <w:r>
              <w:t>It is public as it needs to be read by the UI.</w:t>
            </w:r>
          </w:p>
          <w:p w:rsidR="000075A0" w:rsidRDefault="000075A0" w:rsidP="007F7148"/>
        </w:tc>
      </w:tr>
      <w:tr w:rsidR="00AE44EC" w:rsidTr="007F7148">
        <w:tc>
          <w:tcPr>
            <w:tcW w:w="1711" w:type="dxa"/>
          </w:tcPr>
          <w:p w:rsidR="00AE44EC" w:rsidRDefault="00AE44EC" w:rsidP="007F7148">
            <w:r>
              <w:t>Public Register</w:t>
            </w:r>
          </w:p>
        </w:tc>
        <w:tc>
          <w:tcPr>
            <w:tcW w:w="2366" w:type="dxa"/>
          </w:tcPr>
          <w:p w:rsidR="00AE44EC" w:rsidRDefault="00AE44EC" w:rsidP="007F7148">
            <w:r>
              <w:t>MAR</w:t>
            </w:r>
          </w:p>
        </w:tc>
        <w:tc>
          <w:tcPr>
            <w:tcW w:w="5499" w:type="dxa"/>
          </w:tcPr>
          <w:p w:rsidR="00AE44EC" w:rsidRDefault="00A21710" w:rsidP="007F7148">
            <w:r>
              <w:t xml:space="preserve">This will contain a reference to the register that </w:t>
            </w:r>
            <w:r w:rsidR="000075A0">
              <w:t>will contain the memory address that is being read from or being written to.</w:t>
            </w:r>
          </w:p>
          <w:p w:rsidR="000075A0" w:rsidRDefault="000075A0" w:rsidP="007F7148"/>
          <w:p w:rsidR="000075A0" w:rsidRDefault="000075A0" w:rsidP="007F7148">
            <w:r>
              <w:t>It is public as it needs to be read by the UI.</w:t>
            </w:r>
          </w:p>
          <w:p w:rsidR="00101DB9" w:rsidRDefault="00101DB9" w:rsidP="007F7148"/>
        </w:tc>
      </w:tr>
      <w:tr w:rsidR="00FF6287" w:rsidTr="007F7148">
        <w:tc>
          <w:tcPr>
            <w:tcW w:w="1711" w:type="dxa"/>
          </w:tcPr>
          <w:p w:rsidR="00FF6287" w:rsidRDefault="00BA4BE9" w:rsidP="007F7148">
            <w:r>
              <w:t>Public Register</w:t>
            </w:r>
          </w:p>
        </w:tc>
        <w:tc>
          <w:tcPr>
            <w:tcW w:w="2366" w:type="dxa"/>
          </w:tcPr>
          <w:p w:rsidR="00FF6287" w:rsidRDefault="00BA4BE9" w:rsidP="007F7148">
            <w:r>
              <w:t>ALU</w:t>
            </w:r>
          </w:p>
        </w:tc>
        <w:tc>
          <w:tcPr>
            <w:tcW w:w="5499" w:type="dxa"/>
          </w:tcPr>
          <w:p w:rsidR="00FF6287" w:rsidRDefault="00BA4BE9" w:rsidP="007F7148">
            <w:r>
              <w:t xml:space="preserve">This will contain a reference to the register that will contain the results of mathematics completed in the Accumulator. </w:t>
            </w:r>
            <w:r w:rsidR="00C81630">
              <w:t>This is a special register as it can be manipulated by the Accumulator without using the system bus.</w:t>
            </w:r>
          </w:p>
          <w:p w:rsidR="00BA4BE9" w:rsidRDefault="00BA4BE9" w:rsidP="007F7148"/>
          <w:p w:rsidR="00BA4BE9" w:rsidRDefault="00BA4BE9" w:rsidP="007F7148">
            <w:r>
              <w:t>It is public as it needs to be read by the UI.</w:t>
            </w:r>
          </w:p>
          <w:p w:rsidR="00BA4BE9" w:rsidRDefault="00BA4BE9" w:rsidP="007F7148"/>
        </w:tc>
      </w:tr>
      <w:tr w:rsidR="00FF6287" w:rsidTr="007F7148">
        <w:tc>
          <w:tcPr>
            <w:tcW w:w="1711" w:type="dxa"/>
          </w:tcPr>
          <w:p w:rsidR="00FF6287" w:rsidRDefault="00BA4BE9" w:rsidP="007F7148">
            <w:r>
              <w:t>Private Accumulator</w:t>
            </w:r>
          </w:p>
        </w:tc>
        <w:tc>
          <w:tcPr>
            <w:tcW w:w="2366" w:type="dxa"/>
          </w:tcPr>
          <w:p w:rsidR="00FF6287" w:rsidRDefault="00BA4BE9" w:rsidP="007F7148">
            <w:r>
              <w:t>ACC</w:t>
            </w:r>
          </w:p>
        </w:tc>
        <w:tc>
          <w:tcPr>
            <w:tcW w:w="5499" w:type="dxa"/>
          </w:tcPr>
          <w:p w:rsidR="00FF6287" w:rsidRDefault="00C81630" w:rsidP="007F7148">
            <w:r>
              <w:t>This will contain a reference to the Accumulator, which will complete any arithmetic within the processor.</w:t>
            </w:r>
          </w:p>
          <w:p w:rsidR="00C81630" w:rsidRDefault="00C81630" w:rsidP="007F7148"/>
          <w:p w:rsidR="00C81630" w:rsidRDefault="00C81630" w:rsidP="007F7148">
            <w:r>
              <w:lastRenderedPageBreak/>
              <w:t>This can be private as it does not need to be read by the UI.</w:t>
            </w:r>
          </w:p>
        </w:tc>
      </w:tr>
      <w:tr w:rsidR="00FF6287" w:rsidTr="007F7148">
        <w:tc>
          <w:tcPr>
            <w:tcW w:w="1711" w:type="dxa"/>
          </w:tcPr>
          <w:p w:rsidR="00FF6287" w:rsidRDefault="00FF6287" w:rsidP="007F7148"/>
        </w:tc>
        <w:tc>
          <w:tcPr>
            <w:tcW w:w="2366" w:type="dxa"/>
          </w:tcPr>
          <w:p w:rsidR="00FF6287" w:rsidRDefault="00FF6287" w:rsidP="007F7148"/>
        </w:tc>
        <w:tc>
          <w:tcPr>
            <w:tcW w:w="5499" w:type="dxa"/>
          </w:tcPr>
          <w:p w:rsidR="00FF6287" w:rsidRDefault="00FF6287" w:rsidP="007F7148"/>
        </w:tc>
      </w:tr>
      <w:tr w:rsidR="00AE44EC" w:rsidTr="007F7148">
        <w:tc>
          <w:tcPr>
            <w:tcW w:w="1711" w:type="dxa"/>
          </w:tcPr>
          <w:p w:rsidR="00AE44EC" w:rsidRDefault="00AE44EC" w:rsidP="007F7148">
            <w:r>
              <w:t xml:space="preserve">Public </w:t>
            </w:r>
            <w:r w:rsidR="00C15B5E">
              <w:t>Array&lt;</w:t>
            </w:r>
            <w:r>
              <w:t>Register</w:t>
            </w:r>
            <w:r w:rsidR="00C15B5E">
              <w:t>&gt;</w:t>
            </w:r>
          </w:p>
        </w:tc>
        <w:tc>
          <w:tcPr>
            <w:tcW w:w="2366" w:type="dxa"/>
          </w:tcPr>
          <w:p w:rsidR="00AE44EC" w:rsidRDefault="00C15B5E" w:rsidP="007F7148">
            <w:r>
              <w:t>RegisterBank</w:t>
            </w:r>
          </w:p>
        </w:tc>
        <w:tc>
          <w:tcPr>
            <w:tcW w:w="5499" w:type="dxa"/>
          </w:tcPr>
          <w:p w:rsidR="00AE44EC" w:rsidRDefault="000075A0" w:rsidP="007F7148">
            <w:r>
              <w:t xml:space="preserve">This array </w:t>
            </w:r>
            <w:r w:rsidRPr="00A21710">
              <w:t xml:space="preserve">contains </w:t>
            </w:r>
            <w:r w:rsidR="00A21710">
              <w:t xml:space="preserve">a reference to all of </w:t>
            </w:r>
            <w:r w:rsidRPr="00A21710">
              <w:t>the</w:t>
            </w:r>
            <w:r>
              <w:t xml:space="preserve"> general</w:t>
            </w:r>
            <w:r w:rsidR="00C81630">
              <w:t>-</w:t>
            </w:r>
            <w:r w:rsidR="00A21710">
              <w:t>purpose registers as well as any of the special registers that we want the user to be able to access. An array is used as we know that it will only contain objects of a specified class and we do not expect the length to change.</w:t>
            </w:r>
          </w:p>
          <w:p w:rsidR="001E2C55" w:rsidRDefault="001E2C55" w:rsidP="007F7148">
            <w:pPr>
              <w:rPr>
                <w:color w:val="000000" w:themeColor="text1"/>
              </w:rPr>
            </w:pPr>
          </w:p>
          <w:p w:rsidR="001E2C55" w:rsidRDefault="001E2C55" w:rsidP="007F7148">
            <w:pPr>
              <w:rPr>
                <w:color w:val="000000" w:themeColor="text1"/>
              </w:rPr>
            </w:pPr>
            <w:r>
              <w:rPr>
                <w:color w:val="000000" w:themeColor="text1"/>
              </w:rPr>
              <w:t>It is public as this needs to be accessed by the UI.</w:t>
            </w:r>
          </w:p>
          <w:p w:rsidR="001744FB" w:rsidRPr="00A21710" w:rsidRDefault="001744FB" w:rsidP="007F7148">
            <w:pPr>
              <w:rPr>
                <w:color w:val="000000" w:themeColor="text1"/>
              </w:rPr>
            </w:pPr>
          </w:p>
        </w:tc>
      </w:tr>
      <w:tr w:rsidR="001744FB" w:rsidTr="007F7148">
        <w:tc>
          <w:tcPr>
            <w:tcW w:w="1711" w:type="dxa"/>
          </w:tcPr>
          <w:p w:rsidR="001744FB" w:rsidRDefault="001744FB" w:rsidP="007F7148">
            <w:r>
              <w:t>Public Boolean</w:t>
            </w:r>
          </w:p>
        </w:tc>
        <w:tc>
          <w:tcPr>
            <w:tcW w:w="2366" w:type="dxa"/>
          </w:tcPr>
          <w:p w:rsidR="001744FB" w:rsidRDefault="001744FB" w:rsidP="007F7148">
            <w:r>
              <w:t>Fetching</w:t>
            </w:r>
          </w:p>
        </w:tc>
        <w:tc>
          <w:tcPr>
            <w:tcW w:w="5499" w:type="dxa"/>
          </w:tcPr>
          <w:p w:rsidR="001744FB" w:rsidRDefault="001744FB" w:rsidP="007F7148">
            <w:r>
              <w:t>This public Boolean shows whether the processor is currently in the fetch or execute part of the cycle. Decode has been omitted as a matter of simplicity.</w:t>
            </w:r>
          </w:p>
          <w:p w:rsidR="001744FB" w:rsidRDefault="001744FB" w:rsidP="007F7148"/>
          <w:p w:rsidR="001744FB" w:rsidRDefault="001744FB" w:rsidP="007F7148">
            <w:r>
              <w:t>It is public because this needs to be accessed by the UI.</w:t>
            </w:r>
          </w:p>
          <w:p w:rsidR="001744FB" w:rsidRDefault="001744FB" w:rsidP="007F7148"/>
        </w:tc>
      </w:tr>
      <w:tr w:rsidR="00C15B5E" w:rsidTr="007F7148">
        <w:tc>
          <w:tcPr>
            <w:tcW w:w="1711" w:type="dxa"/>
          </w:tcPr>
          <w:p w:rsidR="00C15B5E" w:rsidRDefault="00C15B5E" w:rsidP="007F7148">
            <w:r>
              <w:t>Public Event</w:t>
            </w:r>
          </w:p>
        </w:tc>
        <w:tc>
          <w:tcPr>
            <w:tcW w:w="2366" w:type="dxa"/>
          </w:tcPr>
          <w:p w:rsidR="00C15B5E" w:rsidRDefault="00C15B5E" w:rsidP="007F7148">
            <w:r>
              <w:t>ClockRising</w:t>
            </w:r>
          </w:p>
        </w:tc>
        <w:tc>
          <w:tcPr>
            <w:tcW w:w="5499" w:type="dxa"/>
          </w:tcPr>
          <w:p w:rsidR="00C15B5E" w:rsidRDefault="00101DB9" w:rsidP="007F7148">
            <w:r>
              <w:t>This event will allow the various sub-components of the processor to know when the correct time is to write to the bus.</w:t>
            </w:r>
          </w:p>
          <w:p w:rsidR="00101DB9" w:rsidRDefault="00101DB9" w:rsidP="007F7148"/>
          <w:p w:rsidR="00101DB9" w:rsidRDefault="00101DB9" w:rsidP="007F7148">
            <w:r>
              <w:t>It is public because the components need to be able to hook onto it.</w:t>
            </w:r>
          </w:p>
          <w:p w:rsidR="00101DB9" w:rsidRDefault="00101DB9" w:rsidP="007F7148"/>
        </w:tc>
      </w:tr>
      <w:tr w:rsidR="00C15B5E" w:rsidTr="007F7148">
        <w:tc>
          <w:tcPr>
            <w:tcW w:w="1711" w:type="dxa"/>
          </w:tcPr>
          <w:p w:rsidR="00C15B5E" w:rsidRDefault="00C15B5E" w:rsidP="007F7148">
            <w:r>
              <w:t>Public Event</w:t>
            </w:r>
          </w:p>
        </w:tc>
        <w:tc>
          <w:tcPr>
            <w:tcW w:w="2366" w:type="dxa"/>
          </w:tcPr>
          <w:p w:rsidR="00C15B5E" w:rsidRDefault="00C15B5E" w:rsidP="007F7148">
            <w:r>
              <w:t>ClockFalling</w:t>
            </w:r>
          </w:p>
        </w:tc>
        <w:tc>
          <w:tcPr>
            <w:tcW w:w="5499" w:type="dxa"/>
          </w:tcPr>
          <w:p w:rsidR="00C15B5E" w:rsidRDefault="00101DB9" w:rsidP="007F7148">
            <w:r>
              <w:t>This event will allow the various sub-components of the processor to know when the correct time to read from the bus and perform computations is.</w:t>
            </w:r>
          </w:p>
          <w:p w:rsidR="00101DB9" w:rsidRDefault="00101DB9" w:rsidP="007F7148"/>
          <w:p w:rsidR="00101DB9" w:rsidRDefault="00101DB9" w:rsidP="007F7148">
            <w:r>
              <w:t>It is public because the components need to be able to hook onto it.</w:t>
            </w:r>
          </w:p>
          <w:p w:rsidR="00101DB9" w:rsidRDefault="00101DB9" w:rsidP="007F7148"/>
        </w:tc>
      </w:tr>
      <w:tr w:rsidR="00AE44EC" w:rsidTr="007F7148">
        <w:tc>
          <w:tcPr>
            <w:tcW w:w="1711" w:type="dxa"/>
          </w:tcPr>
          <w:p w:rsidR="00AE44EC" w:rsidRDefault="00C15B5E" w:rsidP="007F7148">
            <w:r>
              <w:t>Public Event</w:t>
            </w:r>
          </w:p>
        </w:tc>
        <w:tc>
          <w:tcPr>
            <w:tcW w:w="2366" w:type="dxa"/>
          </w:tcPr>
          <w:p w:rsidR="00AE44EC" w:rsidRDefault="00C15B5E" w:rsidP="007F7148">
            <w:r>
              <w:t>UpdateUI</w:t>
            </w:r>
          </w:p>
        </w:tc>
        <w:tc>
          <w:tcPr>
            <w:tcW w:w="5499" w:type="dxa"/>
          </w:tcPr>
          <w:p w:rsidR="00AE44EC" w:rsidRDefault="00101DB9" w:rsidP="007F7148">
            <w:r>
              <w:t>This event will be used to notify the UI components that they need to update their values based on the model as any computation for that clock cycle has been completed.</w:t>
            </w:r>
          </w:p>
          <w:p w:rsidR="001744FB" w:rsidRDefault="001744FB" w:rsidP="007F7148"/>
          <w:p w:rsidR="001744FB" w:rsidRDefault="001744FB" w:rsidP="007F7148">
            <w:r>
              <w:t>This is public as the UI components need to hook onto it.</w:t>
            </w:r>
          </w:p>
          <w:p w:rsidR="001744FB" w:rsidRDefault="001744FB" w:rsidP="007F7148"/>
        </w:tc>
      </w:tr>
      <w:tr w:rsidR="001744FB" w:rsidTr="007F7148">
        <w:tc>
          <w:tcPr>
            <w:tcW w:w="1711" w:type="dxa"/>
          </w:tcPr>
          <w:p w:rsidR="001744FB" w:rsidRDefault="001744FB" w:rsidP="007F7148">
            <w:r>
              <w:lastRenderedPageBreak/>
              <w:t>Public Void Method</w:t>
            </w:r>
          </w:p>
        </w:tc>
        <w:tc>
          <w:tcPr>
            <w:tcW w:w="2366" w:type="dxa"/>
          </w:tcPr>
          <w:p w:rsidR="001744FB" w:rsidRDefault="001744FB" w:rsidP="007F7148">
            <w:proofErr w:type="gramStart"/>
            <w:r>
              <w:t>Clock(</w:t>
            </w:r>
            <w:proofErr w:type="gramEnd"/>
            <w:r>
              <w:t>)</w:t>
            </w:r>
          </w:p>
        </w:tc>
        <w:tc>
          <w:tcPr>
            <w:tcW w:w="5499" w:type="dxa"/>
          </w:tcPr>
          <w:p w:rsidR="001744FB" w:rsidRDefault="001744FB" w:rsidP="007F7148">
            <w:r>
              <w:t xml:space="preserve">The </w:t>
            </w:r>
            <w:proofErr w:type="gramStart"/>
            <w:r>
              <w:t>Clock(</w:t>
            </w:r>
            <w:proofErr w:type="gramEnd"/>
            <w:r>
              <w:t xml:space="preserve">) method is used to iterate the processor through a single clock cycle. This will be called by a timer, or when a user manually clicks a button to cycle through the </w:t>
            </w:r>
          </w:p>
        </w:tc>
      </w:tr>
    </w:tbl>
    <w:p w:rsidR="00BC009D" w:rsidRDefault="00BC009D" w:rsidP="00BC009D">
      <w:pPr>
        <w:pStyle w:val="Heading4"/>
        <w:ind w:firstLine="0"/>
      </w:pPr>
      <w:r>
        <w:t>Algorithms</w:t>
      </w:r>
    </w:p>
    <w:p w:rsidR="001744FB" w:rsidRDefault="001744FB" w:rsidP="001744FB">
      <w:pPr>
        <w:ind w:firstLine="0"/>
      </w:pPr>
      <w:r>
        <w:t xml:space="preserve">There are two primarily algorithms held within the Processor class. </w:t>
      </w:r>
      <w:proofErr w:type="gramStart"/>
      <w:r>
        <w:t>Clock(</w:t>
      </w:r>
      <w:proofErr w:type="gramEnd"/>
      <w:r>
        <w:t>) which forms the basis of the workings of the entire processor and calls the fetch routine or the fetched instruction.</w:t>
      </w:r>
    </w:p>
    <w:p w:rsidR="001744FB" w:rsidRDefault="001744FB" w:rsidP="001744FB">
      <w:pPr>
        <w:ind w:firstLine="0"/>
      </w:pPr>
    </w:p>
    <w:p w:rsidR="001744FB" w:rsidRDefault="001744FB" w:rsidP="001744FB">
      <w:pPr>
        <w:ind w:firstLine="0"/>
      </w:pPr>
      <w:r>
        <w:t>CLOCK:</w:t>
      </w:r>
    </w:p>
    <w:p w:rsidR="001744FB" w:rsidRDefault="001744FB" w:rsidP="001744FB">
      <w:pPr>
        <w:ind w:firstLine="0"/>
      </w:pPr>
      <w:r>
        <w:tab/>
        <w:t>IF PROCESSOR IS FETCHING THEN</w:t>
      </w:r>
    </w:p>
    <w:p w:rsidR="001744FB" w:rsidRDefault="001744FB" w:rsidP="001744FB">
      <w:pPr>
        <w:ind w:firstLine="0"/>
      </w:pPr>
      <w:r>
        <w:tab/>
      </w:r>
      <w:r>
        <w:tab/>
        <w:t>EXECUTE FETCH ROUTINE</w:t>
      </w:r>
    </w:p>
    <w:p w:rsidR="001744FB" w:rsidRDefault="001744FB" w:rsidP="001744FB">
      <w:pPr>
        <w:ind w:firstLine="0"/>
      </w:pPr>
      <w:r>
        <w:tab/>
        <w:t>ELSE</w:t>
      </w:r>
    </w:p>
    <w:p w:rsidR="001744FB" w:rsidRDefault="001744FB" w:rsidP="001744FB">
      <w:pPr>
        <w:ind w:firstLine="0"/>
      </w:pPr>
      <w:r>
        <w:tab/>
      </w:r>
      <w:r>
        <w:tab/>
        <w:t>EXECUTE SELECTED INSTRUCTION.</w:t>
      </w:r>
    </w:p>
    <w:p w:rsidR="001744FB" w:rsidRDefault="001744FB" w:rsidP="001744FB">
      <w:pPr>
        <w:ind w:firstLine="0"/>
      </w:pPr>
      <w:r>
        <w:tab/>
      </w:r>
      <w:r>
        <w:tab/>
        <w:t>IF INSTRUCTION IS COMPLETE, FETCHING = TRUE</w:t>
      </w:r>
    </w:p>
    <w:p w:rsidR="001744FB" w:rsidRDefault="001744FB" w:rsidP="001744FB">
      <w:pPr>
        <w:ind w:firstLine="0"/>
      </w:pPr>
      <w:r>
        <w:tab/>
        <w:t>END</w:t>
      </w:r>
    </w:p>
    <w:p w:rsidR="001744FB" w:rsidRDefault="001744FB" w:rsidP="001744FB">
      <w:pPr>
        <w:ind w:firstLine="0"/>
      </w:pPr>
    </w:p>
    <w:p w:rsidR="001744FB" w:rsidRDefault="001744FB" w:rsidP="001744FB">
      <w:pPr>
        <w:ind w:firstLine="0"/>
      </w:pPr>
      <w:r>
        <w:tab/>
        <w:t xml:space="preserve">TRIGGER </w:t>
      </w:r>
      <w:r w:rsidR="00DE3302">
        <w:t>CLOCK RISING EVENT</w:t>
      </w:r>
    </w:p>
    <w:p w:rsidR="00DE3302" w:rsidRDefault="00DE3302" w:rsidP="001744FB">
      <w:pPr>
        <w:ind w:firstLine="0"/>
      </w:pPr>
      <w:r>
        <w:tab/>
        <w:t>TRIGGER CLOCK FALLING EVENT</w:t>
      </w:r>
    </w:p>
    <w:p w:rsidR="00DE3302" w:rsidRDefault="00DE3302" w:rsidP="001744FB">
      <w:pPr>
        <w:ind w:firstLine="0"/>
      </w:pPr>
      <w:r>
        <w:tab/>
        <w:t>TRIGGER UI UPDATE</w:t>
      </w:r>
    </w:p>
    <w:p w:rsidR="00DE3302" w:rsidRDefault="00DE3302" w:rsidP="001744FB">
      <w:pPr>
        <w:ind w:firstLine="0"/>
      </w:pPr>
    </w:p>
    <w:p w:rsidR="00DE3302" w:rsidRDefault="00DE3302" w:rsidP="001744FB">
      <w:pPr>
        <w:ind w:firstLine="0"/>
      </w:pPr>
      <w:r>
        <w:t>This algorithm remains simple as the more complicated logic is moved away into the instructions themselves. This makes debugging easier as it means it is more likely a problem with the individual instruction than the dispatching logic.</w:t>
      </w:r>
    </w:p>
    <w:p w:rsidR="007F7148" w:rsidRDefault="007F7148" w:rsidP="001744FB">
      <w:pPr>
        <w:ind w:firstLine="0"/>
      </w:pPr>
    </w:p>
    <w:p w:rsidR="007F7148" w:rsidRDefault="007F7148" w:rsidP="001744FB">
      <w:pPr>
        <w:ind w:firstLine="0"/>
      </w:pPr>
      <w:r>
        <w:t>The other algorithm is the fetching instruction:</w:t>
      </w:r>
    </w:p>
    <w:p w:rsidR="007F7148" w:rsidRDefault="007F7148" w:rsidP="001744FB">
      <w:pPr>
        <w:ind w:firstLine="0"/>
      </w:pPr>
      <w:r>
        <w:t>FETCH:</w:t>
      </w:r>
    </w:p>
    <w:p w:rsidR="007F7148" w:rsidRDefault="007F7148" w:rsidP="001744FB">
      <w:pPr>
        <w:ind w:firstLine="0"/>
      </w:pPr>
      <w:r>
        <w:tab/>
        <w:t>SET MAR TO PROGRAM COUNTER</w:t>
      </w:r>
    </w:p>
    <w:p w:rsidR="007F7148" w:rsidRDefault="007F7148" w:rsidP="001744FB">
      <w:pPr>
        <w:ind w:firstLine="0"/>
      </w:pPr>
      <w:r>
        <w:tab/>
        <w:t>INCREMENT PROGRAM COUNTER</w:t>
      </w:r>
    </w:p>
    <w:p w:rsidR="007F7148" w:rsidRDefault="007F7148" w:rsidP="001744FB">
      <w:pPr>
        <w:ind w:firstLine="0"/>
      </w:pPr>
      <w:r>
        <w:tab/>
        <w:t>TELL MEMORY TO READ TWO BYTES</w:t>
      </w:r>
    </w:p>
    <w:p w:rsidR="007F7148" w:rsidRDefault="007F7148" w:rsidP="001744FB">
      <w:pPr>
        <w:ind w:firstLine="0"/>
      </w:pPr>
    </w:p>
    <w:p w:rsidR="007F7148" w:rsidRDefault="007F7148" w:rsidP="001744FB">
      <w:pPr>
        <w:ind w:firstLine="0"/>
      </w:pPr>
      <w:r>
        <w:tab/>
        <w:t>READ MDR INTO CIR</w:t>
      </w:r>
    </w:p>
    <w:p w:rsidR="007F7148" w:rsidRDefault="007F7148" w:rsidP="001744FB">
      <w:pPr>
        <w:ind w:firstLine="0"/>
      </w:pPr>
    </w:p>
    <w:p w:rsidR="007F7148" w:rsidRDefault="007F7148" w:rsidP="001744FB">
      <w:pPr>
        <w:ind w:firstLine="0"/>
      </w:pPr>
      <w:r>
        <w:lastRenderedPageBreak/>
        <w:tab/>
        <w:t>SET MAR TO PROGRAM COUNTER</w:t>
      </w:r>
    </w:p>
    <w:p w:rsidR="007F7148" w:rsidRDefault="007F7148" w:rsidP="001744FB">
      <w:pPr>
        <w:ind w:firstLine="0"/>
      </w:pPr>
      <w:r>
        <w:tab/>
        <w:t>INCREMENT PROGRAM COUNTER</w:t>
      </w:r>
    </w:p>
    <w:p w:rsidR="007F7148" w:rsidRDefault="007F7148" w:rsidP="001744FB">
      <w:pPr>
        <w:ind w:firstLine="0"/>
      </w:pPr>
      <w:r>
        <w:tab/>
        <w:t>TELL MEMORY TO READ TWO BYTES</w:t>
      </w:r>
    </w:p>
    <w:p w:rsidR="007F7148" w:rsidRDefault="007F7148" w:rsidP="001744FB">
      <w:pPr>
        <w:ind w:firstLine="0"/>
      </w:pPr>
    </w:p>
    <w:p w:rsidR="007F7148" w:rsidRDefault="007F7148" w:rsidP="001744FB">
      <w:pPr>
        <w:ind w:firstLine="0"/>
      </w:pPr>
      <w:r>
        <w:tab/>
        <w:t>READ MDR INTO CIR SECOND WORD</w:t>
      </w:r>
    </w:p>
    <w:p w:rsidR="007F7148" w:rsidRDefault="007F7148" w:rsidP="001744FB">
      <w:pPr>
        <w:ind w:firstLine="0"/>
      </w:pPr>
    </w:p>
    <w:p w:rsidR="007F7148" w:rsidRDefault="007F7148" w:rsidP="001744FB">
      <w:pPr>
        <w:ind w:firstLine="0"/>
      </w:pPr>
      <w:r>
        <w:t xml:space="preserve">As this is written in micro-code, it can only consist of simple processor operations such as register read/writes and ALU arithmetic. </w:t>
      </w:r>
    </w:p>
    <w:p w:rsidR="001744FB" w:rsidRDefault="001744FB" w:rsidP="001744FB"/>
    <w:p w:rsidR="001744FB" w:rsidRPr="00AE44EC" w:rsidRDefault="001744FB" w:rsidP="001744FB">
      <w:pPr>
        <w:pStyle w:val="Heading4"/>
        <w:ind w:firstLine="0"/>
      </w:pPr>
      <w:r>
        <w:t>Validation</w:t>
      </w:r>
    </w:p>
    <w:p w:rsidR="001744FB" w:rsidRDefault="007F7148" w:rsidP="007F7148">
      <w:pPr>
        <w:ind w:firstLine="0"/>
      </w:pPr>
      <w:r>
        <w:t>No validation will occur within the processor class, as validation will only occur in the view part of the application.</w:t>
      </w:r>
    </w:p>
    <w:p w:rsidR="007F7148" w:rsidRDefault="007F7148" w:rsidP="007F7148">
      <w:pPr>
        <w:ind w:firstLine="0"/>
      </w:pPr>
    </w:p>
    <w:p w:rsidR="001744FB" w:rsidRPr="00AE44EC" w:rsidRDefault="001744FB" w:rsidP="001744FB">
      <w:pPr>
        <w:pStyle w:val="Heading4"/>
        <w:ind w:firstLine="0"/>
      </w:pPr>
      <w:r>
        <w:t>Test Data</w:t>
      </w:r>
    </w:p>
    <w:p w:rsidR="001744FB" w:rsidRDefault="007F7148" w:rsidP="007F7148">
      <w:pPr>
        <w:ind w:firstLine="0"/>
      </w:pPr>
      <w:r>
        <w:t>With just the code for the processor written, very little testing will be possible. The only test that conclusively proves that the processor works correctly will be allowing it tick over and ensuring that the program counter cleanly increments by 2 every other processor cycle. Further testing can be completed once the instructions are complete, as testing these will test the processor class itself.</w:t>
      </w:r>
    </w:p>
    <w:p w:rsidR="00B76964" w:rsidRDefault="00B76964" w:rsidP="007F7148">
      <w:pPr>
        <w:ind w:firstLine="0"/>
      </w:pPr>
    </w:p>
    <w:p w:rsidR="00B76964" w:rsidRDefault="00B76964" w:rsidP="007F7148">
      <w:pPr>
        <w:ind w:firstLine="0"/>
      </w:pPr>
    </w:p>
    <w:p w:rsidR="00B76964" w:rsidRDefault="00B76964" w:rsidP="007F7148">
      <w:pPr>
        <w:ind w:firstLine="0"/>
      </w:pPr>
    </w:p>
    <w:p w:rsidR="00B76964" w:rsidRDefault="00B76964" w:rsidP="00B76964">
      <w:pPr>
        <w:pStyle w:val="Heading4"/>
        <w:ind w:firstLine="0"/>
      </w:pPr>
      <w:r>
        <w:t>Usability Features</w:t>
      </w:r>
    </w:p>
    <w:p w:rsidR="00B76964" w:rsidRDefault="00B76964" w:rsidP="00B76964">
      <w:pPr>
        <w:ind w:firstLine="0"/>
      </w:pPr>
      <w:r>
        <w:t>Since this is not part of the UI and instead part of the model, therefore there is not a lot of usability planning in terms of interface, however, we can still consider the workings of the model and how they are simplified to make sense for the user.</w:t>
      </w:r>
    </w:p>
    <w:p w:rsidR="00AB5C7C" w:rsidRPr="00B76964" w:rsidRDefault="00AB5C7C" w:rsidP="00B76964">
      <w:pPr>
        <w:ind w:firstLine="0"/>
      </w:pPr>
    </w:p>
    <w:tbl>
      <w:tblPr>
        <w:tblStyle w:val="APAReport"/>
        <w:tblpPr w:leftFromText="180" w:rightFromText="180" w:vertAnchor="text" w:horzAnchor="margin" w:tblpY="120"/>
        <w:tblW w:w="0" w:type="auto"/>
        <w:tblLook w:val="04A0" w:firstRow="1" w:lastRow="0" w:firstColumn="1" w:lastColumn="0" w:noHBand="0" w:noVBand="1"/>
      </w:tblPr>
      <w:tblGrid>
        <w:gridCol w:w="3369"/>
        <w:gridCol w:w="6207"/>
      </w:tblGrid>
      <w:tr w:rsidR="00AB5C7C" w:rsidTr="00AB5C7C">
        <w:trPr>
          <w:cnfStyle w:val="100000000000" w:firstRow="1" w:lastRow="0" w:firstColumn="0" w:lastColumn="0" w:oddVBand="0" w:evenVBand="0" w:oddHBand="0" w:evenHBand="0" w:firstRowFirstColumn="0" w:firstRowLastColumn="0" w:lastRowFirstColumn="0" w:lastRowLastColumn="0"/>
        </w:trPr>
        <w:tc>
          <w:tcPr>
            <w:tcW w:w="3369" w:type="dxa"/>
          </w:tcPr>
          <w:p w:rsidR="00AB5C7C" w:rsidRDefault="00AB5C7C" w:rsidP="00AB5C7C">
            <w:r>
              <w:t>Usability Feature</w:t>
            </w:r>
          </w:p>
        </w:tc>
        <w:tc>
          <w:tcPr>
            <w:tcW w:w="6207" w:type="dxa"/>
          </w:tcPr>
          <w:p w:rsidR="00AB5C7C" w:rsidRDefault="00AB5C7C" w:rsidP="00AB5C7C">
            <w:r>
              <w:t>Justification</w:t>
            </w:r>
            <w:r w:rsidR="00B235BE">
              <w:t xml:space="preserve"> and Explanation</w:t>
            </w:r>
          </w:p>
        </w:tc>
      </w:tr>
      <w:tr w:rsidR="00AB5C7C" w:rsidTr="00AB5C7C">
        <w:tc>
          <w:tcPr>
            <w:tcW w:w="3369" w:type="dxa"/>
          </w:tcPr>
          <w:p w:rsidR="00AB5C7C" w:rsidRDefault="00AB5C7C" w:rsidP="00AB5C7C">
            <w:r>
              <w:t>Simplified Nature</w:t>
            </w:r>
          </w:p>
        </w:tc>
        <w:tc>
          <w:tcPr>
            <w:tcW w:w="6207" w:type="dxa"/>
          </w:tcPr>
          <w:p w:rsidR="00AB5C7C" w:rsidRDefault="00AB5C7C" w:rsidP="00AB5C7C">
            <w:r>
              <w:t>The workings of the processor have been greatly simplified in comparison to a contemporary processor. This will allow the user to be able to build up their understanding and not be overwhelmed by the complexity of a modern processor. This simplification will also make it easier to develop.</w:t>
            </w:r>
          </w:p>
          <w:p w:rsidR="00AB5C7C" w:rsidRDefault="00AB5C7C" w:rsidP="00AB5C7C"/>
        </w:tc>
      </w:tr>
      <w:tr w:rsidR="00AB5C7C" w:rsidTr="00AB5C7C">
        <w:tc>
          <w:tcPr>
            <w:tcW w:w="3369" w:type="dxa"/>
          </w:tcPr>
          <w:p w:rsidR="00AB5C7C" w:rsidRDefault="00AB5C7C" w:rsidP="00AB5C7C">
            <w:r>
              <w:lastRenderedPageBreak/>
              <w:t xml:space="preserve">Limited </w:t>
            </w:r>
            <w:proofErr w:type="gramStart"/>
            <w:r>
              <w:t>amount</w:t>
            </w:r>
            <w:proofErr w:type="gramEnd"/>
            <w:r>
              <w:t xml:space="preserve"> of components</w:t>
            </w:r>
          </w:p>
        </w:tc>
        <w:tc>
          <w:tcPr>
            <w:tcW w:w="6207" w:type="dxa"/>
          </w:tcPr>
          <w:p w:rsidR="00AB5C7C" w:rsidRDefault="00AB5C7C" w:rsidP="00AB5C7C">
            <w:r>
              <w:t xml:space="preserve">Where a modern processor may have hundreds of registers, I have kept it limited to a handful of special registers, removing those that are not needed by the A-Level specification. This makes it less overwhelming for someone first looking to learn more about a processor. </w:t>
            </w:r>
          </w:p>
          <w:p w:rsidR="00D01A2D" w:rsidRDefault="00D01A2D" w:rsidP="00AB5C7C"/>
        </w:tc>
      </w:tr>
    </w:tbl>
    <w:p w:rsidR="00B76964" w:rsidRPr="001744FB" w:rsidRDefault="00B76964" w:rsidP="007F7148">
      <w:pPr>
        <w:ind w:firstLine="0"/>
      </w:pPr>
    </w:p>
    <w:p w:rsidR="007F7148" w:rsidRDefault="007F7148" w:rsidP="007F7148">
      <w:pPr>
        <w:pStyle w:val="Heading3"/>
        <w:ind w:firstLine="0"/>
      </w:pPr>
      <w:bookmarkStart w:id="42" w:name="_Toc5107047"/>
      <w:r>
        <w:t>Designing the Register Class</w:t>
      </w:r>
      <w:bookmarkEnd w:id="42"/>
    </w:p>
    <w:p w:rsidR="00BC009D" w:rsidRDefault="007F7148" w:rsidP="007F7148">
      <w:pPr>
        <w:ind w:firstLine="0"/>
      </w:pPr>
      <w:r>
        <w:t>The register class is the base class for all types of registers in the processor with a variety of lengths and purposes, from the generic user-addressable single word registers to the double word special current instruction register.</w:t>
      </w:r>
    </w:p>
    <w:p w:rsidR="007F7148" w:rsidRDefault="007F7148" w:rsidP="007F7148">
      <w:pPr>
        <w:ind w:firstLine="0"/>
        <w:rPr>
          <w:rFonts w:asciiTheme="majorHAnsi" w:eastAsiaTheme="majorEastAsia" w:hAnsiTheme="majorHAnsi" w:cstheme="majorBidi"/>
          <w:b/>
          <w:bCs/>
        </w:rPr>
      </w:pPr>
    </w:p>
    <w:p w:rsidR="007F7148" w:rsidRPr="00AE44EC" w:rsidRDefault="007F7148" w:rsidP="007F7148">
      <w:pPr>
        <w:pStyle w:val="Heading4"/>
        <w:ind w:firstLine="0"/>
      </w:pPr>
      <w:r>
        <w:t>Properties and Methods</w:t>
      </w:r>
    </w:p>
    <w:p w:rsidR="007F7148" w:rsidRDefault="007F7148" w:rsidP="007F7148">
      <w:pPr>
        <w:ind w:firstLine="0"/>
      </w:pPr>
      <w:r>
        <w:t>The following table shows the expected properties, methods etc of the register class as well as an explanation and a reason for the access protection.</w:t>
      </w:r>
    </w:p>
    <w:p w:rsidR="007F7148" w:rsidRDefault="007F7148" w:rsidP="007F7148">
      <w:pPr>
        <w:ind w:firstLine="0"/>
      </w:pPr>
    </w:p>
    <w:tbl>
      <w:tblPr>
        <w:tblStyle w:val="APAReport"/>
        <w:tblpPr w:leftFromText="180" w:rightFromText="180" w:vertAnchor="text" w:tblpXSpec="right" w:tblpY="1"/>
        <w:tblOverlap w:val="never"/>
        <w:tblW w:w="0" w:type="auto"/>
        <w:tblLook w:val="04A0" w:firstRow="1" w:lastRow="0" w:firstColumn="1" w:lastColumn="0" w:noHBand="0" w:noVBand="1"/>
      </w:tblPr>
      <w:tblGrid>
        <w:gridCol w:w="1711"/>
        <w:gridCol w:w="2366"/>
        <w:gridCol w:w="5499"/>
      </w:tblGrid>
      <w:tr w:rsidR="007F7148" w:rsidTr="00AA1433">
        <w:trPr>
          <w:cnfStyle w:val="100000000000" w:firstRow="1" w:lastRow="0" w:firstColumn="0" w:lastColumn="0" w:oddVBand="0" w:evenVBand="0" w:oddHBand="0" w:evenHBand="0" w:firstRowFirstColumn="0" w:firstRowLastColumn="0" w:lastRowFirstColumn="0" w:lastRowLastColumn="0"/>
        </w:trPr>
        <w:tc>
          <w:tcPr>
            <w:tcW w:w="1711" w:type="dxa"/>
          </w:tcPr>
          <w:p w:rsidR="007F7148" w:rsidRDefault="007F7148" w:rsidP="00AA1433">
            <w:r>
              <w:t>Type</w:t>
            </w:r>
          </w:p>
        </w:tc>
        <w:tc>
          <w:tcPr>
            <w:tcW w:w="2366" w:type="dxa"/>
          </w:tcPr>
          <w:p w:rsidR="007F7148" w:rsidRDefault="007F7148" w:rsidP="00AA1433">
            <w:r>
              <w:t>Name</w:t>
            </w:r>
          </w:p>
        </w:tc>
        <w:tc>
          <w:tcPr>
            <w:tcW w:w="5499" w:type="dxa"/>
          </w:tcPr>
          <w:p w:rsidR="007F7148" w:rsidRDefault="007F7148" w:rsidP="00AA1433">
            <w:r>
              <w:t>Explanation</w:t>
            </w:r>
          </w:p>
        </w:tc>
      </w:tr>
      <w:tr w:rsidR="007F7148" w:rsidTr="00AA1433">
        <w:tc>
          <w:tcPr>
            <w:tcW w:w="1711" w:type="dxa"/>
          </w:tcPr>
          <w:p w:rsidR="007F7148" w:rsidRDefault="007F7148" w:rsidP="00AA1433">
            <w:r>
              <w:t>Private Bus</w:t>
            </w:r>
          </w:p>
        </w:tc>
        <w:tc>
          <w:tcPr>
            <w:tcW w:w="2366" w:type="dxa"/>
          </w:tcPr>
          <w:p w:rsidR="007F7148" w:rsidRDefault="00BC60FB" w:rsidP="00AA1433">
            <w:r>
              <w:t>_bus</w:t>
            </w:r>
          </w:p>
        </w:tc>
        <w:tc>
          <w:tcPr>
            <w:tcW w:w="5499" w:type="dxa"/>
          </w:tcPr>
          <w:p w:rsidR="007F7148" w:rsidRDefault="00BC60FB" w:rsidP="00AA1433">
            <w:r>
              <w:t xml:space="preserve">This variable will reference the bus that the register’s data input and output </w:t>
            </w:r>
            <w:r w:rsidR="001731E6">
              <w:t>ports are connected to.</w:t>
            </w:r>
          </w:p>
          <w:p w:rsidR="007F7148" w:rsidRDefault="007F7148" w:rsidP="00AA1433"/>
          <w:p w:rsidR="007F7148" w:rsidRDefault="007F7148" w:rsidP="00AA1433">
            <w:r>
              <w:t xml:space="preserve"> It is private as other objects will not need to access it.</w:t>
            </w:r>
          </w:p>
          <w:p w:rsidR="007F7148" w:rsidRDefault="007F7148" w:rsidP="00AA1433"/>
        </w:tc>
      </w:tr>
      <w:tr w:rsidR="007F7148" w:rsidTr="00AA1433">
        <w:tc>
          <w:tcPr>
            <w:tcW w:w="1711" w:type="dxa"/>
          </w:tcPr>
          <w:p w:rsidR="007F7148" w:rsidRDefault="007F7148" w:rsidP="00AA1433">
            <w:r>
              <w:t>Private Array&lt;Byte&gt;</w:t>
            </w:r>
          </w:p>
        </w:tc>
        <w:tc>
          <w:tcPr>
            <w:tcW w:w="2366" w:type="dxa"/>
          </w:tcPr>
          <w:p w:rsidR="007F7148" w:rsidRDefault="00BC60FB" w:rsidP="00AA1433">
            <w:r>
              <w:t>_value</w:t>
            </w:r>
          </w:p>
        </w:tc>
        <w:tc>
          <w:tcPr>
            <w:tcW w:w="5499" w:type="dxa"/>
          </w:tcPr>
          <w:p w:rsidR="007F7148" w:rsidRDefault="007F7148" w:rsidP="001731E6">
            <w:r>
              <w:t xml:space="preserve">This </w:t>
            </w:r>
            <w:r w:rsidR="001731E6">
              <w:t>byte array contains the data held by the register. It can be accessed through a getter and setter, which means that the data array itself is private but can be accessed in a controlled manner.</w:t>
            </w:r>
          </w:p>
          <w:p w:rsidR="001731E6" w:rsidRDefault="001731E6" w:rsidP="001731E6"/>
        </w:tc>
      </w:tr>
      <w:tr w:rsidR="007F7148" w:rsidTr="00AA1433">
        <w:tc>
          <w:tcPr>
            <w:tcW w:w="1711" w:type="dxa"/>
          </w:tcPr>
          <w:p w:rsidR="007F7148" w:rsidRDefault="00BC60FB" w:rsidP="00AA1433">
            <w:r>
              <w:t>Private Processor</w:t>
            </w:r>
          </w:p>
        </w:tc>
        <w:tc>
          <w:tcPr>
            <w:tcW w:w="2366" w:type="dxa"/>
          </w:tcPr>
          <w:p w:rsidR="007F7148" w:rsidRDefault="00BC60FB" w:rsidP="00AA1433">
            <w:r>
              <w:t>_proc</w:t>
            </w:r>
          </w:p>
        </w:tc>
        <w:tc>
          <w:tcPr>
            <w:tcW w:w="5499" w:type="dxa"/>
          </w:tcPr>
          <w:p w:rsidR="007F7148" w:rsidRDefault="001731E6" w:rsidP="00AA1433">
            <w:r>
              <w:t>This variable will reference the processor that the register is connected to.</w:t>
            </w:r>
          </w:p>
          <w:p w:rsidR="001731E6" w:rsidRDefault="001731E6" w:rsidP="00AA1433"/>
          <w:p w:rsidR="001731E6" w:rsidRDefault="001731E6" w:rsidP="00AA1433">
            <w:r>
              <w:t>It private as no other objects will need to access it.</w:t>
            </w:r>
          </w:p>
          <w:p w:rsidR="001731E6" w:rsidRDefault="001731E6" w:rsidP="00AA1433"/>
        </w:tc>
      </w:tr>
      <w:tr w:rsidR="00BC60FB" w:rsidTr="00AA1433">
        <w:tc>
          <w:tcPr>
            <w:tcW w:w="1711" w:type="dxa"/>
          </w:tcPr>
          <w:p w:rsidR="00BC60FB" w:rsidRDefault="00BC60FB" w:rsidP="00AA1433">
            <w:r>
              <w:t xml:space="preserve">Private Void </w:t>
            </w:r>
            <w:r>
              <w:lastRenderedPageBreak/>
              <w:t>Method</w:t>
            </w:r>
          </w:p>
        </w:tc>
        <w:tc>
          <w:tcPr>
            <w:tcW w:w="2366" w:type="dxa"/>
          </w:tcPr>
          <w:p w:rsidR="00BC60FB" w:rsidRDefault="00BC60FB" w:rsidP="00AA1433">
            <w:r>
              <w:lastRenderedPageBreak/>
              <w:t>ClockRisingHandler</w:t>
            </w:r>
          </w:p>
        </w:tc>
        <w:tc>
          <w:tcPr>
            <w:tcW w:w="5499" w:type="dxa"/>
          </w:tcPr>
          <w:p w:rsidR="00BC60FB" w:rsidRDefault="001731E6" w:rsidP="00AA1433">
            <w:r>
              <w:t xml:space="preserve">This handler is called when the ClockRising event is </w:t>
            </w:r>
            <w:r>
              <w:lastRenderedPageBreak/>
              <w:t>propagated.</w:t>
            </w:r>
          </w:p>
          <w:p w:rsidR="001731E6" w:rsidRDefault="001731E6" w:rsidP="00AA1433"/>
        </w:tc>
      </w:tr>
      <w:tr w:rsidR="00BC60FB" w:rsidTr="00AA1433">
        <w:tc>
          <w:tcPr>
            <w:tcW w:w="1711" w:type="dxa"/>
          </w:tcPr>
          <w:p w:rsidR="00BC60FB" w:rsidRDefault="00BC60FB" w:rsidP="00AA1433">
            <w:r>
              <w:lastRenderedPageBreak/>
              <w:t>Private Void Method</w:t>
            </w:r>
          </w:p>
        </w:tc>
        <w:tc>
          <w:tcPr>
            <w:tcW w:w="2366" w:type="dxa"/>
          </w:tcPr>
          <w:p w:rsidR="00BC60FB" w:rsidRDefault="00BC60FB" w:rsidP="00AA1433">
            <w:r>
              <w:t>ClockFallingHandler</w:t>
            </w:r>
          </w:p>
        </w:tc>
        <w:tc>
          <w:tcPr>
            <w:tcW w:w="5499" w:type="dxa"/>
          </w:tcPr>
          <w:p w:rsidR="00BC60FB" w:rsidRDefault="001731E6" w:rsidP="00AA1433">
            <w:r>
              <w:t>This handler is called when the ClockFalling event is propagated.</w:t>
            </w:r>
          </w:p>
          <w:p w:rsidR="001731E6" w:rsidRDefault="001731E6" w:rsidP="00AA1433"/>
        </w:tc>
      </w:tr>
      <w:tr w:rsidR="00BC60FB" w:rsidTr="00AA1433">
        <w:tc>
          <w:tcPr>
            <w:tcW w:w="1711" w:type="dxa"/>
          </w:tcPr>
          <w:p w:rsidR="00BC60FB" w:rsidRDefault="00BC60FB" w:rsidP="00AA1433">
            <w:r>
              <w:t>Public Void Method</w:t>
            </w:r>
          </w:p>
        </w:tc>
        <w:tc>
          <w:tcPr>
            <w:tcW w:w="2366" w:type="dxa"/>
          </w:tcPr>
          <w:p w:rsidR="00BC60FB" w:rsidRDefault="00BC60FB" w:rsidP="00AA1433">
            <w:r>
              <w:t>SetFlags</w:t>
            </w:r>
          </w:p>
        </w:tc>
        <w:tc>
          <w:tcPr>
            <w:tcW w:w="5499" w:type="dxa"/>
          </w:tcPr>
          <w:p w:rsidR="00BC60FB" w:rsidRDefault="001731E6" w:rsidP="00AA1433">
            <w:r>
              <w:t>This method is called by other objects in order to control the operation of the Register.</w:t>
            </w:r>
            <w:r w:rsidR="000550C2">
              <w:t xml:space="preserve"> Hence it needs to be public.</w:t>
            </w:r>
          </w:p>
        </w:tc>
      </w:tr>
    </w:tbl>
    <w:p w:rsidR="000550C2" w:rsidRDefault="000550C2" w:rsidP="000550C2">
      <w:pPr>
        <w:pStyle w:val="Heading4"/>
        <w:ind w:firstLine="0"/>
      </w:pPr>
      <w:r>
        <w:t>Algorithms</w:t>
      </w:r>
    </w:p>
    <w:p w:rsidR="000550C2" w:rsidRDefault="000550C2" w:rsidP="000550C2">
      <w:pPr>
        <w:ind w:firstLine="0"/>
      </w:pPr>
      <w:r>
        <w:t>There are two interesting algorithms in the register.</w:t>
      </w:r>
    </w:p>
    <w:p w:rsidR="000550C2" w:rsidRDefault="000550C2" w:rsidP="000550C2">
      <w:pPr>
        <w:ind w:firstLine="0"/>
      </w:pPr>
    </w:p>
    <w:p w:rsidR="000550C2" w:rsidRDefault="000550C2" w:rsidP="000550C2">
      <w:pPr>
        <w:ind w:firstLine="0"/>
      </w:pPr>
      <w:r>
        <w:t>CLOCK RISING HANDLER:</w:t>
      </w:r>
    </w:p>
    <w:p w:rsidR="000550C2" w:rsidRDefault="000550C2" w:rsidP="00A61742">
      <w:pPr>
        <w:ind w:firstLine="0"/>
      </w:pPr>
      <w:r>
        <w:tab/>
        <w:t xml:space="preserve">IF </w:t>
      </w:r>
      <w:r w:rsidR="00A61742">
        <w:t>REGISTER READ FLAG IS TRUE:</w:t>
      </w:r>
    </w:p>
    <w:p w:rsidR="00A61742" w:rsidRDefault="00A61742" w:rsidP="00A61742">
      <w:pPr>
        <w:ind w:firstLine="0"/>
      </w:pPr>
      <w:r>
        <w:tab/>
      </w:r>
      <w:r>
        <w:tab/>
        <w:t>IF REGISTER TWO BYTE FLAG IS TRUE:</w:t>
      </w:r>
    </w:p>
    <w:p w:rsidR="00A61742" w:rsidRDefault="00A61742" w:rsidP="00A61742">
      <w:pPr>
        <w:ind w:firstLine="0"/>
      </w:pPr>
      <w:r>
        <w:tab/>
      </w:r>
      <w:r>
        <w:tab/>
      </w:r>
      <w:r>
        <w:tab/>
        <w:t>WRITE 2 BYTES TO THE BUS</w:t>
      </w:r>
    </w:p>
    <w:p w:rsidR="00A61742" w:rsidRDefault="00A61742" w:rsidP="00A61742">
      <w:pPr>
        <w:ind w:firstLine="0"/>
      </w:pPr>
      <w:r>
        <w:tab/>
      </w:r>
      <w:r>
        <w:tab/>
        <w:t>ELSE:</w:t>
      </w:r>
    </w:p>
    <w:p w:rsidR="00A61742" w:rsidRDefault="00A61742" w:rsidP="00A61742">
      <w:pPr>
        <w:ind w:firstLine="0"/>
      </w:pPr>
      <w:r>
        <w:tab/>
      </w:r>
      <w:r>
        <w:tab/>
      </w:r>
      <w:r>
        <w:tab/>
        <w:t>WRITE 1 BYTE TO THE BUS</w:t>
      </w:r>
    </w:p>
    <w:p w:rsidR="000550C2" w:rsidRDefault="000550C2" w:rsidP="000550C2">
      <w:pPr>
        <w:ind w:firstLine="0"/>
      </w:pPr>
    </w:p>
    <w:p w:rsidR="000550C2" w:rsidRDefault="000550C2" w:rsidP="000550C2">
      <w:pPr>
        <w:ind w:firstLine="0"/>
      </w:pPr>
      <w:r>
        <w:t>CLOCK FALLING HANDLER:</w:t>
      </w:r>
    </w:p>
    <w:p w:rsidR="000550C2" w:rsidRDefault="000550C2" w:rsidP="00A61742">
      <w:pPr>
        <w:ind w:firstLine="0"/>
      </w:pPr>
      <w:r>
        <w:tab/>
      </w:r>
      <w:r w:rsidR="00A61742">
        <w:t>IF REGISTER WRITE FLAG IS TRUE:</w:t>
      </w:r>
    </w:p>
    <w:p w:rsidR="00A61742" w:rsidRDefault="00A61742" w:rsidP="00A61742">
      <w:pPr>
        <w:ind w:firstLine="0"/>
      </w:pPr>
      <w:r>
        <w:tab/>
      </w:r>
      <w:r>
        <w:tab/>
        <w:t>IF REGISTER TWO BYTE FLAG IS TRUE:</w:t>
      </w:r>
    </w:p>
    <w:p w:rsidR="00A61742" w:rsidRDefault="00A61742" w:rsidP="00A61742">
      <w:pPr>
        <w:ind w:firstLine="0"/>
      </w:pPr>
      <w:r>
        <w:tab/>
      </w:r>
      <w:r>
        <w:tab/>
      </w:r>
      <w:r>
        <w:tab/>
        <w:t>READ 2 BYTES FROM BUS</w:t>
      </w:r>
    </w:p>
    <w:p w:rsidR="00A61742" w:rsidRDefault="00A61742" w:rsidP="00A61742">
      <w:pPr>
        <w:ind w:firstLine="0"/>
      </w:pPr>
      <w:r>
        <w:tab/>
      </w:r>
      <w:r>
        <w:tab/>
        <w:t>ELSE:</w:t>
      </w:r>
    </w:p>
    <w:p w:rsidR="00A61742" w:rsidRDefault="00A61742" w:rsidP="00A61742">
      <w:pPr>
        <w:ind w:firstLine="0"/>
      </w:pPr>
      <w:r>
        <w:tab/>
      </w:r>
      <w:r>
        <w:tab/>
      </w:r>
      <w:r>
        <w:tab/>
        <w:t>READ 1 BYTE FROM BUS</w:t>
      </w:r>
    </w:p>
    <w:p w:rsidR="00A61742" w:rsidRDefault="00A61742" w:rsidP="00A61742">
      <w:pPr>
        <w:ind w:firstLine="0"/>
      </w:pPr>
    </w:p>
    <w:p w:rsidR="000550C2" w:rsidRDefault="00A61742" w:rsidP="00A61742">
      <w:pPr>
        <w:ind w:firstLine="0"/>
      </w:pPr>
      <w:r>
        <w:t>Both algorithms make use of the control flag system that will be set by the instructions in order to control the register. These flags will exist as part of an enum setup for flag operation. This keeps the code concise and readable.</w:t>
      </w:r>
    </w:p>
    <w:p w:rsidR="00A61742" w:rsidRDefault="00A61742" w:rsidP="00A61742">
      <w:pPr>
        <w:ind w:firstLine="0"/>
      </w:pPr>
    </w:p>
    <w:p w:rsidR="000550C2" w:rsidRPr="00AE44EC" w:rsidRDefault="000550C2" w:rsidP="000550C2">
      <w:pPr>
        <w:pStyle w:val="Heading4"/>
        <w:ind w:firstLine="0"/>
      </w:pPr>
      <w:r>
        <w:t>Validation</w:t>
      </w:r>
    </w:p>
    <w:p w:rsidR="000550C2" w:rsidRDefault="000550C2" w:rsidP="000550C2">
      <w:pPr>
        <w:ind w:firstLine="0"/>
      </w:pPr>
      <w:r>
        <w:t xml:space="preserve">No validation will occur within the </w:t>
      </w:r>
      <w:r w:rsidR="00461953">
        <w:t xml:space="preserve">register </w:t>
      </w:r>
      <w:r>
        <w:t>class, as validation will only occur in the view part of the application.</w:t>
      </w:r>
    </w:p>
    <w:p w:rsidR="000550C2" w:rsidRDefault="000550C2" w:rsidP="000550C2">
      <w:pPr>
        <w:ind w:firstLine="0"/>
      </w:pPr>
    </w:p>
    <w:p w:rsidR="000550C2" w:rsidRPr="00AE44EC" w:rsidRDefault="000550C2" w:rsidP="000550C2">
      <w:pPr>
        <w:pStyle w:val="Heading4"/>
        <w:ind w:firstLine="0"/>
      </w:pPr>
      <w:r>
        <w:lastRenderedPageBreak/>
        <w:t>Test Data</w:t>
      </w:r>
    </w:p>
    <w:p w:rsidR="000550C2" w:rsidRDefault="000550C2" w:rsidP="000550C2">
      <w:pPr>
        <w:ind w:firstLine="0"/>
      </w:pPr>
      <w:r>
        <w:t xml:space="preserve">With just the code for the processor </w:t>
      </w:r>
      <w:r w:rsidR="0040139E">
        <w:t xml:space="preserve">and registers </w:t>
      </w:r>
      <w:r>
        <w:t xml:space="preserve">written, very little testing will be possible. </w:t>
      </w:r>
      <w:r w:rsidR="0040139E">
        <w:t>Further testing of the registers will be completed when the instructions are tested, as if the register does not behave correctly, it will become obvious when the instruction consequently misbehaves.</w:t>
      </w:r>
    </w:p>
    <w:p w:rsidR="00AB5C7C" w:rsidRDefault="00AB5C7C" w:rsidP="000550C2">
      <w:pPr>
        <w:ind w:firstLine="0"/>
      </w:pPr>
    </w:p>
    <w:p w:rsidR="00AB5C7C" w:rsidRDefault="00AB5C7C" w:rsidP="00AB5C7C">
      <w:pPr>
        <w:pStyle w:val="Heading4"/>
        <w:ind w:firstLine="0"/>
      </w:pPr>
      <w:r>
        <w:t>Usability Features</w:t>
      </w:r>
    </w:p>
    <w:p w:rsidR="00AB5C7C" w:rsidRDefault="00AB5C7C" w:rsidP="00AB5C7C">
      <w:pPr>
        <w:ind w:firstLine="0"/>
      </w:pPr>
      <w:r>
        <w:t>Since this is not part of the UI and instead part of the model, therefore there is not a lot of usability planning in terms of interface, however, we can still consider the workings of the model and how they are simplified to make sense for the user.</w:t>
      </w:r>
    </w:p>
    <w:p w:rsidR="00AB5C7C" w:rsidRPr="00B76964" w:rsidRDefault="00AB5C7C" w:rsidP="00AB5C7C">
      <w:pPr>
        <w:ind w:firstLine="0"/>
      </w:pPr>
    </w:p>
    <w:tbl>
      <w:tblPr>
        <w:tblStyle w:val="APAReport"/>
        <w:tblpPr w:leftFromText="180" w:rightFromText="180" w:vertAnchor="text" w:horzAnchor="margin" w:tblpY="120"/>
        <w:tblW w:w="0" w:type="auto"/>
        <w:tblLook w:val="04A0" w:firstRow="1" w:lastRow="0" w:firstColumn="1" w:lastColumn="0" w:noHBand="0" w:noVBand="1"/>
      </w:tblPr>
      <w:tblGrid>
        <w:gridCol w:w="3369"/>
        <w:gridCol w:w="6207"/>
      </w:tblGrid>
      <w:tr w:rsidR="00AB5C7C" w:rsidTr="00C73BC2">
        <w:trPr>
          <w:cnfStyle w:val="100000000000" w:firstRow="1" w:lastRow="0" w:firstColumn="0" w:lastColumn="0" w:oddVBand="0" w:evenVBand="0" w:oddHBand="0" w:evenHBand="0" w:firstRowFirstColumn="0" w:firstRowLastColumn="0" w:lastRowFirstColumn="0" w:lastRowLastColumn="0"/>
        </w:trPr>
        <w:tc>
          <w:tcPr>
            <w:tcW w:w="3369" w:type="dxa"/>
          </w:tcPr>
          <w:p w:rsidR="00AB5C7C" w:rsidRDefault="00AB5C7C" w:rsidP="00C73BC2">
            <w:r>
              <w:t>Usability Feature</w:t>
            </w:r>
          </w:p>
        </w:tc>
        <w:tc>
          <w:tcPr>
            <w:tcW w:w="6207" w:type="dxa"/>
          </w:tcPr>
          <w:p w:rsidR="00AB5C7C" w:rsidRDefault="00AB5C7C" w:rsidP="00C73BC2">
            <w:r>
              <w:t>Justification</w:t>
            </w:r>
            <w:r w:rsidR="00B235BE">
              <w:t xml:space="preserve"> and Explanation</w:t>
            </w:r>
          </w:p>
        </w:tc>
      </w:tr>
      <w:tr w:rsidR="00AB5C7C" w:rsidTr="00C73BC2">
        <w:tc>
          <w:tcPr>
            <w:tcW w:w="3369" w:type="dxa"/>
          </w:tcPr>
          <w:p w:rsidR="00AB5C7C" w:rsidRDefault="00AB5C7C" w:rsidP="00C73BC2">
            <w:r>
              <w:t>Caching and Latency</w:t>
            </w:r>
          </w:p>
        </w:tc>
        <w:tc>
          <w:tcPr>
            <w:tcW w:w="6207" w:type="dxa"/>
          </w:tcPr>
          <w:p w:rsidR="00AB5C7C" w:rsidRDefault="00AB5C7C" w:rsidP="00C73BC2">
            <w:r>
              <w:t>Memory components in real life often have a degree of</w:t>
            </w:r>
            <w:r w:rsidR="00FC38EA">
              <w:t xml:space="preserve"> latency associated with them, and to reduce this some form of caching may be applied. I have chosen to treat all registers as essentially having no latency, and the main memory itself will only take one cycle to write. This makes developing applications much simpler for the end-user as they would usually have to account for this.</w:t>
            </w:r>
            <w:r>
              <w:t xml:space="preserve"> </w:t>
            </w:r>
          </w:p>
        </w:tc>
      </w:tr>
    </w:tbl>
    <w:p w:rsidR="00AB5C7C" w:rsidRDefault="00AB5C7C" w:rsidP="000550C2">
      <w:pPr>
        <w:ind w:firstLine="0"/>
      </w:pPr>
    </w:p>
    <w:p w:rsidR="008445D3" w:rsidRPr="001744FB" w:rsidRDefault="008445D3" w:rsidP="000550C2">
      <w:pPr>
        <w:ind w:firstLine="0"/>
      </w:pPr>
    </w:p>
    <w:p w:rsidR="00A83AEB" w:rsidRDefault="00A83AEB" w:rsidP="00A83AEB">
      <w:pPr>
        <w:pStyle w:val="Heading3"/>
        <w:ind w:firstLine="0"/>
      </w:pPr>
      <w:bookmarkStart w:id="43" w:name="_Toc5107048"/>
      <w:r>
        <w:t>Designing the</w:t>
      </w:r>
      <w:r w:rsidR="00724A43">
        <w:t xml:space="preserve"> ALU </w:t>
      </w:r>
      <w:r>
        <w:t>Class</w:t>
      </w:r>
      <w:bookmarkEnd w:id="43"/>
    </w:p>
    <w:p w:rsidR="00A83AEB" w:rsidRDefault="00A83AEB" w:rsidP="00A83AEB">
      <w:pPr>
        <w:ind w:firstLine="0"/>
      </w:pPr>
      <w:r>
        <w:t xml:space="preserve">The </w:t>
      </w:r>
      <w:r w:rsidR="00724A43">
        <w:t>ALU</w:t>
      </w:r>
      <w:r w:rsidR="00965211">
        <w:t xml:space="preserve"> class is designed specifically for the instantiation of a single object, and therefore we do not need to worry so much about ensuring it remains generic and flexible.</w:t>
      </w:r>
    </w:p>
    <w:p w:rsidR="00A83AEB" w:rsidRDefault="00A83AEB" w:rsidP="00A83AEB">
      <w:pPr>
        <w:ind w:firstLine="0"/>
        <w:rPr>
          <w:rFonts w:asciiTheme="majorHAnsi" w:eastAsiaTheme="majorEastAsia" w:hAnsiTheme="majorHAnsi" w:cstheme="majorBidi"/>
          <w:b/>
          <w:bCs/>
        </w:rPr>
      </w:pPr>
    </w:p>
    <w:p w:rsidR="00A83AEB" w:rsidRPr="00AE44EC" w:rsidRDefault="00A83AEB" w:rsidP="00A83AEB">
      <w:pPr>
        <w:pStyle w:val="Heading4"/>
        <w:ind w:firstLine="0"/>
      </w:pPr>
      <w:r>
        <w:t>Properties and Methods</w:t>
      </w:r>
    </w:p>
    <w:p w:rsidR="00A83AEB" w:rsidRDefault="00A83AEB" w:rsidP="00A83AEB">
      <w:pPr>
        <w:ind w:firstLine="0"/>
      </w:pPr>
      <w:r>
        <w:t xml:space="preserve">The following table shows the expected properties, methods etc of the </w:t>
      </w:r>
      <w:r w:rsidR="00724A43">
        <w:t>ALU</w:t>
      </w:r>
      <w:r>
        <w:t xml:space="preserve"> class as well as an explanation and a reason for the access protection.</w:t>
      </w:r>
    </w:p>
    <w:p w:rsidR="00A83AEB" w:rsidRDefault="00A83AEB" w:rsidP="00A83AEB">
      <w:pPr>
        <w:ind w:firstLine="0"/>
      </w:pPr>
    </w:p>
    <w:tbl>
      <w:tblPr>
        <w:tblStyle w:val="APAReport"/>
        <w:tblpPr w:leftFromText="180" w:rightFromText="180" w:vertAnchor="text" w:tblpXSpec="right" w:tblpY="1"/>
        <w:tblOverlap w:val="never"/>
        <w:tblW w:w="0" w:type="auto"/>
        <w:tblLook w:val="04A0" w:firstRow="1" w:lastRow="0" w:firstColumn="1" w:lastColumn="0" w:noHBand="0" w:noVBand="1"/>
      </w:tblPr>
      <w:tblGrid>
        <w:gridCol w:w="1711"/>
        <w:gridCol w:w="2366"/>
        <w:gridCol w:w="5499"/>
      </w:tblGrid>
      <w:tr w:rsidR="00A83AEB" w:rsidTr="00AA1433">
        <w:trPr>
          <w:cnfStyle w:val="100000000000" w:firstRow="1" w:lastRow="0" w:firstColumn="0" w:lastColumn="0" w:oddVBand="0" w:evenVBand="0" w:oddHBand="0" w:evenHBand="0" w:firstRowFirstColumn="0" w:firstRowLastColumn="0" w:lastRowFirstColumn="0" w:lastRowLastColumn="0"/>
        </w:trPr>
        <w:tc>
          <w:tcPr>
            <w:tcW w:w="1711" w:type="dxa"/>
          </w:tcPr>
          <w:p w:rsidR="00A83AEB" w:rsidRDefault="00A83AEB" w:rsidP="00AA1433">
            <w:r>
              <w:t>Type</w:t>
            </w:r>
          </w:p>
        </w:tc>
        <w:tc>
          <w:tcPr>
            <w:tcW w:w="2366" w:type="dxa"/>
          </w:tcPr>
          <w:p w:rsidR="00A83AEB" w:rsidRDefault="00A83AEB" w:rsidP="00AA1433">
            <w:r>
              <w:t>Name</w:t>
            </w:r>
          </w:p>
        </w:tc>
        <w:tc>
          <w:tcPr>
            <w:tcW w:w="5499" w:type="dxa"/>
          </w:tcPr>
          <w:p w:rsidR="00A83AEB" w:rsidRDefault="00A83AEB" w:rsidP="00AA1433">
            <w:r>
              <w:t>Explanation</w:t>
            </w:r>
          </w:p>
        </w:tc>
      </w:tr>
      <w:tr w:rsidR="00A83AEB" w:rsidTr="00AA1433">
        <w:tc>
          <w:tcPr>
            <w:tcW w:w="1711" w:type="dxa"/>
          </w:tcPr>
          <w:p w:rsidR="00A83AEB" w:rsidRDefault="00A83AEB" w:rsidP="00AA1433">
            <w:r>
              <w:t>Private Bus</w:t>
            </w:r>
          </w:p>
        </w:tc>
        <w:tc>
          <w:tcPr>
            <w:tcW w:w="2366" w:type="dxa"/>
          </w:tcPr>
          <w:p w:rsidR="00A83AEB" w:rsidRDefault="00A83AEB" w:rsidP="00AA1433">
            <w:r>
              <w:t>_bus</w:t>
            </w:r>
          </w:p>
        </w:tc>
        <w:tc>
          <w:tcPr>
            <w:tcW w:w="5499" w:type="dxa"/>
          </w:tcPr>
          <w:p w:rsidR="00A83AEB" w:rsidRDefault="00A83AEB" w:rsidP="00AA1433">
            <w:r>
              <w:t xml:space="preserve">This variable will reference the bus that </w:t>
            </w:r>
            <w:r w:rsidR="00724A43">
              <w:t>the ALU’s</w:t>
            </w:r>
            <w:r>
              <w:t xml:space="preserve"> data input and output ports are connected to.</w:t>
            </w:r>
          </w:p>
          <w:p w:rsidR="00A83AEB" w:rsidRDefault="00A83AEB" w:rsidP="00AA1433"/>
          <w:p w:rsidR="00A83AEB" w:rsidRDefault="00A83AEB" w:rsidP="00AA1433">
            <w:r>
              <w:t xml:space="preserve"> It is private as other objects will not need to access it.</w:t>
            </w:r>
          </w:p>
          <w:p w:rsidR="00A83AEB" w:rsidRDefault="00A83AEB" w:rsidP="00AA1433"/>
        </w:tc>
      </w:tr>
      <w:tr w:rsidR="00A83AEB" w:rsidTr="00AA1433">
        <w:tc>
          <w:tcPr>
            <w:tcW w:w="1711" w:type="dxa"/>
          </w:tcPr>
          <w:p w:rsidR="00A83AEB" w:rsidRDefault="00724A43" w:rsidP="00AA1433">
            <w:r>
              <w:lastRenderedPageBreak/>
              <w:t>Private Register</w:t>
            </w:r>
          </w:p>
        </w:tc>
        <w:tc>
          <w:tcPr>
            <w:tcW w:w="2366" w:type="dxa"/>
          </w:tcPr>
          <w:p w:rsidR="00A83AEB" w:rsidRDefault="00A83AEB" w:rsidP="00AA1433">
            <w:r>
              <w:t>_</w:t>
            </w:r>
            <w:r w:rsidR="00724A43">
              <w:t>acc</w:t>
            </w:r>
          </w:p>
        </w:tc>
        <w:tc>
          <w:tcPr>
            <w:tcW w:w="5499" w:type="dxa"/>
          </w:tcPr>
          <w:p w:rsidR="00A83AEB" w:rsidRDefault="00724A43" w:rsidP="00AA1433">
            <w:r>
              <w:t>This variable will reference the special register that the results of the ALUs calculations are stored in. This is known as the accumulator.</w:t>
            </w:r>
          </w:p>
          <w:p w:rsidR="00724A43" w:rsidRDefault="00724A43" w:rsidP="00AA1433"/>
          <w:p w:rsidR="00724A43" w:rsidRDefault="00724A43" w:rsidP="00AA1433">
            <w:r>
              <w:t>It is private as other objects will not need to access it.</w:t>
            </w:r>
          </w:p>
          <w:p w:rsidR="00A83AEB" w:rsidRDefault="00A83AEB" w:rsidP="00AA1433"/>
        </w:tc>
      </w:tr>
      <w:tr w:rsidR="00A83AEB" w:rsidTr="00AA1433">
        <w:tc>
          <w:tcPr>
            <w:tcW w:w="1711" w:type="dxa"/>
          </w:tcPr>
          <w:p w:rsidR="00A83AEB" w:rsidRDefault="00A83AEB" w:rsidP="00AA1433">
            <w:r>
              <w:t>Private Processor</w:t>
            </w:r>
          </w:p>
        </w:tc>
        <w:tc>
          <w:tcPr>
            <w:tcW w:w="2366" w:type="dxa"/>
          </w:tcPr>
          <w:p w:rsidR="00A83AEB" w:rsidRDefault="00A83AEB" w:rsidP="00AA1433">
            <w:r>
              <w:t>_proc</w:t>
            </w:r>
          </w:p>
        </w:tc>
        <w:tc>
          <w:tcPr>
            <w:tcW w:w="5499" w:type="dxa"/>
          </w:tcPr>
          <w:p w:rsidR="00A83AEB" w:rsidRDefault="00A83AEB" w:rsidP="00AA1433">
            <w:r>
              <w:t>This variable will reference the processor that the</w:t>
            </w:r>
            <w:r w:rsidR="00724A43">
              <w:t xml:space="preserve"> ALU</w:t>
            </w:r>
            <w:r>
              <w:t xml:space="preserve"> is connected to.</w:t>
            </w:r>
          </w:p>
          <w:p w:rsidR="00A83AEB" w:rsidRDefault="00A83AEB" w:rsidP="00AA1433"/>
          <w:p w:rsidR="00A83AEB" w:rsidRDefault="00A83AEB" w:rsidP="00AA1433">
            <w:r>
              <w:t>It private as no other objects will need to access it.</w:t>
            </w:r>
          </w:p>
          <w:p w:rsidR="00A83AEB" w:rsidRDefault="00A83AEB" w:rsidP="00AA1433"/>
        </w:tc>
      </w:tr>
      <w:tr w:rsidR="00A83AEB" w:rsidTr="00AA1433">
        <w:tc>
          <w:tcPr>
            <w:tcW w:w="1711" w:type="dxa"/>
          </w:tcPr>
          <w:p w:rsidR="00A83AEB" w:rsidRDefault="00A83AEB" w:rsidP="00AA1433">
            <w:r>
              <w:t>Private Void Method</w:t>
            </w:r>
          </w:p>
        </w:tc>
        <w:tc>
          <w:tcPr>
            <w:tcW w:w="2366" w:type="dxa"/>
          </w:tcPr>
          <w:p w:rsidR="00A83AEB" w:rsidRDefault="00A83AEB" w:rsidP="00AA1433">
            <w:r>
              <w:t>ClockFallingHandler</w:t>
            </w:r>
          </w:p>
        </w:tc>
        <w:tc>
          <w:tcPr>
            <w:tcW w:w="5499" w:type="dxa"/>
          </w:tcPr>
          <w:p w:rsidR="00A83AEB" w:rsidRDefault="00A83AEB" w:rsidP="00AA1433">
            <w:r>
              <w:t>This handler is called when the ClockFalling event is propagated.</w:t>
            </w:r>
            <w:r w:rsidR="00724A43">
              <w:t xml:space="preserve"> In this case it will perform the calculations and output the result into the accumulator.</w:t>
            </w:r>
          </w:p>
          <w:p w:rsidR="00A83AEB" w:rsidRDefault="00A83AEB" w:rsidP="00AA1433"/>
        </w:tc>
      </w:tr>
      <w:tr w:rsidR="00A83AEB" w:rsidTr="00AA1433">
        <w:tc>
          <w:tcPr>
            <w:tcW w:w="1711" w:type="dxa"/>
          </w:tcPr>
          <w:p w:rsidR="00A83AEB" w:rsidRDefault="00A83AEB" w:rsidP="00AA1433">
            <w:r>
              <w:t>Public Void Method</w:t>
            </w:r>
          </w:p>
        </w:tc>
        <w:tc>
          <w:tcPr>
            <w:tcW w:w="2366" w:type="dxa"/>
          </w:tcPr>
          <w:p w:rsidR="00A83AEB" w:rsidRDefault="00A83AEB" w:rsidP="00AA1433">
            <w:r>
              <w:t>Set</w:t>
            </w:r>
            <w:r w:rsidR="00724A43">
              <w:t>Mode</w:t>
            </w:r>
          </w:p>
        </w:tc>
        <w:tc>
          <w:tcPr>
            <w:tcW w:w="5499" w:type="dxa"/>
          </w:tcPr>
          <w:p w:rsidR="00A83AEB" w:rsidRDefault="00A83AEB" w:rsidP="00AA1433">
            <w:r>
              <w:t>This method is called by other objects in order to control the operation of the</w:t>
            </w:r>
            <w:r w:rsidR="00724A43">
              <w:t xml:space="preserve"> ALU</w:t>
            </w:r>
            <w:r>
              <w:t>. Hence it needs to be public.</w:t>
            </w:r>
          </w:p>
        </w:tc>
      </w:tr>
    </w:tbl>
    <w:p w:rsidR="00A83AEB" w:rsidRDefault="00A83AEB" w:rsidP="00A83AEB">
      <w:pPr>
        <w:pStyle w:val="Heading4"/>
        <w:ind w:firstLine="0"/>
      </w:pPr>
      <w:r>
        <w:t>Algorithms</w:t>
      </w:r>
    </w:p>
    <w:p w:rsidR="00A83AEB" w:rsidRDefault="002C26F0" w:rsidP="00A83AEB">
      <w:pPr>
        <w:ind w:firstLine="0"/>
      </w:pPr>
      <w:r>
        <w:t>The ALU is much simpler and has one main algorithm which is called on the clock fall event.</w:t>
      </w:r>
      <w:r w:rsidR="008445D3">
        <w:t xml:space="preserve"> </w:t>
      </w:r>
    </w:p>
    <w:p w:rsidR="00A83AEB" w:rsidRDefault="00A83AEB" w:rsidP="00A83AEB">
      <w:pPr>
        <w:ind w:firstLine="0"/>
      </w:pPr>
    </w:p>
    <w:p w:rsidR="00A83AEB" w:rsidRDefault="00A83AEB" w:rsidP="00A83AEB">
      <w:pPr>
        <w:ind w:firstLine="0"/>
      </w:pPr>
      <w:r>
        <w:t>CLOCK FALLING HANDLER:</w:t>
      </w:r>
    </w:p>
    <w:p w:rsidR="00A83AEB" w:rsidRDefault="00A83AEB" w:rsidP="0040029A">
      <w:pPr>
        <w:ind w:firstLine="0"/>
      </w:pPr>
      <w:r>
        <w:tab/>
      </w:r>
      <w:r w:rsidR="00CB56CF">
        <w:t xml:space="preserve">VAR busValue IS </w:t>
      </w:r>
      <w:r w:rsidR="008445D3">
        <w:t>CONVERT BUS TO INTEGER</w:t>
      </w:r>
    </w:p>
    <w:p w:rsidR="008445D3" w:rsidRDefault="008445D3" w:rsidP="0040029A">
      <w:pPr>
        <w:ind w:firstLine="0"/>
      </w:pPr>
      <w:r>
        <w:tab/>
        <w:t>VAR accValue IS CONVERT ACCUMULATOR TO INTEGER</w:t>
      </w:r>
    </w:p>
    <w:p w:rsidR="008445D3" w:rsidRDefault="008445D3" w:rsidP="0040029A">
      <w:pPr>
        <w:ind w:firstLine="0"/>
      </w:pPr>
      <w:r>
        <w:tab/>
        <w:t>VAR val IS 0</w:t>
      </w:r>
    </w:p>
    <w:p w:rsidR="008445D3" w:rsidRDefault="008445D3" w:rsidP="0040029A">
      <w:pPr>
        <w:ind w:firstLine="0"/>
      </w:pPr>
    </w:p>
    <w:p w:rsidR="008445D3" w:rsidRDefault="008445D3" w:rsidP="0040029A">
      <w:pPr>
        <w:ind w:firstLine="0"/>
      </w:pPr>
      <w:r>
        <w:tab/>
        <w:t>SWITCH ALU MODE:</w:t>
      </w:r>
    </w:p>
    <w:p w:rsidR="008445D3" w:rsidRDefault="008445D3" w:rsidP="0040029A">
      <w:pPr>
        <w:ind w:firstLine="0"/>
      </w:pPr>
      <w:r>
        <w:tab/>
      </w:r>
      <w:r>
        <w:tab/>
        <w:t>CASE Increment THEN val IS busValue + 1</w:t>
      </w:r>
    </w:p>
    <w:p w:rsidR="008445D3" w:rsidRDefault="008445D3" w:rsidP="0040029A">
      <w:pPr>
        <w:ind w:firstLine="0"/>
      </w:pPr>
      <w:r>
        <w:tab/>
      </w:r>
      <w:r>
        <w:tab/>
        <w:t>CASE IncrementWord THEN val is busValue + 2</w:t>
      </w:r>
    </w:p>
    <w:p w:rsidR="008445D3" w:rsidRDefault="008445D3" w:rsidP="0040029A">
      <w:pPr>
        <w:ind w:firstLine="0"/>
      </w:pPr>
      <w:r>
        <w:tab/>
      </w:r>
      <w:r>
        <w:tab/>
        <w:t>CASE Add THEN val IS busValue + accValue</w:t>
      </w:r>
    </w:p>
    <w:p w:rsidR="008445D3" w:rsidRDefault="008445D3" w:rsidP="0040029A">
      <w:pPr>
        <w:ind w:firstLine="0"/>
      </w:pPr>
      <w:r>
        <w:tab/>
      </w:r>
      <w:r>
        <w:tab/>
        <w:t>CASE Subtract THEN val IS accValue – busValue</w:t>
      </w:r>
    </w:p>
    <w:p w:rsidR="008445D3" w:rsidRDefault="008445D3" w:rsidP="0040029A">
      <w:pPr>
        <w:ind w:firstLine="0"/>
      </w:pPr>
    </w:p>
    <w:p w:rsidR="008445D3" w:rsidRDefault="008445D3" w:rsidP="0040029A">
      <w:pPr>
        <w:ind w:firstLine="0"/>
      </w:pPr>
      <w:r>
        <w:tab/>
        <w:t>ACCUMULATOR SET TO val AS BYTE ARRAY</w:t>
      </w:r>
    </w:p>
    <w:p w:rsidR="00A83AEB" w:rsidRDefault="00A83AEB" w:rsidP="00A83AEB">
      <w:pPr>
        <w:ind w:firstLine="0"/>
      </w:pPr>
    </w:p>
    <w:p w:rsidR="008445D3" w:rsidRDefault="008445D3" w:rsidP="00A83AEB">
      <w:pPr>
        <w:ind w:firstLine="0"/>
      </w:pPr>
      <w:r>
        <w:lastRenderedPageBreak/>
        <w:t>This algorithm forms the main functionality of the ALU component. Due to the use of an enum for aluMode, it is possible to use a simple and semantically clear switch statement to decide what operation needs to be completed on that tick. Again, we see the flexible flag system being used to allow the rest of the processor to control the individual unit.</w:t>
      </w:r>
    </w:p>
    <w:p w:rsidR="008445D3" w:rsidRDefault="008445D3" w:rsidP="00A83AEB">
      <w:pPr>
        <w:ind w:firstLine="0"/>
      </w:pPr>
    </w:p>
    <w:p w:rsidR="00A83AEB" w:rsidRPr="00AE44EC" w:rsidRDefault="00A83AEB" w:rsidP="00A83AEB">
      <w:pPr>
        <w:pStyle w:val="Heading4"/>
        <w:ind w:firstLine="0"/>
      </w:pPr>
      <w:r>
        <w:t>Validation</w:t>
      </w:r>
    </w:p>
    <w:p w:rsidR="00A83AEB" w:rsidRDefault="00A83AEB" w:rsidP="00A83AEB">
      <w:pPr>
        <w:ind w:firstLine="0"/>
      </w:pPr>
      <w:r>
        <w:t xml:space="preserve">No validation will occur within the </w:t>
      </w:r>
      <w:r w:rsidR="00461953">
        <w:t xml:space="preserve">ALU </w:t>
      </w:r>
      <w:r>
        <w:t>class, as validation will only occur in the view part of the application.</w:t>
      </w:r>
      <w:r w:rsidR="00461953">
        <w:t xml:space="preserve"> </w:t>
      </w:r>
    </w:p>
    <w:p w:rsidR="00A83AEB" w:rsidRDefault="00A83AEB" w:rsidP="00A83AEB">
      <w:pPr>
        <w:ind w:firstLine="0"/>
      </w:pPr>
    </w:p>
    <w:p w:rsidR="00A83AEB" w:rsidRPr="00AE44EC" w:rsidRDefault="00A83AEB" w:rsidP="00A83AEB">
      <w:pPr>
        <w:pStyle w:val="Heading4"/>
        <w:ind w:firstLine="0"/>
      </w:pPr>
      <w:r>
        <w:t>Test Data</w:t>
      </w:r>
    </w:p>
    <w:p w:rsidR="00A83AEB" w:rsidRDefault="00A83AEB" w:rsidP="00A83AEB">
      <w:pPr>
        <w:ind w:firstLine="0"/>
      </w:pPr>
      <w:r>
        <w:t>With just the code for the processor and registers</w:t>
      </w:r>
      <w:r w:rsidR="00461953">
        <w:t xml:space="preserve"> and ALU</w:t>
      </w:r>
      <w:r>
        <w:t xml:space="preserve"> written, very little testing will be possible. Further testing of the </w:t>
      </w:r>
      <w:r w:rsidR="00461953">
        <w:t>ALU</w:t>
      </w:r>
      <w:r>
        <w:t xml:space="preserve"> will be completed when the instructions are tested, as if the </w:t>
      </w:r>
      <w:r w:rsidR="00AA1433">
        <w:t>ALU</w:t>
      </w:r>
      <w:r>
        <w:t xml:space="preserve"> does not behave correctly, it will become obvious when the instruction consequently misbehaves.</w:t>
      </w:r>
      <w:r w:rsidR="00AA1433">
        <w:t xml:space="preserve"> In particular, attention should be aimed towards the load cycle, ADD and SUB instructions. Some attempts should be made to make the ALU behave in an unexpected way.</w:t>
      </w:r>
    </w:p>
    <w:p w:rsidR="00F3424F" w:rsidRDefault="00F3424F" w:rsidP="00A83AEB">
      <w:pPr>
        <w:ind w:firstLine="0"/>
      </w:pPr>
    </w:p>
    <w:p w:rsidR="00F3424F" w:rsidRDefault="00F3424F" w:rsidP="00F3424F">
      <w:pPr>
        <w:pStyle w:val="Heading4"/>
        <w:ind w:firstLine="0"/>
      </w:pPr>
      <w:r>
        <w:t>Usability Features</w:t>
      </w:r>
    </w:p>
    <w:p w:rsidR="00D01A2D" w:rsidRPr="00B76964" w:rsidRDefault="00F3424F" w:rsidP="00D01A2D">
      <w:pPr>
        <w:ind w:firstLine="0"/>
      </w:pPr>
      <w:r>
        <w:t>Since this is not part of the UI and instead part of the model, therefore there is not a lot of usability planning in terms of interface</w:t>
      </w:r>
      <w:r w:rsidR="00D01A2D">
        <w:t>. The ALU is incredibly simple and doesn’t require any changes to make it more usable as it simpl</w:t>
      </w:r>
      <w:r w:rsidR="000136F3">
        <w:t>y</w:t>
      </w:r>
      <w:r w:rsidR="00D01A2D">
        <w:t xml:space="preserve"> fits in within the rest of the framework.</w:t>
      </w:r>
    </w:p>
    <w:p w:rsidR="00F3424F" w:rsidRDefault="00F3424F" w:rsidP="00A83AEB">
      <w:pPr>
        <w:ind w:firstLine="0"/>
      </w:pPr>
    </w:p>
    <w:p w:rsidR="00AA1433" w:rsidRDefault="00AA1433" w:rsidP="00A83AEB">
      <w:pPr>
        <w:ind w:firstLine="0"/>
      </w:pPr>
    </w:p>
    <w:p w:rsidR="00AA1433" w:rsidRDefault="00AA1433" w:rsidP="00AA1433">
      <w:pPr>
        <w:pStyle w:val="Heading3"/>
        <w:ind w:firstLine="0"/>
      </w:pPr>
      <w:bookmarkStart w:id="44" w:name="_Toc5107049"/>
      <w:r>
        <w:t>Designing th</w:t>
      </w:r>
      <w:r w:rsidR="00EC58A5">
        <w:t>e</w:t>
      </w:r>
      <w:r w:rsidR="00BA26BA">
        <w:t xml:space="preserve"> M</w:t>
      </w:r>
      <w:r w:rsidR="00EC58A5">
        <w:t>emory</w:t>
      </w:r>
      <w:r w:rsidR="00BA26BA">
        <w:t xml:space="preserve"> </w:t>
      </w:r>
      <w:r w:rsidR="00EC58A5">
        <w:t>Bank class</w:t>
      </w:r>
      <w:bookmarkEnd w:id="44"/>
    </w:p>
    <w:p w:rsidR="00AA1433" w:rsidRDefault="00AA1433" w:rsidP="00AA1433">
      <w:pPr>
        <w:ind w:firstLine="0"/>
      </w:pPr>
      <w:r>
        <w:t>Much like the ALU, the memory bank will only be instantiated once. It would perhaps make sense to have it as a static class, or to make use of a singleton structure, however, this is most likely overkill on a smaller project where there is no added benefit to a singleton beyond cleanliness of code. This single instantiation means less care needs to be given to the</w:t>
      </w:r>
      <w:r w:rsidR="00041191">
        <w:t xml:space="preserve"> idea of building a class as generic as possible.</w:t>
      </w:r>
    </w:p>
    <w:p w:rsidR="00AA1433" w:rsidRDefault="00AA1433" w:rsidP="00AA1433">
      <w:pPr>
        <w:ind w:firstLine="0"/>
        <w:rPr>
          <w:rFonts w:asciiTheme="majorHAnsi" w:eastAsiaTheme="majorEastAsia" w:hAnsiTheme="majorHAnsi" w:cstheme="majorBidi"/>
          <w:b/>
          <w:bCs/>
        </w:rPr>
      </w:pPr>
    </w:p>
    <w:p w:rsidR="00AA1433" w:rsidRPr="00AE44EC" w:rsidRDefault="00AA1433" w:rsidP="00AA1433">
      <w:pPr>
        <w:pStyle w:val="Heading4"/>
        <w:ind w:firstLine="0"/>
      </w:pPr>
      <w:r>
        <w:t>Properties and Methods</w:t>
      </w:r>
    </w:p>
    <w:p w:rsidR="00AA1433" w:rsidRDefault="00AA1433" w:rsidP="00AA1433">
      <w:pPr>
        <w:ind w:firstLine="0"/>
      </w:pPr>
      <w:r>
        <w:t>The following table shows the expected properties, methods etc of the MemoryBank class as well as an explanation and a reason for the access protection.</w:t>
      </w:r>
    </w:p>
    <w:p w:rsidR="00AA1433" w:rsidRDefault="00AA1433" w:rsidP="00AA1433">
      <w:pPr>
        <w:ind w:firstLine="0"/>
      </w:pPr>
    </w:p>
    <w:tbl>
      <w:tblPr>
        <w:tblStyle w:val="APAReport"/>
        <w:tblpPr w:leftFromText="180" w:rightFromText="180" w:vertAnchor="text" w:tblpXSpec="right" w:tblpY="1"/>
        <w:tblOverlap w:val="never"/>
        <w:tblW w:w="0" w:type="auto"/>
        <w:tblLook w:val="04A0" w:firstRow="1" w:lastRow="0" w:firstColumn="1" w:lastColumn="0" w:noHBand="0" w:noVBand="1"/>
      </w:tblPr>
      <w:tblGrid>
        <w:gridCol w:w="1711"/>
        <w:gridCol w:w="2366"/>
        <w:gridCol w:w="5499"/>
      </w:tblGrid>
      <w:tr w:rsidR="00AA1433" w:rsidTr="00AA1433">
        <w:trPr>
          <w:cnfStyle w:val="100000000000" w:firstRow="1" w:lastRow="0" w:firstColumn="0" w:lastColumn="0" w:oddVBand="0" w:evenVBand="0" w:oddHBand="0" w:evenHBand="0" w:firstRowFirstColumn="0" w:firstRowLastColumn="0" w:lastRowFirstColumn="0" w:lastRowLastColumn="0"/>
        </w:trPr>
        <w:tc>
          <w:tcPr>
            <w:tcW w:w="1711" w:type="dxa"/>
          </w:tcPr>
          <w:p w:rsidR="00AA1433" w:rsidRDefault="00AA1433" w:rsidP="00AA1433">
            <w:r>
              <w:t>Type</w:t>
            </w:r>
          </w:p>
        </w:tc>
        <w:tc>
          <w:tcPr>
            <w:tcW w:w="2366" w:type="dxa"/>
          </w:tcPr>
          <w:p w:rsidR="00AA1433" w:rsidRDefault="00AA1433" w:rsidP="00AA1433">
            <w:r>
              <w:t>Name</w:t>
            </w:r>
          </w:p>
        </w:tc>
        <w:tc>
          <w:tcPr>
            <w:tcW w:w="5499" w:type="dxa"/>
          </w:tcPr>
          <w:p w:rsidR="00AA1433" w:rsidRDefault="00AA1433" w:rsidP="00AA1433">
            <w:r>
              <w:t>Explanation</w:t>
            </w:r>
          </w:p>
        </w:tc>
      </w:tr>
      <w:tr w:rsidR="00AA1433" w:rsidTr="00AA1433">
        <w:tc>
          <w:tcPr>
            <w:tcW w:w="1711" w:type="dxa"/>
          </w:tcPr>
          <w:p w:rsidR="00AA1433" w:rsidRDefault="00AA1433" w:rsidP="00AA1433">
            <w:r>
              <w:lastRenderedPageBreak/>
              <w:t xml:space="preserve">Private </w:t>
            </w:r>
            <w:r w:rsidR="00EC58A5">
              <w:t>Register</w:t>
            </w:r>
          </w:p>
        </w:tc>
        <w:tc>
          <w:tcPr>
            <w:tcW w:w="2366" w:type="dxa"/>
          </w:tcPr>
          <w:p w:rsidR="00AA1433" w:rsidRDefault="00AA1433" w:rsidP="00AA1433">
            <w:r>
              <w:t>_</w:t>
            </w:r>
            <w:r w:rsidR="00270193">
              <w:t>mar</w:t>
            </w:r>
          </w:p>
        </w:tc>
        <w:tc>
          <w:tcPr>
            <w:tcW w:w="5499" w:type="dxa"/>
          </w:tcPr>
          <w:p w:rsidR="00AA1433" w:rsidRDefault="00EC58A5" w:rsidP="00AA1433">
            <w:r>
              <w:t>This variable will reference the special register that stores the address that the MemoryBank should read/write into.</w:t>
            </w:r>
          </w:p>
          <w:p w:rsidR="00AA1433" w:rsidRDefault="00AA1433" w:rsidP="00AA1433"/>
          <w:p w:rsidR="00AA1433" w:rsidRDefault="00AA1433" w:rsidP="00EC58A5">
            <w:r>
              <w:t xml:space="preserve"> </w:t>
            </w:r>
            <w:r w:rsidR="00EC58A5">
              <w:t xml:space="preserve"> It is private as other objects will not need to access it through the MemoryBank.</w:t>
            </w:r>
          </w:p>
          <w:p w:rsidR="00AA1433" w:rsidRDefault="00AA1433" w:rsidP="00AA1433"/>
        </w:tc>
      </w:tr>
      <w:tr w:rsidR="00AA1433" w:rsidTr="00AA1433">
        <w:tc>
          <w:tcPr>
            <w:tcW w:w="1711" w:type="dxa"/>
          </w:tcPr>
          <w:p w:rsidR="00AA1433" w:rsidRDefault="00AA1433" w:rsidP="00AA1433">
            <w:r>
              <w:t>Private Register</w:t>
            </w:r>
          </w:p>
        </w:tc>
        <w:tc>
          <w:tcPr>
            <w:tcW w:w="2366" w:type="dxa"/>
          </w:tcPr>
          <w:p w:rsidR="00AA1433" w:rsidRDefault="00AA1433" w:rsidP="00AA1433">
            <w:r>
              <w:t>_</w:t>
            </w:r>
            <w:r w:rsidR="00270193">
              <w:t>mdr</w:t>
            </w:r>
          </w:p>
        </w:tc>
        <w:tc>
          <w:tcPr>
            <w:tcW w:w="5499" w:type="dxa"/>
          </w:tcPr>
          <w:p w:rsidR="00AA1433" w:rsidRDefault="00AA1433" w:rsidP="00AA1433">
            <w:r>
              <w:t>This variable will re</w:t>
            </w:r>
            <w:r w:rsidR="00EC58A5">
              <w:t>ference the special register that stores the data should be written to memory or the data that has been retrieved from memory.</w:t>
            </w:r>
          </w:p>
          <w:p w:rsidR="00AA1433" w:rsidRDefault="00AA1433" w:rsidP="00AA1433"/>
          <w:p w:rsidR="00AA1433" w:rsidRDefault="00EC58A5" w:rsidP="00AA1433">
            <w:r>
              <w:t>It is private as other objects will not need to access it through the MemoryBank.</w:t>
            </w:r>
          </w:p>
          <w:p w:rsidR="00EC58A5" w:rsidRDefault="00EC58A5" w:rsidP="00AA1433"/>
        </w:tc>
      </w:tr>
      <w:tr w:rsidR="00AA1433" w:rsidTr="00AA1433">
        <w:tc>
          <w:tcPr>
            <w:tcW w:w="1711" w:type="dxa"/>
          </w:tcPr>
          <w:p w:rsidR="00AA1433" w:rsidRDefault="00AA1433" w:rsidP="00AA1433">
            <w:r>
              <w:t>Private Processor</w:t>
            </w:r>
          </w:p>
        </w:tc>
        <w:tc>
          <w:tcPr>
            <w:tcW w:w="2366" w:type="dxa"/>
          </w:tcPr>
          <w:p w:rsidR="00AA1433" w:rsidRDefault="00AA1433" w:rsidP="00AA1433">
            <w:r>
              <w:t>_proc</w:t>
            </w:r>
          </w:p>
        </w:tc>
        <w:tc>
          <w:tcPr>
            <w:tcW w:w="5499" w:type="dxa"/>
          </w:tcPr>
          <w:p w:rsidR="00AA1433" w:rsidRDefault="00AA1433" w:rsidP="00AA1433">
            <w:r>
              <w:t xml:space="preserve">This variable will reference the processor that the </w:t>
            </w:r>
            <w:r w:rsidR="00EC58A5">
              <w:t>MemoryBank</w:t>
            </w:r>
            <w:r>
              <w:t xml:space="preserve"> is connected to</w:t>
            </w:r>
            <w:r w:rsidR="00EC58A5">
              <w:t xml:space="preserve"> in the child-parent hierarchy.</w:t>
            </w:r>
          </w:p>
          <w:p w:rsidR="00AA1433" w:rsidRDefault="00AA1433" w:rsidP="00AA1433"/>
          <w:p w:rsidR="00AA1433" w:rsidRDefault="00AA1433" w:rsidP="00AA1433">
            <w:r>
              <w:t>It private as no other objects will need to access it.</w:t>
            </w:r>
          </w:p>
          <w:p w:rsidR="00AA1433" w:rsidRDefault="00AA1433" w:rsidP="00AA1433"/>
        </w:tc>
      </w:tr>
      <w:tr w:rsidR="00AA1433" w:rsidTr="00AA1433">
        <w:tc>
          <w:tcPr>
            <w:tcW w:w="1711" w:type="dxa"/>
          </w:tcPr>
          <w:p w:rsidR="00AA1433" w:rsidRDefault="00AA1433" w:rsidP="00AA1433">
            <w:r>
              <w:t>Private Void Method</w:t>
            </w:r>
          </w:p>
        </w:tc>
        <w:tc>
          <w:tcPr>
            <w:tcW w:w="2366" w:type="dxa"/>
          </w:tcPr>
          <w:p w:rsidR="00AA1433" w:rsidRDefault="00AA1433" w:rsidP="00AA1433">
            <w:r>
              <w:t>ClockFallingHandler</w:t>
            </w:r>
          </w:p>
        </w:tc>
        <w:tc>
          <w:tcPr>
            <w:tcW w:w="5499" w:type="dxa"/>
          </w:tcPr>
          <w:p w:rsidR="00AA1433" w:rsidRDefault="00AA1433" w:rsidP="00AA1433">
            <w:r>
              <w:t xml:space="preserve">This handler is called when the ClockFalling event is propagated. In this case </w:t>
            </w:r>
            <w:r w:rsidR="00EC58A5">
              <w:t>it will perform a memory read/write ready for the rising edge of the next clock cycle.</w:t>
            </w:r>
          </w:p>
          <w:p w:rsidR="00AA1433" w:rsidRDefault="00AA1433" w:rsidP="00AA1433"/>
        </w:tc>
      </w:tr>
      <w:tr w:rsidR="00AA1433" w:rsidTr="00AA1433">
        <w:tc>
          <w:tcPr>
            <w:tcW w:w="1711" w:type="dxa"/>
          </w:tcPr>
          <w:p w:rsidR="00AA1433" w:rsidRDefault="00AA1433" w:rsidP="00AA1433">
            <w:r>
              <w:t>Public Void Method</w:t>
            </w:r>
          </w:p>
        </w:tc>
        <w:tc>
          <w:tcPr>
            <w:tcW w:w="2366" w:type="dxa"/>
          </w:tcPr>
          <w:p w:rsidR="00AA1433" w:rsidRDefault="00AA1433" w:rsidP="00AA1433">
            <w:r>
              <w:t>Set</w:t>
            </w:r>
            <w:r w:rsidR="00270193">
              <w:t>Flag</w:t>
            </w:r>
          </w:p>
        </w:tc>
        <w:tc>
          <w:tcPr>
            <w:tcW w:w="5499" w:type="dxa"/>
          </w:tcPr>
          <w:p w:rsidR="00AA1433" w:rsidRDefault="00AA1433" w:rsidP="00AA1433">
            <w:r>
              <w:t xml:space="preserve">This method is called by other objects in order to control the operation of the </w:t>
            </w:r>
            <w:r w:rsidR="00D72975">
              <w:t>MemoryBank</w:t>
            </w:r>
            <w:r>
              <w:t>. Hence it needs to be public.</w:t>
            </w:r>
            <w:r w:rsidR="00D72975">
              <w:t xml:space="preserve"> It adjusts a flag based enumerable value stored in the object.</w:t>
            </w:r>
          </w:p>
        </w:tc>
      </w:tr>
    </w:tbl>
    <w:p w:rsidR="00AA1433" w:rsidRDefault="00AA1433" w:rsidP="00AA1433">
      <w:pPr>
        <w:pStyle w:val="Heading4"/>
        <w:ind w:firstLine="0"/>
      </w:pPr>
      <w:r>
        <w:t>Algorithms</w:t>
      </w:r>
    </w:p>
    <w:p w:rsidR="00AA1433" w:rsidRDefault="00EC58A5" w:rsidP="00AA1433">
      <w:pPr>
        <w:ind w:firstLine="0"/>
      </w:pPr>
      <w:r>
        <w:t>The Memory</w:t>
      </w:r>
      <w:r w:rsidR="007D38BC">
        <w:t>Ba</w:t>
      </w:r>
      <w:r>
        <w:t xml:space="preserve">nk also operates only on the Clock Falling handler and hence operates simply through a </w:t>
      </w:r>
      <w:r w:rsidR="007D38BC">
        <w:t xml:space="preserve">single algorithm that is similar to the ALU. However, the MemoryBank had added complexity as it has to deal with four potential circumstances: Read, Write, </w:t>
      </w:r>
      <w:proofErr w:type="gramStart"/>
      <w:r w:rsidR="007D38BC">
        <w:t>Read</w:t>
      </w:r>
      <w:proofErr w:type="gramEnd"/>
      <w:r w:rsidR="007D38BC">
        <w:t xml:space="preserve"> 2 Bytes, Write 2 Bytes. These are indicated using a Read/Write flag and a One Byte/</w:t>
      </w:r>
      <w:proofErr w:type="gramStart"/>
      <w:r w:rsidR="007D38BC">
        <w:t>Two byte</w:t>
      </w:r>
      <w:proofErr w:type="gramEnd"/>
      <w:r w:rsidR="007D38BC">
        <w:t xml:space="preserve"> flag. </w:t>
      </w:r>
    </w:p>
    <w:p w:rsidR="00AA1433" w:rsidRDefault="00AA1433" w:rsidP="00AA1433">
      <w:pPr>
        <w:ind w:firstLine="0"/>
      </w:pPr>
    </w:p>
    <w:p w:rsidR="00AA1433" w:rsidRDefault="00AA1433" w:rsidP="00AA1433">
      <w:pPr>
        <w:ind w:firstLine="0"/>
      </w:pPr>
      <w:r>
        <w:t>CLOCK FALLING HANDLER:</w:t>
      </w:r>
    </w:p>
    <w:p w:rsidR="00AA1433" w:rsidRDefault="00AA1433" w:rsidP="00AA1433">
      <w:pPr>
        <w:ind w:firstLine="0"/>
      </w:pPr>
      <w:r>
        <w:tab/>
        <w:t>VAR busValue IS CONVERT BUS TO INTEGER</w:t>
      </w:r>
    </w:p>
    <w:p w:rsidR="00AA1433" w:rsidRDefault="00AA1433" w:rsidP="00AA1433">
      <w:pPr>
        <w:ind w:firstLine="0"/>
      </w:pPr>
      <w:r>
        <w:lastRenderedPageBreak/>
        <w:tab/>
        <w:t>VAR accValue IS CONVERT ACCUMULATOR TO INTEGER</w:t>
      </w:r>
    </w:p>
    <w:p w:rsidR="00AA1433" w:rsidRDefault="00AA1433" w:rsidP="00AA1433">
      <w:pPr>
        <w:ind w:firstLine="0"/>
      </w:pPr>
      <w:r>
        <w:tab/>
        <w:t>VAR val IS 0</w:t>
      </w:r>
    </w:p>
    <w:p w:rsidR="00AA1433" w:rsidRDefault="00AA1433" w:rsidP="00AA1433">
      <w:pPr>
        <w:ind w:firstLine="0"/>
      </w:pPr>
    </w:p>
    <w:p w:rsidR="00AA1433" w:rsidRDefault="00AA1433" w:rsidP="00AA1433">
      <w:pPr>
        <w:ind w:firstLine="0"/>
      </w:pPr>
      <w:r>
        <w:tab/>
        <w:t>SWITCH ALU MODE:</w:t>
      </w:r>
    </w:p>
    <w:p w:rsidR="00AA1433" w:rsidRDefault="00AA1433" w:rsidP="00AA1433">
      <w:pPr>
        <w:ind w:firstLine="0"/>
      </w:pPr>
      <w:r>
        <w:tab/>
      </w:r>
      <w:r>
        <w:tab/>
        <w:t>CASE Increment THEN val IS busValue + 1</w:t>
      </w:r>
    </w:p>
    <w:p w:rsidR="00AA1433" w:rsidRDefault="00AA1433" w:rsidP="00AA1433">
      <w:pPr>
        <w:ind w:firstLine="0"/>
      </w:pPr>
      <w:r>
        <w:tab/>
      </w:r>
      <w:r>
        <w:tab/>
        <w:t>CASE IncrementWord THEN val is busValue + 2</w:t>
      </w:r>
    </w:p>
    <w:p w:rsidR="00AA1433" w:rsidRDefault="00AA1433" w:rsidP="00AA1433">
      <w:pPr>
        <w:ind w:firstLine="0"/>
      </w:pPr>
      <w:r>
        <w:tab/>
      </w:r>
      <w:r>
        <w:tab/>
        <w:t>CASE Add THEN val IS busValue + accValue</w:t>
      </w:r>
    </w:p>
    <w:p w:rsidR="00AA1433" w:rsidRDefault="00AA1433" w:rsidP="00AA1433">
      <w:pPr>
        <w:ind w:firstLine="0"/>
      </w:pPr>
      <w:r>
        <w:tab/>
      </w:r>
      <w:r>
        <w:tab/>
        <w:t>CASE Subtract THEN val IS accValue – busValue</w:t>
      </w:r>
    </w:p>
    <w:p w:rsidR="00AA1433" w:rsidRDefault="00AA1433" w:rsidP="00AA1433">
      <w:pPr>
        <w:ind w:firstLine="0"/>
      </w:pPr>
    </w:p>
    <w:p w:rsidR="00AA1433" w:rsidRDefault="00AA1433" w:rsidP="00AA1433">
      <w:pPr>
        <w:ind w:firstLine="0"/>
      </w:pPr>
      <w:r>
        <w:tab/>
        <w:t>ACCUMULATOR SET TO val AS BYTE ARRAY</w:t>
      </w:r>
    </w:p>
    <w:p w:rsidR="00AA1433" w:rsidRDefault="00AA1433" w:rsidP="00AA1433">
      <w:pPr>
        <w:ind w:firstLine="0"/>
      </w:pPr>
    </w:p>
    <w:p w:rsidR="00AA1433" w:rsidRPr="00AE44EC" w:rsidRDefault="00AA1433" w:rsidP="00AA1433">
      <w:pPr>
        <w:pStyle w:val="Heading4"/>
        <w:ind w:firstLine="0"/>
      </w:pPr>
      <w:r>
        <w:t>Validation</w:t>
      </w:r>
    </w:p>
    <w:p w:rsidR="00AA1433" w:rsidRDefault="00AA1433" w:rsidP="00AA1433">
      <w:pPr>
        <w:ind w:firstLine="0"/>
      </w:pPr>
      <w:r>
        <w:t xml:space="preserve">No validation will occur within the </w:t>
      </w:r>
      <w:r w:rsidR="005D0800">
        <w:t>Me</w:t>
      </w:r>
      <w:r w:rsidR="00714C38">
        <w:t>m</w:t>
      </w:r>
      <w:r w:rsidR="005D0800">
        <w:t>oryBank</w:t>
      </w:r>
      <w:r>
        <w:t xml:space="preserve"> class, as validation will only occur in the view part of the application. </w:t>
      </w:r>
    </w:p>
    <w:p w:rsidR="00AA1433" w:rsidRDefault="00AA1433" w:rsidP="00AA1433">
      <w:pPr>
        <w:ind w:firstLine="0"/>
      </w:pPr>
    </w:p>
    <w:p w:rsidR="00AA1433" w:rsidRPr="00AE44EC" w:rsidRDefault="00AA1433" w:rsidP="00AA1433">
      <w:pPr>
        <w:pStyle w:val="Heading4"/>
        <w:ind w:firstLine="0"/>
      </w:pPr>
      <w:r>
        <w:t>Test Data</w:t>
      </w:r>
    </w:p>
    <w:p w:rsidR="00AA1433" w:rsidRDefault="00AA1433" w:rsidP="00AA1433">
      <w:pPr>
        <w:ind w:firstLine="0"/>
      </w:pPr>
      <w:r>
        <w:t>With just the code for the processor and registers and ALU</w:t>
      </w:r>
      <w:r w:rsidR="00714C38">
        <w:t xml:space="preserve"> and MemoryBank</w:t>
      </w:r>
      <w:r>
        <w:t xml:space="preserve"> written, very little testing will be possible. Further testing of the </w:t>
      </w:r>
      <w:r w:rsidR="007D38BC">
        <w:t>MemoryBank</w:t>
      </w:r>
      <w:r>
        <w:t xml:space="preserve"> will be completed when the instructions are tested, as if the </w:t>
      </w:r>
      <w:r w:rsidR="007D38BC">
        <w:t>MemoryBank</w:t>
      </w:r>
      <w:r>
        <w:t xml:space="preserve"> does not behave correctly, it will become obvious when the instruction consequently misbehaves. In particular, attention should be aimed t</w:t>
      </w:r>
      <w:r w:rsidR="007D38BC">
        <w:t>owards the direct memory mode function of all instructions as well as towards the more specific instructions LDA and STA.</w:t>
      </w:r>
    </w:p>
    <w:p w:rsidR="00523A2F" w:rsidRDefault="00523A2F" w:rsidP="00AA1433">
      <w:pPr>
        <w:ind w:firstLine="0"/>
      </w:pPr>
    </w:p>
    <w:p w:rsidR="00D01A2D" w:rsidRDefault="00D01A2D" w:rsidP="00D01A2D">
      <w:pPr>
        <w:pStyle w:val="Heading4"/>
        <w:ind w:firstLine="0"/>
      </w:pPr>
      <w:r>
        <w:t>Usability Features</w:t>
      </w:r>
    </w:p>
    <w:p w:rsidR="00D01A2D" w:rsidRDefault="00D01A2D" w:rsidP="00D01A2D">
      <w:pPr>
        <w:ind w:firstLine="0"/>
      </w:pPr>
      <w:r>
        <w:t>Since this is not part of the UI and instead part of the model, therefore there is not a lot of usability planning in terms of interface, however, we can still consider the workings of the model and how they are simplified to make sense for the user.</w:t>
      </w:r>
    </w:p>
    <w:p w:rsidR="00D01A2D" w:rsidRPr="00B76964" w:rsidRDefault="00D01A2D" w:rsidP="00D01A2D">
      <w:pPr>
        <w:ind w:firstLine="0"/>
      </w:pPr>
    </w:p>
    <w:tbl>
      <w:tblPr>
        <w:tblStyle w:val="APAReport"/>
        <w:tblpPr w:leftFromText="180" w:rightFromText="180" w:vertAnchor="text" w:horzAnchor="margin" w:tblpY="120"/>
        <w:tblW w:w="0" w:type="auto"/>
        <w:tblLook w:val="04A0" w:firstRow="1" w:lastRow="0" w:firstColumn="1" w:lastColumn="0" w:noHBand="0" w:noVBand="1"/>
      </w:tblPr>
      <w:tblGrid>
        <w:gridCol w:w="3369"/>
        <w:gridCol w:w="6207"/>
      </w:tblGrid>
      <w:tr w:rsidR="00D01A2D" w:rsidTr="00C73BC2">
        <w:trPr>
          <w:cnfStyle w:val="100000000000" w:firstRow="1" w:lastRow="0" w:firstColumn="0" w:lastColumn="0" w:oddVBand="0" w:evenVBand="0" w:oddHBand="0" w:evenHBand="0" w:firstRowFirstColumn="0" w:firstRowLastColumn="0" w:lastRowFirstColumn="0" w:lastRowLastColumn="0"/>
        </w:trPr>
        <w:tc>
          <w:tcPr>
            <w:tcW w:w="3369" w:type="dxa"/>
          </w:tcPr>
          <w:p w:rsidR="00D01A2D" w:rsidRDefault="00D01A2D" w:rsidP="00C73BC2">
            <w:r>
              <w:t>Usability Feature</w:t>
            </w:r>
          </w:p>
        </w:tc>
        <w:tc>
          <w:tcPr>
            <w:tcW w:w="6207" w:type="dxa"/>
          </w:tcPr>
          <w:p w:rsidR="00D01A2D" w:rsidRDefault="00D01A2D" w:rsidP="00C73BC2">
            <w:r>
              <w:t>Justification</w:t>
            </w:r>
            <w:r w:rsidR="00FA5D63">
              <w:t xml:space="preserve"> and Explanation</w:t>
            </w:r>
          </w:p>
        </w:tc>
      </w:tr>
      <w:tr w:rsidR="00D01A2D" w:rsidTr="00C73BC2">
        <w:tc>
          <w:tcPr>
            <w:tcW w:w="3369" w:type="dxa"/>
          </w:tcPr>
          <w:p w:rsidR="00D01A2D" w:rsidRDefault="00D01A2D" w:rsidP="00C73BC2">
            <w:r>
              <w:t>Caching and Latency</w:t>
            </w:r>
          </w:p>
        </w:tc>
        <w:tc>
          <w:tcPr>
            <w:tcW w:w="6207" w:type="dxa"/>
          </w:tcPr>
          <w:p w:rsidR="00D01A2D" w:rsidRDefault="00D01A2D" w:rsidP="00C73BC2">
            <w:r>
              <w:t xml:space="preserve">Memory components in real life often have a degree of latency associated with them, and to reduce this some form of caching may be applied. Here, the memory bank will have completed a write or read within a single CPU cycle. Normally it would take more cycles, but if the value was cached then it would be immediate. </w:t>
            </w:r>
            <w:r>
              <w:lastRenderedPageBreak/>
              <w:t xml:space="preserve">This inconsistency would be confusing for a user and hence I have decided not to include caching and instead make memory read/writes almost instant. </w:t>
            </w:r>
          </w:p>
        </w:tc>
      </w:tr>
    </w:tbl>
    <w:p w:rsidR="00D01A2D" w:rsidRDefault="00D01A2D" w:rsidP="00AA1433">
      <w:pPr>
        <w:ind w:firstLine="0"/>
      </w:pPr>
    </w:p>
    <w:p w:rsidR="00523A2F" w:rsidRDefault="00523A2F" w:rsidP="00523A2F">
      <w:pPr>
        <w:pStyle w:val="Heading3"/>
        <w:ind w:firstLine="0"/>
      </w:pPr>
      <w:bookmarkStart w:id="45" w:name="_Toc5107050"/>
      <w:r>
        <w:t>Designing the Main Form Class</w:t>
      </w:r>
      <w:bookmarkEnd w:id="45"/>
    </w:p>
    <w:p w:rsidR="00523A2F" w:rsidRDefault="00041191" w:rsidP="00523A2F">
      <w:pPr>
        <w:ind w:firstLine="0"/>
      </w:pPr>
      <w:r>
        <w:t>The main form is how users will typically interact with the system.</w:t>
      </w:r>
      <w:r w:rsidR="00EE53D9">
        <w:t xml:space="preserve"> Whilst algorithmically it will remain simple, this class will be the entrypoint for a majority of the user facing </w:t>
      </w:r>
      <w:r w:rsidR="008565A2">
        <w:t>testing, and hence special attention should be paid to the test table.</w:t>
      </w:r>
    </w:p>
    <w:p w:rsidR="00523A2F" w:rsidRDefault="00523A2F" w:rsidP="00523A2F">
      <w:pPr>
        <w:ind w:firstLine="0"/>
        <w:rPr>
          <w:rFonts w:asciiTheme="majorHAnsi" w:eastAsiaTheme="majorEastAsia" w:hAnsiTheme="majorHAnsi" w:cstheme="majorBidi"/>
          <w:b/>
          <w:bCs/>
        </w:rPr>
      </w:pPr>
    </w:p>
    <w:p w:rsidR="00523A2F" w:rsidRPr="00AE44EC" w:rsidRDefault="00523A2F" w:rsidP="00523A2F">
      <w:pPr>
        <w:pStyle w:val="Heading4"/>
        <w:ind w:firstLine="0"/>
      </w:pPr>
      <w:r>
        <w:t>Properties and Methods</w:t>
      </w:r>
    </w:p>
    <w:p w:rsidR="00523A2F" w:rsidRDefault="00523A2F" w:rsidP="00523A2F">
      <w:pPr>
        <w:ind w:firstLine="0"/>
      </w:pPr>
      <w:r>
        <w:t>The following table shows the expected properties, methods etc of the MemoryBank class as well as an explanation and a reason for the access protection.</w:t>
      </w:r>
    </w:p>
    <w:p w:rsidR="00523A2F" w:rsidRDefault="00523A2F" w:rsidP="00523A2F">
      <w:pPr>
        <w:ind w:firstLine="0"/>
      </w:pPr>
    </w:p>
    <w:tbl>
      <w:tblPr>
        <w:tblStyle w:val="APAReport"/>
        <w:tblpPr w:leftFromText="180" w:rightFromText="180" w:vertAnchor="text" w:tblpXSpec="right" w:tblpY="1"/>
        <w:tblOverlap w:val="never"/>
        <w:tblW w:w="0" w:type="auto"/>
        <w:tblLook w:val="04A0" w:firstRow="1" w:lastRow="0" w:firstColumn="1" w:lastColumn="0" w:noHBand="0" w:noVBand="1"/>
      </w:tblPr>
      <w:tblGrid>
        <w:gridCol w:w="1711"/>
        <w:gridCol w:w="2366"/>
        <w:gridCol w:w="5499"/>
      </w:tblGrid>
      <w:tr w:rsidR="00523A2F" w:rsidTr="003C4B14">
        <w:trPr>
          <w:cnfStyle w:val="100000000000" w:firstRow="1" w:lastRow="0" w:firstColumn="0" w:lastColumn="0" w:oddVBand="0" w:evenVBand="0" w:oddHBand="0" w:evenHBand="0" w:firstRowFirstColumn="0" w:firstRowLastColumn="0" w:lastRowFirstColumn="0" w:lastRowLastColumn="0"/>
        </w:trPr>
        <w:tc>
          <w:tcPr>
            <w:tcW w:w="1711" w:type="dxa"/>
          </w:tcPr>
          <w:p w:rsidR="00523A2F" w:rsidRDefault="00523A2F" w:rsidP="003C4B14">
            <w:r>
              <w:t>Type</w:t>
            </w:r>
          </w:p>
        </w:tc>
        <w:tc>
          <w:tcPr>
            <w:tcW w:w="2366" w:type="dxa"/>
          </w:tcPr>
          <w:p w:rsidR="00523A2F" w:rsidRDefault="00523A2F" w:rsidP="003C4B14">
            <w:r>
              <w:t>Name</w:t>
            </w:r>
          </w:p>
        </w:tc>
        <w:tc>
          <w:tcPr>
            <w:tcW w:w="5499" w:type="dxa"/>
          </w:tcPr>
          <w:p w:rsidR="00523A2F" w:rsidRDefault="00523A2F" w:rsidP="003C4B14">
            <w:r>
              <w:t>Explanation</w:t>
            </w:r>
          </w:p>
        </w:tc>
      </w:tr>
      <w:tr w:rsidR="00523A2F" w:rsidTr="003C4B14">
        <w:tc>
          <w:tcPr>
            <w:tcW w:w="1711" w:type="dxa"/>
          </w:tcPr>
          <w:p w:rsidR="00523A2F" w:rsidRDefault="008565A2" w:rsidP="003C4B14">
            <w:r>
              <w:t>Private Method</w:t>
            </w:r>
          </w:p>
        </w:tc>
        <w:tc>
          <w:tcPr>
            <w:tcW w:w="2366" w:type="dxa"/>
          </w:tcPr>
          <w:p w:rsidR="00523A2F" w:rsidRDefault="008565A2" w:rsidP="003C4B14">
            <w:r>
              <w:t>Update UI Handler</w:t>
            </w:r>
          </w:p>
        </w:tc>
        <w:tc>
          <w:tcPr>
            <w:tcW w:w="5499" w:type="dxa"/>
          </w:tcPr>
          <w:p w:rsidR="00523A2F" w:rsidRDefault="00523A2F" w:rsidP="008565A2">
            <w:r>
              <w:t xml:space="preserve">This </w:t>
            </w:r>
            <w:r w:rsidR="008565A2">
              <w:t>method is setup as a hook onto the processors UpdateUI event. This signifies to the form that the view needs to be re-rendered in order to match the state of the model.</w:t>
            </w:r>
          </w:p>
          <w:p w:rsidR="003F12F3" w:rsidRDefault="003F12F3" w:rsidP="008565A2"/>
          <w:p w:rsidR="003F12F3" w:rsidRDefault="003F12F3" w:rsidP="008565A2">
            <w:r>
              <w:t>It is private as it does not need to be called by other objects.</w:t>
            </w:r>
          </w:p>
          <w:p w:rsidR="00523A2F" w:rsidRDefault="00523A2F" w:rsidP="003C4B14"/>
        </w:tc>
      </w:tr>
      <w:tr w:rsidR="00523A2F" w:rsidTr="003C4B14">
        <w:tc>
          <w:tcPr>
            <w:tcW w:w="1711" w:type="dxa"/>
          </w:tcPr>
          <w:p w:rsidR="00523A2F" w:rsidRDefault="008565A2" w:rsidP="003C4B14">
            <w:r>
              <w:t>Private Method</w:t>
            </w:r>
          </w:p>
        </w:tc>
        <w:tc>
          <w:tcPr>
            <w:tcW w:w="2366" w:type="dxa"/>
          </w:tcPr>
          <w:p w:rsidR="00523A2F" w:rsidRDefault="008565A2" w:rsidP="003C4B14">
            <w:r>
              <w:t>Clock Rate Value Changed Handler</w:t>
            </w:r>
          </w:p>
        </w:tc>
        <w:tc>
          <w:tcPr>
            <w:tcW w:w="5499" w:type="dxa"/>
          </w:tcPr>
          <w:p w:rsidR="00523A2F" w:rsidRDefault="003F12F3" w:rsidP="003C4B14">
            <w:r>
              <w:t>The method is a hook onto the value changed event for the clock rate entry box. Here we can perform appropriate validation and update the timer mechanism so that the processor is actually affected.</w:t>
            </w:r>
          </w:p>
          <w:p w:rsidR="00523A2F" w:rsidRDefault="00523A2F" w:rsidP="003C4B14"/>
          <w:p w:rsidR="00523A2F" w:rsidRDefault="003F12F3" w:rsidP="003C4B14">
            <w:r>
              <w:t>It is private as it does not need to be called by other objects.</w:t>
            </w:r>
          </w:p>
        </w:tc>
      </w:tr>
    </w:tbl>
    <w:p w:rsidR="00523A2F" w:rsidRDefault="00523A2F" w:rsidP="00523A2F">
      <w:pPr>
        <w:pStyle w:val="Heading4"/>
        <w:ind w:firstLine="0"/>
      </w:pPr>
      <w:r>
        <w:t>Algorithms</w:t>
      </w:r>
    </w:p>
    <w:p w:rsidR="00523A2F" w:rsidRDefault="008E5999" w:rsidP="00523A2F">
      <w:pPr>
        <w:ind w:firstLine="0"/>
      </w:pPr>
      <w:r>
        <w:t>The Update UI handler is not algorithmic in sense that no logi</w:t>
      </w:r>
      <w:r w:rsidR="00296EC5">
        <w:t>c/conditions are applied to it. Therefore, there is no need to write pseudocode for it. The clock rate change handler does include some validation and therefore should be preplanned. The handler will be attached to a number scroller, so we don’t need to handle all scenarios as these are validated within the .net class instead. The only real interesting point shown within this pseudo-code is my preference for return based exits within specific conditions rather than using an if-else statement. This reduces nesting of code and resultant complexity.</w:t>
      </w:r>
    </w:p>
    <w:p w:rsidR="00523A2F" w:rsidRDefault="00523A2F" w:rsidP="00523A2F">
      <w:pPr>
        <w:ind w:firstLine="0"/>
      </w:pPr>
    </w:p>
    <w:p w:rsidR="00523A2F" w:rsidRDefault="00296EC5" w:rsidP="00523A2F">
      <w:pPr>
        <w:ind w:firstLine="0"/>
      </w:pPr>
      <w:r>
        <w:t>CLOCK RATE VALUE CHANGED HANDLER:</w:t>
      </w:r>
    </w:p>
    <w:p w:rsidR="00296EC5" w:rsidRDefault="00296EC5" w:rsidP="00523A2F">
      <w:pPr>
        <w:ind w:firstLine="0"/>
      </w:pPr>
      <w:r>
        <w:tab/>
        <w:t>SET lblClockrate’s Text TO STRING OF txtClockRate Value</w:t>
      </w:r>
    </w:p>
    <w:p w:rsidR="00296EC5" w:rsidRDefault="00296EC5" w:rsidP="00523A2F">
      <w:pPr>
        <w:ind w:firstLine="0"/>
      </w:pPr>
      <w:r>
        <w:tab/>
      </w:r>
    </w:p>
    <w:p w:rsidR="00296EC5" w:rsidRDefault="00296EC5" w:rsidP="00523A2F">
      <w:pPr>
        <w:ind w:firstLine="0"/>
      </w:pPr>
      <w:r>
        <w:tab/>
        <w:t>IF txtClockRate Value IS 0 THEN</w:t>
      </w:r>
    </w:p>
    <w:p w:rsidR="00296EC5" w:rsidRDefault="00296EC5" w:rsidP="00523A2F">
      <w:pPr>
        <w:ind w:firstLine="0"/>
      </w:pPr>
      <w:r>
        <w:tab/>
      </w:r>
      <w:r>
        <w:tab/>
        <w:t>DISABLE TIMER</w:t>
      </w:r>
    </w:p>
    <w:p w:rsidR="00296EC5" w:rsidRDefault="00296EC5" w:rsidP="00523A2F">
      <w:pPr>
        <w:ind w:firstLine="0"/>
      </w:pPr>
      <w:r>
        <w:tab/>
      </w:r>
      <w:r>
        <w:tab/>
        <w:t>RETURN</w:t>
      </w:r>
    </w:p>
    <w:p w:rsidR="00296EC5" w:rsidRDefault="00296EC5" w:rsidP="00523A2F">
      <w:pPr>
        <w:ind w:firstLine="0"/>
      </w:pPr>
      <w:r>
        <w:tab/>
        <w:t>END</w:t>
      </w:r>
    </w:p>
    <w:p w:rsidR="00296EC5" w:rsidRDefault="00296EC5" w:rsidP="00523A2F">
      <w:pPr>
        <w:ind w:firstLine="0"/>
      </w:pPr>
    </w:p>
    <w:p w:rsidR="00296EC5" w:rsidRDefault="00296EC5" w:rsidP="00523A2F">
      <w:pPr>
        <w:ind w:firstLine="0"/>
      </w:pPr>
      <w:r>
        <w:tab/>
        <w:t>ENABLE TIMER</w:t>
      </w:r>
    </w:p>
    <w:p w:rsidR="00296EC5" w:rsidRDefault="00296EC5" w:rsidP="00523A2F">
      <w:pPr>
        <w:ind w:firstLine="0"/>
      </w:pPr>
      <w:r>
        <w:tab/>
        <w:t>SET TIMER INTERVAL TO (1/txtClockRate Value) * 1000</w:t>
      </w:r>
    </w:p>
    <w:p w:rsidR="00296EC5" w:rsidRDefault="00296EC5" w:rsidP="00523A2F">
      <w:pPr>
        <w:ind w:firstLine="0"/>
      </w:pPr>
    </w:p>
    <w:p w:rsidR="00523A2F" w:rsidRDefault="00523A2F" w:rsidP="00296EC5">
      <w:pPr>
        <w:ind w:firstLine="0"/>
      </w:pPr>
      <w:r>
        <w:tab/>
      </w:r>
    </w:p>
    <w:p w:rsidR="00523A2F" w:rsidRDefault="00523A2F" w:rsidP="00523A2F">
      <w:pPr>
        <w:ind w:firstLine="0"/>
      </w:pPr>
    </w:p>
    <w:p w:rsidR="00523A2F" w:rsidRPr="00AE44EC" w:rsidRDefault="00523A2F" w:rsidP="00523A2F">
      <w:pPr>
        <w:pStyle w:val="Heading4"/>
        <w:ind w:firstLine="0"/>
      </w:pPr>
      <w:r>
        <w:t>Validation</w:t>
      </w:r>
    </w:p>
    <w:p w:rsidR="00523A2F" w:rsidRDefault="00296EC5" w:rsidP="00523A2F">
      <w:pPr>
        <w:ind w:firstLine="0"/>
      </w:pPr>
      <w:r>
        <w:t>The following table shows the validation that will be required for parts of the main form not covered else where</w:t>
      </w:r>
    </w:p>
    <w:p w:rsidR="00296EC5" w:rsidRDefault="00296EC5" w:rsidP="00523A2F">
      <w:pPr>
        <w:ind w:firstLine="0"/>
      </w:pPr>
    </w:p>
    <w:tbl>
      <w:tblPr>
        <w:tblStyle w:val="TableGrid"/>
        <w:tblW w:w="0" w:type="auto"/>
        <w:tblLook w:val="04A0" w:firstRow="1" w:lastRow="0" w:firstColumn="1" w:lastColumn="0" w:noHBand="0" w:noVBand="1"/>
      </w:tblPr>
      <w:tblGrid>
        <w:gridCol w:w="3192"/>
        <w:gridCol w:w="3192"/>
        <w:gridCol w:w="3192"/>
      </w:tblGrid>
      <w:tr w:rsidR="00296EC5" w:rsidTr="00296EC5">
        <w:tc>
          <w:tcPr>
            <w:tcW w:w="3192" w:type="dxa"/>
          </w:tcPr>
          <w:p w:rsidR="00296EC5" w:rsidRDefault="00296EC5" w:rsidP="00523A2F">
            <w:pPr>
              <w:ind w:firstLine="0"/>
            </w:pPr>
            <w:r>
              <w:t>Element</w:t>
            </w:r>
          </w:p>
        </w:tc>
        <w:tc>
          <w:tcPr>
            <w:tcW w:w="3192" w:type="dxa"/>
          </w:tcPr>
          <w:p w:rsidR="00296EC5" w:rsidRDefault="00296EC5" w:rsidP="00523A2F">
            <w:pPr>
              <w:ind w:firstLine="0"/>
            </w:pPr>
            <w:r>
              <w:t>Acceptable Range</w:t>
            </w:r>
          </w:p>
        </w:tc>
        <w:tc>
          <w:tcPr>
            <w:tcW w:w="3192" w:type="dxa"/>
          </w:tcPr>
          <w:p w:rsidR="00296EC5" w:rsidRDefault="00296EC5" w:rsidP="00523A2F">
            <w:pPr>
              <w:ind w:firstLine="0"/>
            </w:pPr>
            <w:r>
              <w:t>Justification</w:t>
            </w:r>
          </w:p>
        </w:tc>
      </w:tr>
      <w:tr w:rsidR="00296EC5" w:rsidTr="00296EC5">
        <w:tc>
          <w:tcPr>
            <w:tcW w:w="3192" w:type="dxa"/>
          </w:tcPr>
          <w:p w:rsidR="00296EC5" w:rsidRDefault="00296EC5" w:rsidP="00523A2F">
            <w:pPr>
              <w:ind w:firstLine="0"/>
            </w:pPr>
            <w:r>
              <w:t>txtClockRate</w:t>
            </w:r>
          </w:p>
        </w:tc>
        <w:tc>
          <w:tcPr>
            <w:tcW w:w="3192" w:type="dxa"/>
          </w:tcPr>
          <w:p w:rsidR="00296EC5" w:rsidRDefault="00296EC5" w:rsidP="00523A2F">
            <w:pPr>
              <w:ind w:firstLine="0"/>
            </w:pPr>
            <w:r>
              <w:t>0 to 100 inclusive</w:t>
            </w:r>
          </w:p>
        </w:tc>
        <w:tc>
          <w:tcPr>
            <w:tcW w:w="3192" w:type="dxa"/>
          </w:tcPr>
          <w:p w:rsidR="00296EC5" w:rsidRDefault="00296EC5" w:rsidP="00523A2F">
            <w:pPr>
              <w:ind w:firstLine="0"/>
            </w:pPr>
            <w:r>
              <w:t>0 allows the user to disable the auto-clocking feature. Values over 100 could place strain on the application and the user’s system, and pose no real educational value to the user.  Nonsensical values could cause the system to crash without proper validation.</w:t>
            </w:r>
          </w:p>
        </w:tc>
      </w:tr>
    </w:tbl>
    <w:p w:rsidR="00523A2F" w:rsidRDefault="00523A2F" w:rsidP="00523A2F">
      <w:pPr>
        <w:ind w:firstLine="0"/>
      </w:pPr>
    </w:p>
    <w:p w:rsidR="00523A2F" w:rsidRPr="00AE44EC" w:rsidRDefault="00523A2F" w:rsidP="00523A2F">
      <w:pPr>
        <w:pStyle w:val="Heading4"/>
        <w:ind w:firstLine="0"/>
      </w:pPr>
      <w:r>
        <w:t>Test Data</w:t>
      </w:r>
    </w:p>
    <w:p w:rsidR="00523A2F" w:rsidRDefault="008338C0" w:rsidP="00523A2F">
      <w:pPr>
        <w:ind w:firstLine="0"/>
      </w:pPr>
      <w:r>
        <w:t>Since validation occurs, some testing is required to ensure that this meets expectations and behaves correctly.</w:t>
      </w:r>
    </w:p>
    <w:tbl>
      <w:tblPr>
        <w:tblStyle w:val="APAReport"/>
        <w:tblW w:w="0" w:type="auto"/>
        <w:tblLook w:val="04A0" w:firstRow="1" w:lastRow="0" w:firstColumn="1" w:lastColumn="0" w:noHBand="0" w:noVBand="1"/>
      </w:tblPr>
      <w:tblGrid>
        <w:gridCol w:w="3192"/>
        <w:gridCol w:w="3192"/>
        <w:gridCol w:w="3192"/>
      </w:tblGrid>
      <w:tr w:rsidR="008338C0" w:rsidTr="003F2C03">
        <w:trPr>
          <w:cnfStyle w:val="100000000000" w:firstRow="1" w:lastRow="0" w:firstColumn="0" w:lastColumn="0" w:oddVBand="0" w:evenVBand="0" w:oddHBand="0" w:evenHBand="0" w:firstRowFirstColumn="0" w:firstRowLastColumn="0" w:lastRowFirstColumn="0" w:lastRowLastColumn="0"/>
        </w:trPr>
        <w:tc>
          <w:tcPr>
            <w:tcW w:w="3192" w:type="dxa"/>
          </w:tcPr>
          <w:p w:rsidR="008338C0" w:rsidRDefault="008338C0" w:rsidP="00523A2F">
            <w:r>
              <w:t>Test</w:t>
            </w:r>
          </w:p>
        </w:tc>
        <w:tc>
          <w:tcPr>
            <w:tcW w:w="3192" w:type="dxa"/>
          </w:tcPr>
          <w:p w:rsidR="008338C0" w:rsidRDefault="008338C0" w:rsidP="00523A2F">
            <w:r>
              <w:t>Expected Value or Behaviour</w:t>
            </w:r>
          </w:p>
        </w:tc>
        <w:tc>
          <w:tcPr>
            <w:tcW w:w="3192" w:type="dxa"/>
          </w:tcPr>
          <w:p w:rsidR="008338C0" w:rsidRDefault="008338C0" w:rsidP="00523A2F">
            <w:r>
              <w:t>Justification of Test</w:t>
            </w:r>
          </w:p>
        </w:tc>
      </w:tr>
      <w:tr w:rsidR="008338C0" w:rsidTr="003F2C03">
        <w:tc>
          <w:tcPr>
            <w:tcW w:w="3192" w:type="dxa"/>
          </w:tcPr>
          <w:p w:rsidR="008338C0" w:rsidRDefault="008338C0" w:rsidP="00523A2F">
            <w:r>
              <w:lastRenderedPageBreak/>
              <w:t>Entering -1 into the txtClockRate</w:t>
            </w:r>
          </w:p>
        </w:tc>
        <w:tc>
          <w:tcPr>
            <w:tcW w:w="3192" w:type="dxa"/>
          </w:tcPr>
          <w:p w:rsidR="008338C0" w:rsidRDefault="008338C0" w:rsidP="00523A2F">
            <w:r>
              <w:t>Field resets to 0.</w:t>
            </w:r>
          </w:p>
        </w:tc>
        <w:tc>
          <w:tcPr>
            <w:tcW w:w="3192" w:type="dxa"/>
          </w:tcPr>
          <w:p w:rsidR="008338C0" w:rsidRDefault="008338C0" w:rsidP="00523A2F">
            <w:r>
              <w:t>Invalid values should be set to the closest valid value. This is intuitive to the user and prevents crashes.</w:t>
            </w:r>
          </w:p>
        </w:tc>
      </w:tr>
      <w:tr w:rsidR="008338C0" w:rsidTr="003F2C03">
        <w:tc>
          <w:tcPr>
            <w:tcW w:w="3192" w:type="dxa"/>
          </w:tcPr>
          <w:p w:rsidR="008338C0" w:rsidRDefault="008338C0" w:rsidP="00523A2F">
            <w:r>
              <w:t>Entering 50 into the txtClockRate</w:t>
            </w:r>
          </w:p>
        </w:tc>
        <w:tc>
          <w:tcPr>
            <w:tcW w:w="3192" w:type="dxa"/>
          </w:tcPr>
          <w:p w:rsidR="008338C0" w:rsidRDefault="008338C0" w:rsidP="00523A2F">
            <w:r>
              <w:t>Field sets to 50 and clock ticks at 50hz.</w:t>
            </w:r>
          </w:p>
        </w:tc>
        <w:tc>
          <w:tcPr>
            <w:tcW w:w="3192" w:type="dxa"/>
          </w:tcPr>
          <w:p w:rsidR="008338C0" w:rsidRDefault="008338C0" w:rsidP="00523A2F">
            <w:r>
              <w:t>Ensure that valid values are accepted to prevent a frustrating user experience.</w:t>
            </w:r>
          </w:p>
        </w:tc>
      </w:tr>
      <w:tr w:rsidR="008338C0" w:rsidTr="003F2C03">
        <w:tc>
          <w:tcPr>
            <w:tcW w:w="3192" w:type="dxa"/>
          </w:tcPr>
          <w:p w:rsidR="008338C0" w:rsidRDefault="008338C0" w:rsidP="00523A2F">
            <w:r>
              <w:t>Entering 0 into the txtClockRate</w:t>
            </w:r>
          </w:p>
        </w:tc>
        <w:tc>
          <w:tcPr>
            <w:tcW w:w="3192" w:type="dxa"/>
          </w:tcPr>
          <w:p w:rsidR="008338C0" w:rsidRDefault="008338C0" w:rsidP="00523A2F">
            <w:r>
              <w:t>Fields sets to 0 and the timer is disabled.</w:t>
            </w:r>
          </w:p>
        </w:tc>
        <w:tc>
          <w:tcPr>
            <w:tcW w:w="3192" w:type="dxa"/>
          </w:tcPr>
          <w:p w:rsidR="008338C0" w:rsidRDefault="008338C0" w:rsidP="00523A2F">
            <w:r>
              <w:t>Ensure that key part of functionality works correctly and validation allows correct range of values.</w:t>
            </w:r>
          </w:p>
        </w:tc>
      </w:tr>
      <w:tr w:rsidR="008338C0" w:rsidTr="003F2C03">
        <w:tc>
          <w:tcPr>
            <w:tcW w:w="3192" w:type="dxa"/>
          </w:tcPr>
          <w:p w:rsidR="008338C0" w:rsidRDefault="008338C0" w:rsidP="00523A2F">
            <w:r>
              <w:t>Entering 100 into the txtClockRate</w:t>
            </w:r>
          </w:p>
        </w:tc>
        <w:tc>
          <w:tcPr>
            <w:tcW w:w="3192" w:type="dxa"/>
          </w:tcPr>
          <w:p w:rsidR="008338C0" w:rsidRDefault="008338C0" w:rsidP="00523A2F">
            <w:r>
              <w:t>Field sets to 100 and the clock ticks at 100hz.</w:t>
            </w:r>
          </w:p>
        </w:tc>
        <w:tc>
          <w:tcPr>
            <w:tcW w:w="3192" w:type="dxa"/>
          </w:tcPr>
          <w:p w:rsidR="008338C0" w:rsidRDefault="00671BA9" w:rsidP="00523A2F">
            <w:r>
              <w:t>Ensure that valid values at the extremities are correctly accepted.</w:t>
            </w:r>
          </w:p>
        </w:tc>
      </w:tr>
      <w:tr w:rsidR="00671BA9" w:rsidTr="003F2C03">
        <w:tc>
          <w:tcPr>
            <w:tcW w:w="3192" w:type="dxa"/>
          </w:tcPr>
          <w:p w:rsidR="00671BA9" w:rsidRDefault="00671BA9" w:rsidP="00523A2F">
            <w:r>
              <w:t>Entering ‘azert|’ into the txtClockRate</w:t>
            </w:r>
          </w:p>
        </w:tc>
        <w:tc>
          <w:tcPr>
            <w:tcW w:w="3192" w:type="dxa"/>
          </w:tcPr>
          <w:p w:rsidR="00671BA9" w:rsidRDefault="00671BA9" w:rsidP="00523A2F">
            <w:r>
              <w:t>Field remains at previous value or sets to 0.</w:t>
            </w:r>
          </w:p>
        </w:tc>
        <w:tc>
          <w:tcPr>
            <w:tcW w:w="3192" w:type="dxa"/>
          </w:tcPr>
          <w:p w:rsidR="00671BA9" w:rsidRDefault="00671BA9" w:rsidP="00523A2F">
            <w:r>
              <w:t>Ensure that completely nonsense values do not crash the application.</w:t>
            </w:r>
          </w:p>
        </w:tc>
      </w:tr>
    </w:tbl>
    <w:p w:rsidR="00AA1433" w:rsidRDefault="00AA1433" w:rsidP="00671BA9">
      <w:pPr>
        <w:spacing w:line="480" w:lineRule="auto"/>
        <w:ind w:firstLine="0"/>
        <w:rPr>
          <w:rFonts w:asciiTheme="majorHAnsi" w:eastAsiaTheme="majorEastAsia" w:hAnsiTheme="majorHAnsi" w:cstheme="majorBidi"/>
          <w:b/>
          <w:bCs/>
        </w:rPr>
      </w:pPr>
    </w:p>
    <w:p w:rsidR="00714C38" w:rsidRDefault="00714C38" w:rsidP="00714C38">
      <w:pPr>
        <w:pStyle w:val="Heading4"/>
        <w:ind w:firstLine="0"/>
      </w:pPr>
      <w:r>
        <w:t>Usability Features</w:t>
      </w:r>
    </w:p>
    <w:p w:rsidR="00714C38" w:rsidRDefault="00714C38" w:rsidP="00714C38">
      <w:pPr>
        <w:ind w:firstLine="0"/>
      </w:pPr>
      <w:r>
        <w:t>Since this is a UI component, there is a large amount usability planning that needs to be completed, including a basic sketch of the planned UI so we can evaluate any usability features that need to be implemented.</w:t>
      </w:r>
      <w:r w:rsidR="00025DF3">
        <w:t xml:space="preserve"> I created the following sketch using my favorite sketch/diagram tool Draw.io as it provides a bunch of basic shapes which can form the skeleton of your UI design. Omitted is the MemoryBank as this will be shown in a later stage.</w:t>
      </w:r>
    </w:p>
    <w:p w:rsidR="00025DF3" w:rsidRDefault="00025DF3" w:rsidP="00714C38">
      <w:pPr>
        <w:ind w:firstLine="0"/>
      </w:pPr>
    </w:p>
    <w:p w:rsidR="00714C38" w:rsidRPr="00B76964" w:rsidRDefault="00025DF3" w:rsidP="00714C38">
      <w:pPr>
        <w:ind w:firstLine="0"/>
      </w:pPr>
      <w:r>
        <w:rPr>
          <w:noProof/>
        </w:rPr>
        <w:lastRenderedPageBreak/>
        <w:drawing>
          <wp:inline distT="0" distB="0" distL="0" distR="0">
            <wp:extent cx="5943600" cy="43326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I Mockup.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32605"/>
                    </a:xfrm>
                    <a:prstGeom prst="rect">
                      <a:avLst/>
                    </a:prstGeom>
                  </pic:spPr>
                </pic:pic>
              </a:graphicData>
            </a:graphic>
          </wp:inline>
        </w:drawing>
      </w:r>
    </w:p>
    <w:tbl>
      <w:tblPr>
        <w:tblStyle w:val="APAReport"/>
        <w:tblpPr w:leftFromText="180" w:rightFromText="180" w:vertAnchor="text" w:horzAnchor="margin" w:tblpY="120"/>
        <w:tblW w:w="0" w:type="auto"/>
        <w:tblLook w:val="04A0" w:firstRow="1" w:lastRow="0" w:firstColumn="1" w:lastColumn="0" w:noHBand="0" w:noVBand="1"/>
      </w:tblPr>
      <w:tblGrid>
        <w:gridCol w:w="3369"/>
        <w:gridCol w:w="6207"/>
      </w:tblGrid>
      <w:tr w:rsidR="00714C38" w:rsidTr="00C73BC2">
        <w:trPr>
          <w:cnfStyle w:val="100000000000" w:firstRow="1" w:lastRow="0" w:firstColumn="0" w:lastColumn="0" w:oddVBand="0" w:evenVBand="0" w:oddHBand="0" w:evenHBand="0" w:firstRowFirstColumn="0" w:firstRowLastColumn="0" w:lastRowFirstColumn="0" w:lastRowLastColumn="0"/>
        </w:trPr>
        <w:tc>
          <w:tcPr>
            <w:tcW w:w="3369" w:type="dxa"/>
          </w:tcPr>
          <w:p w:rsidR="00714C38" w:rsidRDefault="00714C38" w:rsidP="00C73BC2">
            <w:r>
              <w:t>Usability Feature</w:t>
            </w:r>
          </w:p>
        </w:tc>
        <w:tc>
          <w:tcPr>
            <w:tcW w:w="6207" w:type="dxa"/>
          </w:tcPr>
          <w:p w:rsidR="00714C38" w:rsidRDefault="00714C38" w:rsidP="00C73BC2">
            <w:r>
              <w:t>Justification</w:t>
            </w:r>
            <w:r w:rsidR="0091137C">
              <w:t xml:space="preserve"> and Explanation</w:t>
            </w:r>
          </w:p>
        </w:tc>
      </w:tr>
      <w:tr w:rsidR="00714C38" w:rsidTr="00C73BC2">
        <w:tc>
          <w:tcPr>
            <w:tcW w:w="3369" w:type="dxa"/>
          </w:tcPr>
          <w:p w:rsidR="00714C38" w:rsidRDefault="00025DF3" w:rsidP="00C73BC2">
            <w:r>
              <w:t>Interactable UI elements are large and clear to the user.</w:t>
            </w:r>
          </w:p>
        </w:tc>
        <w:tc>
          <w:tcPr>
            <w:tcW w:w="6207" w:type="dxa"/>
          </w:tcPr>
          <w:p w:rsidR="00714C38" w:rsidRDefault="00025DF3" w:rsidP="00C73BC2">
            <w:r>
              <w:t>Buttons such as the control for manually stepping the clock are large and not hidden away within the interface. This makes them easy for the user to find, and their functionality is clearly explained by using bold descriptive labels.</w:t>
            </w:r>
          </w:p>
          <w:p w:rsidR="00783605" w:rsidRDefault="00783605" w:rsidP="00C73BC2"/>
        </w:tc>
      </w:tr>
      <w:tr w:rsidR="00783605" w:rsidTr="00C73BC2">
        <w:tc>
          <w:tcPr>
            <w:tcW w:w="3369" w:type="dxa"/>
          </w:tcPr>
          <w:p w:rsidR="00783605" w:rsidRDefault="00EA2EBD" w:rsidP="00C73BC2">
            <w:r>
              <w:t>No interaction is further than three clicks away</w:t>
            </w:r>
          </w:p>
        </w:tc>
        <w:tc>
          <w:tcPr>
            <w:tcW w:w="6207" w:type="dxa"/>
          </w:tcPr>
          <w:p w:rsidR="00783605" w:rsidRDefault="00EA2EBD" w:rsidP="00C73BC2">
            <w:r>
              <w:t xml:space="preserve">By ensuring that all actions are within three clicks, you limit the complexity for users trying to navigate through the system. A system where a user has to click through several menus is likely to cause user frustration and this can ruin the users overall experience of a system. Furthermore, common actions, such as the Clock Step, in this case should be </w:t>
            </w:r>
            <w:r w:rsidR="00F24F2C">
              <w:t>available to the user within a single interaction if possible.</w:t>
            </w:r>
          </w:p>
          <w:p w:rsidR="00F24F2C" w:rsidRDefault="00F24F2C" w:rsidP="00C73BC2"/>
        </w:tc>
      </w:tr>
      <w:tr w:rsidR="00F24F2C" w:rsidTr="00C73BC2">
        <w:tc>
          <w:tcPr>
            <w:tcW w:w="3369" w:type="dxa"/>
          </w:tcPr>
          <w:p w:rsidR="00F24F2C" w:rsidRDefault="00F24F2C" w:rsidP="00C73BC2">
            <w:r>
              <w:t xml:space="preserve">Use of tabs to allow easy access to </w:t>
            </w:r>
            <w:r>
              <w:lastRenderedPageBreak/>
              <w:t>relevant information and prevent overload</w:t>
            </w:r>
            <w:r w:rsidR="00781CFD">
              <w:t xml:space="preserve"> on the user.</w:t>
            </w:r>
          </w:p>
        </w:tc>
        <w:tc>
          <w:tcPr>
            <w:tcW w:w="6207" w:type="dxa"/>
          </w:tcPr>
          <w:p w:rsidR="00F24F2C" w:rsidRDefault="00F24F2C" w:rsidP="00C73BC2">
            <w:r>
              <w:lastRenderedPageBreak/>
              <w:t xml:space="preserve">A tabbed menu such as the one on the left allows the user to select </w:t>
            </w:r>
            <w:r>
              <w:lastRenderedPageBreak/>
              <w:t xml:space="preserve">what information they want to access </w:t>
            </w:r>
            <w:r w:rsidR="00A8706A">
              <w:t xml:space="preserve">at that time. This is superior to simply displaying all the information at once since the user can be overwhelmed and can struggle to comprehend where the information they are looking for is. </w:t>
            </w:r>
            <w:r w:rsidR="00781CFD">
              <w:t>The tabbed menu allows them to select what information they want in a succinct manner.</w:t>
            </w:r>
          </w:p>
          <w:p w:rsidR="00781CFD" w:rsidRDefault="00781CFD" w:rsidP="00C73BC2"/>
        </w:tc>
      </w:tr>
      <w:tr w:rsidR="00781CFD" w:rsidTr="00C73BC2">
        <w:tc>
          <w:tcPr>
            <w:tcW w:w="3369" w:type="dxa"/>
          </w:tcPr>
          <w:p w:rsidR="00781CFD" w:rsidRDefault="00781CFD" w:rsidP="00C73BC2">
            <w:r>
              <w:lastRenderedPageBreak/>
              <w:t>Clear Labels and division of information</w:t>
            </w:r>
          </w:p>
        </w:tc>
        <w:tc>
          <w:tcPr>
            <w:tcW w:w="6207" w:type="dxa"/>
          </w:tcPr>
          <w:p w:rsidR="00781CFD" w:rsidRDefault="00781CFD" w:rsidP="00C73BC2">
            <w:r>
              <w:t>Bold labels divide up similar information (such as registers) so that users can differentiate between them. By making them bold they are clear to the user that they are labels and not another piece of data.</w:t>
            </w:r>
          </w:p>
        </w:tc>
      </w:tr>
    </w:tbl>
    <w:p w:rsidR="00714C38" w:rsidRDefault="00714C38" w:rsidP="00671BA9">
      <w:pPr>
        <w:spacing w:line="480" w:lineRule="auto"/>
        <w:ind w:firstLine="0"/>
        <w:rPr>
          <w:rFonts w:asciiTheme="majorHAnsi" w:eastAsiaTheme="majorEastAsia" w:hAnsiTheme="majorHAnsi" w:cstheme="majorBidi"/>
          <w:b/>
          <w:bCs/>
        </w:rPr>
      </w:pPr>
    </w:p>
    <w:p w:rsidR="00A41EBC" w:rsidRDefault="00A41EBC" w:rsidP="00A41EBC">
      <w:pPr>
        <w:pStyle w:val="Heading3"/>
        <w:ind w:firstLine="0"/>
      </w:pPr>
      <w:bookmarkStart w:id="46" w:name="_Toc5107051"/>
      <w:r>
        <w:t xml:space="preserve">Designing the Memory Bank Cell </w:t>
      </w:r>
      <w:r w:rsidR="00DC542D">
        <w:t xml:space="preserve">Component </w:t>
      </w:r>
      <w:r>
        <w:t>Class</w:t>
      </w:r>
      <w:bookmarkEnd w:id="46"/>
    </w:p>
    <w:p w:rsidR="00A41EBC" w:rsidRDefault="00A41EBC" w:rsidP="00A41EBC">
      <w:pPr>
        <w:ind w:firstLine="0"/>
      </w:pPr>
      <w:r>
        <w:t>The individual cell of memory represents another</w:t>
      </w:r>
      <w:r w:rsidR="00DC542D">
        <w:t xml:space="preserve"> place where validation on user entered content is completed. The memory bank cell also acts as the final point of UI update propagation, as it sources the data directly from the memory bank when it is triggered to update. It also directly interacts with the memory bank in order to allow the user to set the value of a memory cell.</w:t>
      </w:r>
    </w:p>
    <w:p w:rsidR="00A41EBC" w:rsidRDefault="00A41EBC" w:rsidP="00A41EBC">
      <w:pPr>
        <w:ind w:firstLine="0"/>
        <w:rPr>
          <w:rFonts w:asciiTheme="majorHAnsi" w:eastAsiaTheme="majorEastAsia" w:hAnsiTheme="majorHAnsi" w:cstheme="majorBidi"/>
          <w:b/>
          <w:bCs/>
        </w:rPr>
      </w:pPr>
    </w:p>
    <w:p w:rsidR="00A41EBC" w:rsidRPr="00AE44EC" w:rsidRDefault="00A41EBC" w:rsidP="00A41EBC">
      <w:pPr>
        <w:pStyle w:val="Heading4"/>
        <w:ind w:firstLine="0"/>
      </w:pPr>
      <w:r>
        <w:t>Properties and Methods</w:t>
      </w:r>
    </w:p>
    <w:p w:rsidR="00A41EBC" w:rsidRDefault="00A41EBC" w:rsidP="00A41EBC">
      <w:pPr>
        <w:ind w:firstLine="0"/>
      </w:pPr>
      <w:r>
        <w:t>The following table shows the expected properties, methods etc of the MemoryBank</w:t>
      </w:r>
      <w:r w:rsidR="00DC542D">
        <w:t xml:space="preserve"> Cell</w:t>
      </w:r>
      <w:r>
        <w:t xml:space="preserve"> class as well as an explanation and a reason for the access protection.</w:t>
      </w:r>
    </w:p>
    <w:p w:rsidR="00A41EBC" w:rsidRDefault="00A41EBC" w:rsidP="00A41EBC">
      <w:pPr>
        <w:ind w:firstLine="0"/>
      </w:pPr>
    </w:p>
    <w:tbl>
      <w:tblPr>
        <w:tblStyle w:val="APAReport"/>
        <w:tblpPr w:leftFromText="180" w:rightFromText="180" w:vertAnchor="text" w:tblpXSpec="right" w:tblpY="1"/>
        <w:tblOverlap w:val="never"/>
        <w:tblW w:w="0" w:type="auto"/>
        <w:tblLook w:val="04A0" w:firstRow="1" w:lastRow="0" w:firstColumn="1" w:lastColumn="0" w:noHBand="0" w:noVBand="1"/>
      </w:tblPr>
      <w:tblGrid>
        <w:gridCol w:w="1711"/>
        <w:gridCol w:w="2366"/>
        <w:gridCol w:w="5499"/>
      </w:tblGrid>
      <w:tr w:rsidR="00A41EBC" w:rsidTr="003C4B14">
        <w:trPr>
          <w:cnfStyle w:val="100000000000" w:firstRow="1" w:lastRow="0" w:firstColumn="0" w:lastColumn="0" w:oddVBand="0" w:evenVBand="0" w:oddHBand="0" w:evenHBand="0" w:firstRowFirstColumn="0" w:firstRowLastColumn="0" w:lastRowFirstColumn="0" w:lastRowLastColumn="0"/>
        </w:trPr>
        <w:tc>
          <w:tcPr>
            <w:tcW w:w="1711" w:type="dxa"/>
          </w:tcPr>
          <w:p w:rsidR="00A41EBC" w:rsidRDefault="00A41EBC" w:rsidP="003C4B14">
            <w:r>
              <w:t>Type</w:t>
            </w:r>
          </w:p>
        </w:tc>
        <w:tc>
          <w:tcPr>
            <w:tcW w:w="2366" w:type="dxa"/>
          </w:tcPr>
          <w:p w:rsidR="00A41EBC" w:rsidRDefault="00A41EBC" w:rsidP="003C4B14">
            <w:r>
              <w:t>Name</w:t>
            </w:r>
          </w:p>
        </w:tc>
        <w:tc>
          <w:tcPr>
            <w:tcW w:w="5499" w:type="dxa"/>
          </w:tcPr>
          <w:p w:rsidR="00A41EBC" w:rsidRDefault="00A41EBC" w:rsidP="003C4B14">
            <w:r>
              <w:t>Explanation</w:t>
            </w:r>
          </w:p>
        </w:tc>
      </w:tr>
      <w:tr w:rsidR="00A41EBC" w:rsidTr="003C4B14">
        <w:tc>
          <w:tcPr>
            <w:tcW w:w="1711" w:type="dxa"/>
          </w:tcPr>
          <w:p w:rsidR="00A41EBC" w:rsidRDefault="00A41EBC" w:rsidP="003C4B14">
            <w:r>
              <w:t>P</w:t>
            </w:r>
            <w:r w:rsidR="00DC542D">
              <w:t xml:space="preserve">ublic </w:t>
            </w:r>
            <w:r>
              <w:t>Method</w:t>
            </w:r>
          </w:p>
        </w:tc>
        <w:tc>
          <w:tcPr>
            <w:tcW w:w="2366" w:type="dxa"/>
          </w:tcPr>
          <w:p w:rsidR="00A41EBC" w:rsidRDefault="00DC542D" w:rsidP="003C4B14">
            <w:r>
              <w:t>Setup</w:t>
            </w:r>
          </w:p>
        </w:tc>
        <w:tc>
          <w:tcPr>
            <w:tcW w:w="5499" w:type="dxa"/>
          </w:tcPr>
          <w:p w:rsidR="00A41EBC" w:rsidRDefault="00A41EBC" w:rsidP="003C4B14">
            <w:r>
              <w:t xml:space="preserve">This method is </w:t>
            </w:r>
            <w:r w:rsidR="00DC542D">
              <w:t>called as the very end of the propogation tree from MemoryBank Control down ton MemoryBank Row and finally MemoryBank cell. It signals the class to update its displayed value to match a changed value in the MemoryBank.</w:t>
            </w:r>
          </w:p>
          <w:p w:rsidR="00A41EBC" w:rsidRDefault="00A41EBC" w:rsidP="003C4B14"/>
          <w:p w:rsidR="00A41EBC" w:rsidRDefault="00A41EBC" w:rsidP="003C4B14">
            <w:r>
              <w:t>It is p</w:t>
            </w:r>
            <w:r w:rsidR="00C8729A">
              <w:t>ublic as it needs to be called by other objects, specifically the MemoryBank Row.</w:t>
            </w:r>
          </w:p>
          <w:p w:rsidR="00A41EBC" w:rsidRDefault="00A41EBC" w:rsidP="003C4B14"/>
        </w:tc>
      </w:tr>
      <w:tr w:rsidR="00A41EBC" w:rsidTr="003C4B14">
        <w:tc>
          <w:tcPr>
            <w:tcW w:w="1711" w:type="dxa"/>
          </w:tcPr>
          <w:p w:rsidR="00A41EBC" w:rsidRDefault="00A41EBC" w:rsidP="003C4B14">
            <w:r>
              <w:t>Private Method</w:t>
            </w:r>
          </w:p>
        </w:tc>
        <w:tc>
          <w:tcPr>
            <w:tcW w:w="2366" w:type="dxa"/>
          </w:tcPr>
          <w:p w:rsidR="00A41EBC" w:rsidRDefault="00A41EBC" w:rsidP="003C4B14">
            <w:r>
              <w:t>Value Changed Handler</w:t>
            </w:r>
          </w:p>
        </w:tc>
        <w:tc>
          <w:tcPr>
            <w:tcW w:w="5499" w:type="dxa"/>
          </w:tcPr>
          <w:p w:rsidR="00A41EBC" w:rsidRDefault="00A41EBC" w:rsidP="003C4B14">
            <w:r>
              <w:t xml:space="preserve">The method is a hook onto the value changed event for the </w:t>
            </w:r>
            <w:r w:rsidR="00A36C66">
              <w:t xml:space="preserve">memory bank value entry. It performs appropriate </w:t>
            </w:r>
            <w:r w:rsidR="00A36C66">
              <w:lastRenderedPageBreak/>
              <w:t>validation before applying. The change.</w:t>
            </w:r>
          </w:p>
          <w:p w:rsidR="00A41EBC" w:rsidRDefault="00A41EBC" w:rsidP="003C4B14"/>
          <w:p w:rsidR="00A41EBC" w:rsidRDefault="00A41EBC" w:rsidP="003C4B14">
            <w:r>
              <w:t>It is private as it does not need to be called by other objects.</w:t>
            </w:r>
          </w:p>
        </w:tc>
      </w:tr>
    </w:tbl>
    <w:p w:rsidR="00A41EBC" w:rsidRDefault="00A41EBC" w:rsidP="00A41EBC">
      <w:pPr>
        <w:pStyle w:val="Heading4"/>
        <w:ind w:firstLine="0"/>
      </w:pPr>
      <w:r>
        <w:lastRenderedPageBreak/>
        <w:t>Algorithms</w:t>
      </w:r>
    </w:p>
    <w:p w:rsidR="00A41EBC" w:rsidRDefault="00A36C66" w:rsidP="00A41EBC">
      <w:pPr>
        <w:ind w:firstLine="0"/>
      </w:pPr>
      <w:r>
        <w:t>Both algorithms included are relatively simple, although the second involves some element of validation that will need to be tested.</w:t>
      </w:r>
    </w:p>
    <w:p w:rsidR="00A41EBC" w:rsidRDefault="00A41EBC" w:rsidP="00A41EBC">
      <w:pPr>
        <w:ind w:firstLine="0"/>
      </w:pPr>
    </w:p>
    <w:p w:rsidR="00A41EBC" w:rsidRDefault="00A36C66" w:rsidP="00A41EBC">
      <w:pPr>
        <w:ind w:firstLine="0"/>
      </w:pPr>
      <w:r>
        <w:t>SETUP</w:t>
      </w:r>
      <w:r w:rsidR="00A41EBC">
        <w:t>:</w:t>
      </w:r>
    </w:p>
    <w:p w:rsidR="00A41EBC" w:rsidRDefault="00A41EBC" w:rsidP="00A36C66">
      <w:pPr>
        <w:ind w:firstLine="0"/>
      </w:pPr>
      <w:r>
        <w:tab/>
        <w:t xml:space="preserve">SET </w:t>
      </w:r>
      <w:r w:rsidR="00A36C66">
        <w:t>addressLbl Text TO MemoryAddress LEFT PADDED TO 3 LENGTH WITH 0</w:t>
      </w:r>
    </w:p>
    <w:p w:rsidR="00A36C66" w:rsidRDefault="00B43F80" w:rsidP="00A36C66">
      <w:pPr>
        <w:ind w:firstLine="0"/>
      </w:pPr>
      <w:r>
        <w:tab/>
        <w:t>SET valueLbl Text TO MemoryAddress MemoryBank VALUE</w:t>
      </w:r>
    </w:p>
    <w:p w:rsidR="00B43F80" w:rsidRDefault="00B43F80" w:rsidP="00A36C66">
      <w:pPr>
        <w:ind w:firstLine="0"/>
      </w:pPr>
    </w:p>
    <w:p w:rsidR="00F1068F" w:rsidRDefault="00F1068F" w:rsidP="00A36C66">
      <w:pPr>
        <w:ind w:firstLine="0"/>
      </w:pPr>
      <w:r>
        <w:t>VALUE CHANGED HANDLER:</w:t>
      </w:r>
    </w:p>
    <w:p w:rsidR="00F1068F" w:rsidRDefault="00F1068F" w:rsidP="00F1068F">
      <w:pPr>
        <w:ind w:firstLine="0"/>
      </w:pPr>
      <w:r>
        <w:tab/>
        <w:t>IF (newValue LENGTH IS GREATER THAN 0) THEN</w:t>
      </w:r>
    </w:p>
    <w:p w:rsidR="00F1068F" w:rsidRDefault="00F1068F" w:rsidP="00F1068F">
      <w:pPr>
        <w:ind w:firstLine="0"/>
      </w:pPr>
      <w:r>
        <w:tab/>
      </w:r>
      <w:r>
        <w:tab/>
        <w:t>TRY</w:t>
      </w:r>
    </w:p>
    <w:p w:rsidR="00F1068F" w:rsidRDefault="00F1068F" w:rsidP="00F1068F">
      <w:pPr>
        <w:ind w:firstLine="0"/>
      </w:pPr>
      <w:r>
        <w:tab/>
      </w:r>
      <w:r>
        <w:tab/>
      </w:r>
      <w:r>
        <w:tab/>
        <w:t>CAST newValue TO BYTES</w:t>
      </w:r>
    </w:p>
    <w:p w:rsidR="00F1068F" w:rsidRDefault="00F1068F" w:rsidP="00F1068F">
      <w:pPr>
        <w:ind w:firstLine="0"/>
      </w:pPr>
      <w:r>
        <w:tab/>
      </w:r>
      <w:r>
        <w:tab/>
        <w:t>CATCH</w:t>
      </w:r>
    </w:p>
    <w:p w:rsidR="00F1068F" w:rsidRDefault="00F1068F" w:rsidP="00F1068F">
      <w:pPr>
        <w:ind w:firstLine="0"/>
      </w:pPr>
      <w:r>
        <w:tab/>
      </w:r>
      <w:r>
        <w:tab/>
      </w:r>
      <w:r>
        <w:tab/>
        <w:t>WARN USER</w:t>
      </w:r>
    </w:p>
    <w:p w:rsidR="00F1068F" w:rsidRDefault="00F1068F" w:rsidP="00F1068F">
      <w:pPr>
        <w:ind w:firstLine="0"/>
      </w:pPr>
      <w:r>
        <w:tab/>
      </w:r>
      <w:r>
        <w:tab/>
      </w:r>
      <w:r>
        <w:tab/>
        <w:t>RESET valueBox Value</w:t>
      </w:r>
    </w:p>
    <w:p w:rsidR="00F1068F" w:rsidRDefault="00F1068F" w:rsidP="00F1068F">
      <w:pPr>
        <w:ind w:firstLine="0"/>
      </w:pPr>
      <w:r>
        <w:tab/>
      </w:r>
      <w:r>
        <w:tab/>
        <w:t>END TRY CATCH</w:t>
      </w:r>
    </w:p>
    <w:p w:rsidR="00A41EBC" w:rsidRDefault="00F1068F" w:rsidP="00A41EBC">
      <w:pPr>
        <w:ind w:firstLine="0"/>
      </w:pPr>
      <w:r>
        <w:tab/>
        <w:t>END IF</w:t>
      </w:r>
    </w:p>
    <w:p w:rsidR="00A41EBC" w:rsidRDefault="00A41EBC" w:rsidP="00A41EBC">
      <w:pPr>
        <w:ind w:firstLine="0"/>
      </w:pPr>
    </w:p>
    <w:p w:rsidR="00A41EBC" w:rsidRPr="00AE44EC" w:rsidRDefault="00A41EBC" w:rsidP="00A41EBC">
      <w:pPr>
        <w:pStyle w:val="Heading4"/>
        <w:ind w:firstLine="0"/>
      </w:pPr>
      <w:r>
        <w:t>Validation</w:t>
      </w:r>
    </w:p>
    <w:p w:rsidR="00A41EBC" w:rsidRDefault="00A41EBC" w:rsidP="00A41EBC">
      <w:pPr>
        <w:ind w:firstLine="0"/>
      </w:pPr>
      <w:r>
        <w:t>The following table shows the validation that will be required for parts of the main form not covered else where</w:t>
      </w:r>
    </w:p>
    <w:p w:rsidR="00A41EBC" w:rsidRDefault="00A41EBC" w:rsidP="00A41EBC">
      <w:pPr>
        <w:ind w:firstLine="0"/>
      </w:pPr>
    </w:p>
    <w:tbl>
      <w:tblPr>
        <w:tblStyle w:val="TableGrid"/>
        <w:tblW w:w="0" w:type="auto"/>
        <w:tblLook w:val="04A0" w:firstRow="1" w:lastRow="0" w:firstColumn="1" w:lastColumn="0" w:noHBand="0" w:noVBand="1"/>
      </w:tblPr>
      <w:tblGrid>
        <w:gridCol w:w="3192"/>
        <w:gridCol w:w="3192"/>
        <w:gridCol w:w="3192"/>
      </w:tblGrid>
      <w:tr w:rsidR="00A41EBC" w:rsidTr="003C4B14">
        <w:tc>
          <w:tcPr>
            <w:tcW w:w="3192" w:type="dxa"/>
          </w:tcPr>
          <w:p w:rsidR="00A41EBC" w:rsidRDefault="00A41EBC" w:rsidP="003C4B14">
            <w:pPr>
              <w:ind w:firstLine="0"/>
            </w:pPr>
            <w:r>
              <w:t>Element</w:t>
            </w:r>
          </w:p>
        </w:tc>
        <w:tc>
          <w:tcPr>
            <w:tcW w:w="3192" w:type="dxa"/>
          </w:tcPr>
          <w:p w:rsidR="00A41EBC" w:rsidRDefault="00A41EBC" w:rsidP="003C4B14">
            <w:pPr>
              <w:ind w:firstLine="0"/>
            </w:pPr>
            <w:r>
              <w:t>Acceptable Range</w:t>
            </w:r>
          </w:p>
        </w:tc>
        <w:tc>
          <w:tcPr>
            <w:tcW w:w="3192" w:type="dxa"/>
          </w:tcPr>
          <w:p w:rsidR="00A41EBC" w:rsidRDefault="00A41EBC" w:rsidP="003C4B14">
            <w:pPr>
              <w:ind w:firstLine="0"/>
            </w:pPr>
            <w:r>
              <w:t>Justification</w:t>
            </w:r>
          </w:p>
        </w:tc>
      </w:tr>
      <w:tr w:rsidR="00A41EBC" w:rsidTr="003C4B14">
        <w:tc>
          <w:tcPr>
            <w:tcW w:w="3192" w:type="dxa"/>
          </w:tcPr>
          <w:p w:rsidR="00A41EBC" w:rsidRDefault="009220C5" w:rsidP="003C4B14">
            <w:pPr>
              <w:ind w:firstLine="0"/>
            </w:pPr>
            <w:r>
              <w:t>txtValue</w:t>
            </w:r>
          </w:p>
        </w:tc>
        <w:tc>
          <w:tcPr>
            <w:tcW w:w="3192" w:type="dxa"/>
          </w:tcPr>
          <w:p w:rsidR="00A41EBC" w:rsidRDefault="009220C5" w:rsidP="003C4B14">
            <w:pPr>
              <w:ind w:firstLine="0"/>
            </w:pPr>
            <w:r>
              <w:t>Any valid binary number up to a byte long.</w:t>
            </w:r>
          </w:p>
        </w:tc>
        <w:tc>
          <w:tcPr>
            <w:tcW w:w="3192" w:type="dxa"/>
          </w:tcPr>
          <w:p w:rsidR="00A41EBC" w:rsidRDefault="009220C5" w:rsidP="003C4B14">
            <w:pPr>
              <w:ind w:firstLine="0"/>
            </w:pPr>
            <w:r>
              <w:t xml:space="preserve">Any memory location can store up to one byte of </w:t>
            </w:r>
            <w:r w:rsidR="00303C3C">
              <w:t>binary. Allowing the system to attempt other values would cause crashes or incoherent behavior.</w:t>
            </w:r>
          </w:p>
        </w:tc>
      </w:tr>
    </w:tbl>
    <w:p w:rsidR="00A41EBC" w:rsidRDefault="00A41EBC" w:rsidP="00A41EBC">
      <w:pPr>
        <w:ind w:firstLine="0"/>
      </w:pPr>
    </w:p>
    <w:p w:rsidR="00A41EBC" w:rsidRPr="00AE44EC" w:rsidRDefault="00A41EBC" w:rsidP="00A41EBC">
      <w:pPr>
        <w:pStyle w:val="Heading4"/>
        <w:ind w:firstLine="0"/>
      </w:pPr>
      <w:r>
        <w:lastRenderedPageBreak/>
        <w:t>Test Data</w:t>
      </w:r>
    </w:p>
    <w:p w:rsidR="00A41EBC" w:rsidRDefault="00A41EBC" w:rsidP="00A41EBC">
      <w:pPr>
        <w:ind w:firstLine="0"/>
      </w:pPr>
      <w:r>
        <w:t>Since validation occurs, some testing is required to ensure that this meets expectations and behaves correctly.</w:t>
      </w:r>
    </w:p>
    <w:tbl>
      <w:tblPr>
        <w:tblStyle w:val="APAReport"/>
        <w:tblW w:w="0" w:type="auto"/>
        <w:tblLook w:val="04A0" w:firstRow="1" w:lastRow="0" w:firstColumn="1" w:lastColumn="0" w:noHBand="0" w:noVBand="1"/>
      </w:tblPr>
      <w:tblGrid>
        <w:gridCol w:w="3192"/>
        <w:gridCol w:w="3192"/>
        <w:gridCol w:w="3192"/>
      </w:tblGrid>
      <w:tr w:rsidR="00A41EBC" w:rsidTr="004138FF">
        <w:trPr>
          <w:cnfStyle w:val="100000000000" w:firstRow="1" w:lastRow="0" w:firstColumn="0" w:lastColumn="0" w:oddVBand="0" w:evenVBand="0" w:oddHBand="0" w:evenHBand="0" w:firstRowFirstColumn="0" w:firstRowLastColumn="0" w:lastRowFirstColumn="0" w:lastRowLastColumn="0"/>
        </w:trPr>
        <w:tc>
          <w:tcPr>
            <w:tcW w:w="3192" w:type="dxa"/>
          </w:tcPr>
          <w:p w:rsidR="00A41EBC" w:rsidRDefault="00A41EBC" w:rsidP="003C4B14">
            <w:r>
              <w:t>Test</w:t>
            </w:r>
          </w:p>
        </w:tc>
        <w:tc>
          <w:tcPr>
            <w:tcW w:w="3192" w:type="dxa"/>
          </w:tcPr>
          <w:p w:rsidR="00A41EBC" w:rsidRDefault="00A41EBC" w:rsidP="003C4B14">
            <w:r>
              <w:t>Expected Value or Behaviour</w:t>
            </w:r>
          </w:p>
        </w:tc>
        <w:tc>
          <w:tcPr>
            <w:tcW w:w="3192" w:type="dxa"/>
          </w:tcPr>
          <w:p w:rsidR="00A41EBC" w:rsidRDefault="00A41EBC" w:rsidP="003C4B14">
            <w:r>
              <w:t>Justification of Test</w:t>
            </w:r>
          </w:p>
        </w:tc>
      </w:tr>
      <w:tr w:rsidR="00A41EBC" w:rsidTr="004138FF">
        <w:tc>
          <w:tcPr>
            <w:tcW w:w="3192" w:type="dxa"/>
          </w:tcPr>
          <w:p w:rsidR="00A41EBC" w:rsidRDefault="00303C3C" w:rsidP="003C4B14">
            <w:r>
              <w:t>Entering 11110000</w:t>
            </w:r>
          </w:p>
        </w:tc>
        <w:tc>
          <w:tcPr>
            <w:tcW w:w="3192" w:type="dxa"/>
          </w:tcPr>
          <w:p w:rsidR="00A41EBC" w:rsidRDefault="00303C3C" w:rsidP="003C4B14">
            <w:r>
              <w:t>Memory at address set to 11110000</w:t>
            </w:r>
          </w:p>
        </w:tc>
        <w:tc>
          <w:tcPr>
            <w:tcW w:w="3192" w:type="dxa"/>
          </w:tcPr>
          <w:p w:rsidR="00A41EBC" w:rsidRDefault="00303C3C" w:rsidP="003C4B14">
            <w:r>
              <w:t>Correct values should be accepted without fault.</w:t>
            </w:r>
          </w:p>
        </w:tc>
      </w:tr>
      <w:tr w:rsidR="00A41EBC" w:rsidTr="004138FF">
        <w:tc>
          <w:tcPr>
            <w:tcW w:w="3192" w:type="dxa"/>
          </w:tcPr>
          <w:p w:rsidR="00A41EBC" w:rsidRDefault="00303C3C" w:rsidP="003C4B14">
            <w:r>
              <w:t>Entering 1111</w:t>
            </w:r>
          </w:p>
        </w:tc>
        <w:tc>
          <w:tcPr>
            <w:tcW w:w="3192" w:type="dxa"/>
          </w:tcPr>
          <w:p w:rsidR="00A41EBC" w:rsidRDefault="00303C3C" w:rsidP="003C4B14">
            <w:r>
              <w:t>Field should be normalized to 00001111 due to left padding and the memory at address should be set to this.</w:t>
            </w:r>
          </w:p>
        </w:tc>
        <w:tc>
          <w:tcPr>
            <w:tcW w:w="3192" w:type="dxa"/>
          </w:tcPr>
          <w:p w:rsidR="00A41EBC" w:rsidRDefault="00303C3C" w:rsidP="003C4B14">
            <w:r>
              <w:t>Values that are valid but not normalized should be normalized to maintain consistency across the UI.</w:t>
            </w:r>
          </w:p>
        </w:tc>
      </w:tr>
      <w:tr w:rsidR="00A41EBC" w:rsidTr="004138FF">
        <w:tc>
          <w:tcPr>
            <w:tcW w:w="3192" w:type="dxa"/>
          </w:tcPr>
          <w:p w:rsidR="00A41EBC" w:rsidRDefault="00303C3C" w:rsidP="003C4B14">
            <w:r>
              <w:t>Entering 111111111</w:t>
            </w:r>
          </w:p>
        </w:tc>
        <w:tc>
          <w:tcPr>
            <w:tcW w:w="3192" w:type="dxa"/>
          </w:tcPr>
          <w:p w:rsidR="00A41EBC" w:rsidRDefault="00303C3C" w:rsidP="003C4B14">
            <w:r>
              <w:t>Field resets to previous value.</w:t>
            </w:r>
          </w:p>
        </w:tc>
        <w:tc>
          <w:tcPr>
            <w:tcW w:w="3192" w:type="dxa"/>
          </w:tcPr>
          <w:p w:rsidR="00A41EBC" w:rsidRDefault="00303C3C" w:rsidP="003C4B14">
            <w:r>
              <w:t>Numbers that require over a byte should not be allowed as this will crash the system.</w:t>
            </w:r>
          </w:p>
        </w:tc>
      </w:tr>
      <w:tr w:rsidR="00A41EBC" w:rsidTr="004138FF">
        <w:tc>
          <w:tcPr>
            <w:tcW w:w="3192" w:type="dxa"/>
          </w:tcPr>
          <w:p w:rsidR="00A41EBC" w:rsidRDefault="00303C3C" w:rsidP="003C4B14">
            <w:r>
              <w:t>Entering ‘shibboleth’</w:t>
            </w:r>
          </w:p>
        </w:tc>
        <w:tc>
          <w:tcPr>
            <w:tcW w:w="3192" w:type="dxa"/>
          </w:tcPr>
          <w:p w:rsidR="00A41EBC" w:rsidRDefault="00A41EBC" w:rsidP="003C4B14">
            <w:r>
              <w:t xml:space="preserve">Field </w:t>
            </w:r>
            <w:r w:rsidR="00303C3C">
              <w:t>resets to previous value.</w:t>
            </w:r>
          </w:p>
        </w:tc>
        <w:tc>
          <w:tcPr>
            <w:tcW w:w="3192" w:type="dxa"/>
          </w:tcPr>
          <w:p w:rsidR="00A41EBC" w:rsidRDefault="00303C3C" w:rsidP="003C4B14">
            <w:r>
              <w:t>Ensure that completely nonsense values do not crash the application.</w:t>
            </w:r>
          </w:p>
        </w:tc>
      </w:tr>
    </w:tbl>
    <w:p w:rsidR="00A41EBC" w:rsidRDefault="00A41EBC" w:rsidP="00A41EBC">
      <w:pPr>
        <w:spacing w:line="480" w:lineRule="auto"/>
        <w:ind w:firstLine="0"/>
        <w:rPr>
          <w:rFonts w:asciiTheme="majorHAnsi" w:eastAsiaTheme="majorEastAsia" w:hAnsiTheme="majorHAnsi" w:cstheme="majorBidi"/>
          <w:b/>
          <w:bCs/>
        </w:rPr>
      </w:pPr>
    </w:p>
    <w:p w:rsidR="00A1239C" w:rsidRDefault="00A1239C" w:rsidP="00A1239C">
      <w:pPr>
        <w:pStyle w:val="Heading4"/>
        <w:ind w:firstLine="0"/>
      </w:pPr>
      <w:r>
        <w:t>Usability Features</w:t>
      </w:r>
    </w:p>
    <w:p w:rsidR="00A1239C" w:rsidRDefault="0071685B" w:rsidP="00A1239C">
      <w:pPr>
        <w:ind w:firstLine="0"/>
      </w:pPr>
      <w:r>
        <w:t xml:space="preserve">This is another section of UI and therefore I have included an updated sketch that shows how the component will look inside of the main form UI. Also included is a table demonstrating the features that </w:t>
      </w:r>
      <w:r w:rsidR="00A66763">
        <w:t xml:space="preserve">have been considered in trying to make this </w:t>
      </w:r>
      <w:r w:rsidR="00D83E50">
        <w:t>as usable for a new user as possible.</w:t>
      </w:r>
    </w:p>
    <w:p w:rsidR="00A1239C" w:rsidRDefault="00A1239C" w:rsidP="00A1239C">
      <w:pPr>
        <w:ind w:firstLine="0"/>
      </w:pPr>
    </w:p>
    <w:p w:rsidR="00A1239C" w:rsidRPr="00B76964" w:rsidRDefault="0071685B" w:rsidP="00A1239C">
      <w:pPr>
        <w:ind w:firstLine="0"/>
      </w:pPr>
      <w:r>
        <w:rPr>
          <w:noProof/>
        </w:rPr>
        <w:lastRenderedPageBreak/>
        <w:drawing>
          <wp:inline distT="0" distB="0" distL="0" distR="0">
            <wp:extent cx="5943600" cy="43326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I Mockup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32605"/>
                    </a:xfrm>
                    <a:prstGeom prst="rect">
                      <a:avLst/>
                    </a:prstGeom>
                  </pic:spPr>
                </pic:pic>
              </a:graphicData>
            </a:graphic>
          </wp:inline>
        </w:drawing>
      </w:r>
    </w:p>
    <w:tbl>
      <w:tblPr>
        <w:tblStyle w:val="APAReport"/>
        <w:tblpPr w:leftFromText="180" w:rightFromText="180" w:vertAnchor="text" w:horzAnchor="margin" w:tblpY="120"/>
        <w:tblW w:w="0" w:type="auto"/>
        <w:tblLook w:val="04A0" w:firstRow="1" w:lastRow="0" w:firstColumn="1" w:lastColumn="0" w:noHBand="0" w:noVBand="1"/>
      </w:tblPr>
      <w:tblGrid>
        <w:gridCol w:w="3369"/>
        <w:gridCol w:w="6207"/>
      </w:tblGrid>
      <w:tr w:rsidR="00A1239C" w:rsidTr="00C73BC2">
        <w:trPr>
          <w:cnfStyle w:val="100000000000" w:firstRow="1" w:lastRow="0" w:firstColumn="0" w:lastColumn="0" w:oddVBand="0" w:evenVBand="0" w:oddHBand="0" w:evenHBand="0" w:firstRowFirstColumn="0" w:firstRowLastColumn="0" w:lastRowFirstColumn="0" w:lastRowLastColumn="0"/>
        </w:trPr>
        <w:tc>
          <w:tcPr>
            <w:tcW w:w="3369" w:type="dxa"/>
          </w:tcPr>
          <w:p w:rsidR="00A1239C" w:rsidRDefault="00A1239C" w:rsidP="00C73BC2">
            <w:r>
              <w:t>Usability Feature</w:t>
            </w:r>
          </w:p>
        </w:tc>
        <w:tc>
          <w:tcPr>
            <w:tcW w:w="6207" w:type="dxa"/>
          </w:tcPr>
          <w:p w:rsidR="00A1239C" w:rsidRDefault="00A1239C" w:rsidP="00C73BC2">
            <w:r>
              <w:t>Justification</w:t>
            </w:r>
            <w:r w:rsidR="0091137C">
              <w:t xml:space="preserve"> and Explanation</w:t>
            </w:r>
          </w:p>
        </w:tc>
      </w:tr>
      <w:tr w:rsidR="00D83E50" w:rsidTr="00C73BC2">
        <w:tc>
          <w:tcPr>
            <w:tcW w:w="3369" w:type="dxa"/>
          </w:tcPr>
          <w:p w:rsidR="00D83E50" w:rsidRDefault="00D6309B" w:rsidP="00C73BC2">
            <w:r>
              <w:t>Large, clear buttons with contextual information in between them</w:t>
            </w:r>
          </w:p>
        </w:tc>
        <w:tc>
          <w:tcPr>
            <w:tcW w:w="6207" w:type="dxa"/>
          </w:tcPr>
          <w:p w:rsidR="00D83E50" w:rsidRDefault="00D6309B" w:rsidP="00C73BC2">
            <w:r>
              <w:t xml:space="preserve">There are two buttons as part of this </w:t>
            </w:r>
            <w:r w:rsidR="00CA6CAA">
              <w:t>interface, for moving a page left and for moving a page right. The current address being shown is displayed between the buttons and this means that linked information is shown in a physically proximate location. This is useful for users as they do not need to go searching for informatio</w:t>
            </w:r>
            <w:r w:rsidR="00C73BC2">
              <w:t>n that is contextually relevant.</w:t>
            </w:r>
          </w:p>
          <w:p w:rsidR="00C73BC2" w:rsidRDefault="00C73BC2" w:rsidP="00C73BC2"/>
        </w:tc>
      </w:tr>
      <w:tr w:rsidR="00C73BC2" w:rsidTr="00C73BC2">
        <w:tc>
          <w:tcPr>
            <w:tcW w:w="3369" w:type="dxa"/>
          </w:tcPr>
          <w:p w:rsidR="00C73BC2" w:rsidRDefault="00C73BC2" w:rsidP="00C73BC2">
            <w:r>
              <w:t>Buttons become greyed out to signify they are not clickable</w:t>
            </w:r>
          </w:p>
        </w:tc>
        <w:tc>
          <w:tcPr>
            <w:tcW w:w="6207" w:type="dxa"/>
          </w:tcPr>
          <w:p w:rsidR="00C73BC2" w:rsidRDefault="00C73BC2" w:rsidP="00C73BC2">
            <w:r>
              <w:t>When it is not possible to page left or page right, the buttons grey out. This provides a visual warning to the user that the action is not possible for some reason and in the context with the other button and the current displayed address range, it becomes intuitive for the user to understand why this is.</w:t>
            </w:r>
          </w:p>
          <w:p w:rsidR="0091137C" w:rsidRDefault="0091137C" w:rsidP="00C73BC2"/>
        </w:tc>
      </w:tr>
      <w:tr w:rsidR="00C73BC2" w:rsidTr="00C73BC2">
        <w:tc>
          <w:tcPr>
            <w:tcW w:w="3369" w:type="dxa"/>
          </w:tcPr>
          <w:p w:rsidR="00C73BC2" w:rsidRDefault="0091137C" w:rsidP="00C73BC2">
            <w:r>
              <w:t xml:space="preserve">Memory is neatly presented </w:t>
            </w:r>
            <w:r w:rsidR="0044195F">
              <w:t xml:space="preserve">using </w:t>
            </w:r>
            <w:r w:rsidR="0044195F">
              <w:lastRenderedPageBreak/>
              <w:t>page system.</w:t>
            </w:r>
            <w:r>
              <w:t xml:space="preserve"> </w:t>
            </w:r>
          </w:p>
        </w:tc>
        <w:tc>
          <w:tcPr>
            <w:tcW w:w="6207" w:type="dxa"/>
          </w:tcPr>
          <w:p w:rsidR="00C73BC2" w:rsidRDefault="009B792F" w:rsidP="00C73BC2">
            <w:r>
              <w:lastRenderedPageBreak/>
              <w:t xml:space="preserve">The memory has been shown in individual pages of 8x8 which </w:t>
            </w:r>
            <w:r>
              <w:lastRenderedPageBreak/>
              <w:t xml:space="preserve">means 64 addresses will be showing at any one time. Since an instruction is 4 bytes, this means 16 instructions can be shown at one time and this is just over the length of a simple program. By using a page </w:t>
            </w:r>
            <w:r w:rsidR="00705C1D">
              <w:t>mechanism,</w:t>
            </w:r>
            <w:r>
              <w:t xml:space="preserve"> we avoid the user having to scroll for a long </w:t>
            </w:r>
            <w:r w:rsidR="0044195F">
              <w:t>time to find the section of memory they are looking for, or accidentally losing their place. This also helps the user as it makes it look less threatening</w:t>
            </w:r>
            <w:r w:rsidR="00705C1D">
              <w:t>, a user could be overwhelmed by the idea of scrolling through all the memory.</w:t>
            </w:r>
          </w:p>
          <w:p w:rsidR="005440AB" w:rsidRDefault="005440AB" w:rsidP="00C73BC2"/>
        </w:tc>
      </w:tr>
      <w:tr w:rsidR="005440AB" w:rsidTr="00C73BC2">
        <w:tc>
          <w:tcPr>
            <w:tcW w:w="3369" w:type="dxa"/>
          </w:tcPr>
          <w:p w:rsidR="005440AB" w:rsidRDefault="003653D0" w:rsidP="00C73BC2">
            <w:r>
              <w:lastRenderedPageBreak/>
              <w:t>The contents of memory cells will be displayed in binary.</w:t>
            </w:r>
          </w:p>
        </w:tc>
        <w:tc>
          <w:tcPr>
            <w:tcW w:w="6207" w:type="dxa"/>
          </w:tcPr>
          <w:p w:rsidR="005440AB" w:rsidRDefault="003653D0" w:rsidP="00C73BC2">
            <w:r>
              <w:t xml:space="preserve">Seeing as memory cells will primarily contain instructions that have been programmed by the user into the processor it makes most sense for these to be displayed in binary. Whilst hex or decimal could be used, this would mean the user would manually have to convert them to binary for it to make sense in the context of </w:t>
            </w:r>
            <w:proofErr w:type="gramStart"/>
            <w:r>
              <w:t>a</w:t>
            </w:r>
            <w:proofErr w:type="gramEnd"/>
            <w:r>
              <w:t xml:space="preserve"> instruction programming.</w:t>
            </w:r>
          </w:p>
        </w:tc>
      </w:tr>
    </w:tbl>
    <w:p w:rsidR="00A1239C" w:rsidRDefault="00A1239C" w:rsidP="00ED381D">
      <w:pPr>
        <w:pStyle w:val="Heading3"/>
        <w:ind w:firstLine="0"/>
      </w:pPr>
    </w:p>
    <w:p w:rsidR="00ED381D" w:rsidRDefault="00ED381D" w:rsidP="00ED381D">
      <w:pPr>
        <w:pStyle w:val="Heading3"/>
        <w:ind w:firstLine="0"/>
      </w:pPr>
      <w:bookmarkStart w:id="47" w:name="_Toc5107052"/>
      <w:r>
        <w:t>Designing the Instructions</w:t>
      </w:r>
      <w:bookmarkEnd w:id="47"/>
    </w:p>
    <w:p w:rsidR="00ED381D" w:rsidRDefault="00ED381D" w:rsidP="00ED381D">
      <w:pPr>
        <w:ind w:firstLine="0"/>
      </w:pPr>
      <w:r>
        <w:t>The most algorithmically intensive section of the project was the instructions themselves. These would also require comprehensive testing.</w:t>
      </w:r>
    </w:p>
    <w:p w:rsidR="000C0A6B" w:rsidRDefault="000C0A6B" w:rsidP="00ED381D">
      <w:pPr>
        <w:ind w:firstLine="0"/>
      </w:pPr>
    </w:p>
    <w:p w:rsidR="000C0A6B" w:rsidRDefault="000C0A6B" w:rsidP="00ED381D">
      <w:pPr>
        <w:ind w:firstLine="0"/>
      </w:pPr>
      <w:r>
        <w:t>I decided on the following format for instructions that will be processed by the processor.</w:t>
      </w:r>
    </w:p>
    <w:tbl>
      <w:tblPr>
        <w:tblStyle w:val="TableGrid"/>
        <w:tblW w:w="0" w:type="auto"/>
        <w:tblLayout w:type="fixed"/>
        <w:tblLook w:val="04A0" w:firstRow="1" w:lastRow="0" w:firstColumn="1" w:lastColumn="0" w:noHBand="0" w:noVBand="1"/>
      </w:tblPr>
      <w:tblGrid>
        <w:gridCol w:w="1197"/>
        <w:gridCol w:w="1197"/>
        <w:gridCol w:w="1197"/>
        <w:gridCol w:w="1197"/>
        <w:gridCol w:w="1197"/>
        <w:gridCol w:w="1197"/>
        <w:gridCol w:w="1197"/>
        <w:gridCol w:w="1197"/>
      </w:tblGrid>
      <w:tr w:rsidR="000C0A6B" w:rsidTr="00360D69">
        <w:tc>
          <w:tcPr>
            <w:tcW w:w="1197" w:type="dxa"/>
          </w:tcPr>
          <w:p w:rsidR="000C0A6B" w:rsidRDefault="000C0A6B" w:rsidP="00360D69">
            <w:pPr>
              <w:ind w:firstLine="0"/>
            </w:pPr>
            <w:proofErr w:type="gramStart"/>
            <w:r>
              <w:t>MEM  MODE</w:t>
            </w:r>
            <w:proofErr w:type="gramEnd"/>
          </w:p>
        </w:tc>
        <w:tc>
          <w:tcPr>
            <w:tcW w:w="1197" w:type="dxa"/>
          </w:tcPr>
          <w:p w:rsidR="000C0A6B" w:rsidRDefault="000C0A6B" w:rsidP="00360D69">
            <w:pPr>
              <w:ind w:firstLine="0"/>
            </w:pPr>
            <w:r>
              <w:t>MEM</w:t>
            </w:r>
          </w:p>
          <w:p w:rsidR="000C0A6B" w:rsidRDefault="000C0A6B" w:rsidP="00360D69">
            <w:pPr>
              <w:ind w:firstLine="0"/>
            </w:pPr>
            <w:r>
              <w:t>MODE</w:t>
            </w:r>
          </w:p>
        </w:tc>
        <w:tc>
          <w:tcPr>
            <w:tcW w:w="1197" w:type="dxa"/>
          </w:tcPr>
          <w:p w:rsidR="000C0A6B" w:rsidRDefault="000C0A6B" w:rsidP="00360D69">
            <w:pPr>
              <w:ind w:firstLine="0"/>
            </w:pPr>
            <w:r>
              <w:t>INSTRCT</w:t>
            </w:r>
          </w:p>
        </w:tc>
        <w:tc>
          <w:tcPr>
            <w:tcW w:w="1197" w:type="dxa"/>
          </w:tcPr>
          <w:p w:rsidR="000C0A6B" w:rsidRDefault="000C0A6B" w:rsidP="00360D69">
            <w:pPr>
              <w:ind w:firstLine="0"/>
            </w:pPr>
            <w:r>
              <w:t>INSTRCT</w:t>
            </w:r>
          </w:p>
        </w:tc>
        <w:tc>
          <w:tcPr>
            <w:tcW w:w="1197" w:type="dxa"/>
          </w:tcPr>
          <w:p w:rsidR="000C0A6B" w:rsidRDefault="000C0A6B" w:rsidP="00360D69">
            <w:pPr>
              <w:ind w:firstLine="0"/>
            </w:pPr>
            <w:r>
              <w:t>INSTRCT</w:t>
            </w:r>
          </w:p>
        </w:tc>
        <w:tc>
          <w:tcPr>
            <w:tcW w:w="1197" w:type="dxa"/>
          </w:tcPr>
          <w:p w:rsidR="000C0A6B" w:rsidRDefault="000C0A6B" w:rsidP="00360D69">
            <w:pPr>
              <w:ind w:firstLine="0"/>
            </w:pPr>
            <w:r>
              <w:t>INSTRCT</w:t>
            </w:r>
          </w:p>
        </w:tc>
        <w:tc>
          <w:tcPr>
            <w:tcW w:w="1197" w:type="dxa"/>
          </w:tcPr>
          <w:p w:rsidR="000C0A6B" w:rsidRDefault="000C0A6B" w:rsidP="00360D69">
            <w:pPr>
              <w:ind w:firstLine="0"/>
            </w:pPr>
            <w:r>
              <w:t>INSTRCT</w:t>
            </w:r>
          </w:p>
        </w:tc>
        <w:tc>
          <w:tcPr>
            <w:tcW w:w="1197" w:type="dxa"/>
          </w:tcPr>
          <w:p w:rsidR="000C0A6B" w:rsidRDefault="000C0A6B" w:rsidP="00360D69">
            <w:pPr>
              <w:ind w:firstLine="0"/>
            </w:pPr>
            <w:r>
              <w:t>INSTRCT</w:t>
            </w:r>
          </w:p>
        </w:tc>
      </w:tr>
      <w:tr w:rsidR="000C0A6B" w:rsidTr="00360D69">
        <w:tc>
          <w:tcPr>
            <w:tcW w:w="1197" w:type="dxa"/>
          </w:tcPr>
          <w:p w:rsidR="000C0A6B" w:rsidRDefault="000C0A6B" w:rsidP="00360D69">
            <w:pPr>
              <w:ind w:firstLine="0"/>
            </w:pPr>
            <w:r>
              <w:t>REGA</w:t>
            </w:r>
          </w:p>
        </w:tc>
        <w:tc>
          <w:tcPr>
            <w:tcW w:w="1197" w:type="dxa"/>
          </w:tcPr>
          <w:p w:rsidR="000C0A6B" w:rsidRDefault="000C0A6B" w:rsidP="00360D69">
            <w:pPr>
              <w:ind w:firstLine="0"/>
            </w:pPr>
            <w:r>
              <w:t>REGA</w:t>
            </w:r>
          </w:p>
        </w:tc>
        <w:tc>
          <w:tcPr>
            <w:tcW w:w="1197" w:type="dxa"/>
          </w:tcPr>
          <w:p w:rsidR="000C0A6B" w:rsidRDefault="000C0A6B" w:rsidP="00360D69">
            <w:pPr>
              <w:ind w:firstLine="0"/>
            </w:pPr>
            <w:r>
              <w:t>REGA</w:t>
            </w:r>
          </w:p>
        </w:tc>
        <w:tc>
          <w:tcPr>
            <w:tcW w:w="1197" w:type="dxa"/>
          </w:tcPr>
          <w:p w:rsidR="000C0A6B" w:rsidRDefault="000C0A6B" w:rsidP="00360D69">
            <w:pPr>
              <w:ind w:firstLine="0"/>
            </w:pPr>
            <w:r>
              <w:t>REGA</w:t>
            </w:r>
          </w:p>
        </w:tc>
        <w:tc>
          <w:tcPr>
            <w:tcW w:w="1197" w:type="dxa"/>
          </w:tcPr>
          <w:p w:rsidR="000C0A6B" w:rsidRDefault="000C0A6B" w:rsidP="00360D69">
            <w:pPr>
              <w:ind w:firstLine="0"/>
            </w:pPr>
            <w:r>
              <w:t>REGA</w:t>
            </w:r>
          </w:p>
        </w:tc>
        <w:tc>
          <w:tcPr>
            <w:tcW w:w="1197" w:type="dxa"/>
          </w:tcPr>
          <w:p w:rsidR="000C0A6B" w:rsidRDefault="000C0A6B" w:rsidP="00360D69">
            <w:pPr>
              <w:ind w:firstLine="0"/>
            </w:pPr>
            <w:r>
              <w:t>REGA</w:t>
            </w:r>
          </w:p>
        </w:tc>
        <w:tc>
          <w:tcPr>
            <w:tcW w:w="1197" w:type="dxa"/>
          </w:tcPr>
          <w:p w:rsidR="000C0A6B" w:rsidRDefault="000C0A6B" w:rsidP="00360D69">
            <w:pPr>
              <w:ind w:firstLine="0"/>
            </w:pPr>
            <w:r>
              <w:t>REGA</w:t>
            </w:r>
          </w:p>
        </w:tc>
        <w:tc>
          <w:tcPr>
            <w:tcW w:w="1197" w:type="dxa"/>
          </w:tcPr>
          <w:p w:rsidR="000C0A6B" w:rsidRDefault="000C0A6B" w:rsidP="00360D69">
            <w:pPr>
              <w:ind w:firstLine="0"/>
            </w:pPr>
            <w:r>
              <w:t>REGA</w:t>
            </w:r>
          </w:p>
        </w:tc>
      </w:tr>
      <w:tr w:rsidR="000C0A6B" w:rsidTr="00360D69">
        <w:tc>
          <w:tcPr>
            <w:tcW w:w="1197" w:type="dxa"/>
          </w:tcPr>
          <w:p w:rsidR="000C0A6B" w:rsidRDefault="000C0A6B" w:rsidP="00360D69">
            <w:pPr>
              <w:ind w:firstLine="0"/>
            </w:pPr>
            <w:r>
              <w:t>REGB OR MEM OR</w:t>
            </w:r>
          </w:p>
          <w:p w:rsidR="000C0A6B" w:rsidRDefault="000C0A6B" w:rsidP="00360D69">
            <w:pPr>
              <w:ind w:firstLine="0"/>
            </w:pPr>
            <w:r>
              <w:t>DIRECT</w:t>
            </w:r>
          </w:p>
        </w:tc>
        <w:tc>
          <w:tcPr>
            <w:tcW w:w="1197" w:type="dxa"/>
          </w:tcPr>
          <w:p w:rsidR="000C0A6B" w:rsidRDefault="000C0A6B" w:rsidP="00360D69">
            <w:pPr>
              <w:ind w:firstLine="0"/>
            </w:pPr>
            <w:r>
              <w:t>REGB OR MEM OR</w:t>
            </w:r>
          </w:p>
          <w:p w:rsidR="000C0A6B" w:rsidRDefault="000C0A6B" w:rsidP="00360D69">
            <w:pPr>
              <w:ind w:firstLine="0"/>
            </w:pPr>
            <w:r>
              <w:t>DIRECT</w:t>
            </w:r>
          </w:p>
        </w:tc>
        <w:tc>
          <w:tcPr>
            <w:tcW w:w="1197" w:type="dxa"/>
          </w:tcPr>
          <w:p w:rsidR="000C0A6B" w:rsidRDefault="000C0A6B" w:rsidP="00360D69">
            <w:pPr>
              <w:ind w:firstLine="0"/>
            </w:pPr>
            <w:r>
              <w:t>REGB OR MEM OR</w:t>
            </w:r>
          </w:p>
          <w:p w:rsidR="000C0A6B" w:rsidRDefault="000C0A6B" w:rsidP="00360D69">
            <w:pPr>
              <w:ind w:firstLine="0"/>
            </w:pPr>
            <w:r>
              <w:t>DIRECT</w:t>
            </w:r>
          </w:p>
        </w:tc>
        <w:tc>
          <w:tcPr>
            <w:tcW w:w="1197" w:type="dxa"/>
          </w:tcPr>
          <w:p w:rsidR="000C0A6B" w:rsidRDefault="000C0A6B" w:rsidP="00360D69">
            <w:pPr>
              <w:ind w:firstLine="0"/>
            </w:pPr>
            <w:r>
              <w:t>REGB OR MEM OR</w:t>
            </w:r>
          </w:p>
          <w:p w:rsidR="000C0A6B" w:rsidRDefault="000C0A6B" w:rsidP="00360D69">
            <w:pPr>
              <w:ind w:firstLine="0"/>
            </w:pPr>
            <w:r>
              <w:t>DIRECT</w:t>
            </w:r>
          </w:p>
        </w:tc>
        <w:tc>
          <w:tcPr>
            <w:tcW w:w="1197" w:type="dxa"/>
          </w:tcPr>
          <w:p w:rsidR="000C0A6B" w:rsidRDefault="000C0A6B" w:rsidP="00360D69">
            <w:pPr>
              <w:ind w:firstLine="0"/>
            </w:pPr>
            <w:r>
              <w:t>REGB OR MEM OR</w:t>
            </w:r>
          </w:p>
          <w:p w:rsidR="000C0A6B" w:rsidRDefault="000C0A6B" w:rsidP="00360D69">
            <w:pPr>
              <w:ind w:firstLine="0"/>
            </w:pPr>
            <w:r>
              <w:t>DIRECT</w:t>
            </w:r>
          </w:p>
        </w:tc>
        <w:tc>
          <w:tcPr>
            <w:tcW w:w="1197" w:type="dxa"/>
          </w:tcPr>
          <w:p w:rsidR="000C0A6B" w:rsidRDefault="000C0A6B" w:rsidP="00360D69">
            <w:pPr>
              <w:ind w:firstLine="0"/>
            </w:pPr>
            <w:r>
              <w:t>REGB OR MEM OR</w:t>
            </w:r>
          </w:p>
          <w:p w:rsidR="000C0A6B" w:rsidRDefault="000C0A6B" w:rsidP="00360D69">
            <w:pPr>
              <w:ind w:firstLine="0"/>
            </w:pPr>
            <w:r>
              <w:t>DIRECT</w:t>
            </w:r>
          </w:p>
        </w:tc>
        <w:tc>
          <w:tcPr>
            <w:tcW w:w="1197" w:type="dxa"/>
          </w:tcPr>
          <w:p w:rsidR="000C0A6B" w:rsidRDefault="000C0A6B" w:rsidP="00360D69">
            <w:pPr>
              <w:ind w:firstLine="0"/>
            </w:pPr>
            <w:r>
              <w:t>REGB OR MEM OR</w:t>
            </w:r>
          </w:p>
          <w:p w:rsidR="000C0A6B" w:rsidRDefault="000C0A6B" w:rsidP="00360D69">
            <w:pPr>
              <w:ind w:firstLine="0"/>
            </w:pPr>
            <w:r>
              <w:t>DIRECT</w:t>
            </w:r>
          </w:p>
        </w:tc>
        <w:tc>
          <w:tcPr>
            <w:tcW w:w="1197" w:type="dxa"/>
          </w:tcPr>
          <w:p w:rsidR="000C0A6B" w:rsidRDefault="000C0A6B" w:rsidP="00360D69">
            <w:pPr>
              <w:ind w:firstLine="0"/>
            </w:pPr>
            <w:r>
              <w:t>REGB OR MEM OR</w:t>
            </w:r>
          </w:p>
          <w:p w:rsidR="000C0A6B" w:rsidRDefault="000C0A6B" w:rsidP="00360D69">
            <w:pPr>
              <w:ind w:firstLine="0"/>
            </w:pPr>
            <w:r>
              <w:t>DIRECT</w:t>
            </w:r>
          </w:p>
        </w:tc>
      </w:tr>
      <w:tr w:rsidR="000C0A6B" w:rsidTr="00360D69">
        <w:tc>
          <w:tcPr>
            <w:tcW w:w="1197" w:type="dxa"/>
          </w:tcPr>
          <w:p w:rsidR="000C0A6B" w:rsidRDefault="000C0A6B" w:rsidP="00360D69">
            <w:pPr>
              <w:ind w:firstLine="0"/>
            </w:pPr>
            <w:r>
              <w:t>MEM OR</w:t>
            </w:r>
          </w:p>
          <w:p w:rsidR="000C0A6B" w:rsidRDefault="000C0A6B" w:rsidP="00360D69">
            <w:pPr>
              <w:ind w:firstLine="0"/>
            </w:pPr>
            <w:r>
              <w:t>DIRECT</w:t>
            </w:r>
          </w:p>
        </w:tc>
        <w:tc>
          <w:tcPr>
            <w:tcW w:w="1197" w:type="dxa"/>
          </w:tcPr>
          <w:p w:rsidR="000C0A6B" w:rsidRDefault="000C0A6B" w:rsidP="00360D69">
            <w:pPr>
              <w:ind w:firstLine="0"/>
            </w:pPr>
            <w:r>
              <w:t>MEM OR</w:t>
            </w:r>
          </w:p>
          <w:p w:rsidR="000C0A6B" w:rsidRDefault="000C0A6B" w:rsidP="00360D69">
            <w:pPr>
              <w:ind w:firstLine="0"/>
            </w:pPr>
            <w:r>
              <w:t>DIRECT</w:t>
            </w:r>
          </w:p>
        </w:tc>
        <w:tc>
          <w:tcPr>
            <w:tcW w:w="1197" w:type="dxa"/>
          </w:tcPr>
          <w:p w:rsidR="000C0A6B" w:rsidRDefault="000C0A6B" w:rsidP="00360D69">
            <w:pPr>
              <w:ind w:firstLine="0"/>
            </w:pPr>
            <w:r>
              <w:t>MEM OR</w:t>
            </w:r>
          </w:p>
          <w:p w:rsidR="000C0A6B" w:rsidRDefault="000C0A6B" w:rsidP="00360D69">
            <w:pPr>
              <w:ind w:firstLine="0"/>
            </w:pPr>
            <w:r>
              <w:t>DIRECT</w:t>
            </w:r>
          </w:p>
        </w:tc>
        <w:tc>
          <w:tcPr>
            <w:tcW w:w="1197" w:type="dxa"/>
          </w:tcPr>
          <w:p w:rsidR="000C0A6B" w:rsidRDefault="000C0A6B" w:rsidP="00360D69">
            <w:pPr>
              <w:ind w:firstLine="0"/>
            </w:pPr>
            <w:r>
              <w:t>MEM OR</w:t>
            </w:r>
          </w:p>
          <w:p w:rsidR="000C0A6B" w:rsidRDefault="000C0A6B" w:rsidP="00360D69">
            <w:pPr>
              <w:ind w:firstLine="0"/>
            </w:pPr>
            <w:r>
              <w:t>DIRECT</w:t>
            </w:r>
          </w:p>
        </w:tc>
        <w:tc>
          <w:tcPr>
            <w:tcW w:w="1197" w:type="dxa"/>
          </w:tcPr>
          <w:p w:rsidR="000C0A6B" w:rsidRDefault="000C0A6B" w:rsidP="00360D69">
            <w:pPr>
              <w:ind w:firstLine="0"/>
            </w:pPr>
            <w:r>
              <w:t>MEM OR</w:t>
            </w:r>
          </w:p>
          <w:p w:rsidR="000C0A6B" w:rsidRDefault="000C0A6B" w:rsidP="00360D69">
            <w:pPr>
              <w:ind w:firstLine="0"/>
            </w:pPr>
            <w:r>
              <w:t>DIRECT</w:t>
            </w:r>
          </w:p>
        </w:tc>
        <w:tc>
          <w:tcPr>
            <w:tcW w:w="1197" w:type="dxa"/>
          </w:tcPr>
          <w:p w:rsidR="000C0A6B" w:rsidRDefault="000C0A6B" w:rsidP="00360D69">
            <w:pPr>
              <w:ind w:firstLine="0"/>
            </w:pPr>
            <w:r>
              <w:t>MEM OR</w:t>
            </w:r>
          </w:p>
          <w:p w:rsidR="000C0A6B" w:rsidRDefault="000C0A6B" w:rsidP="00360D69">
            <w:pPr>
              <w:ind w:firstLine="0"/>
            </w:pPr>
            <w:r>
              <w:t>DIRECT</w:t>
            </w:r>
          </w:p>
        </w:tc>
        <w:tc>
          <w:tcPr>
            <w:tcW w:w="1197" w:type="dxa"/>
          </w:tcPr>
          <w:p w:rsidR="000C0A6B" w:rsidRDefault="000C0A6B" w:rsidP="00360D69">
            <w:pPr>
              <w:ind w:firstLine="0"/>
            </w:pPr>
            <w:r>
              <w:t>MEM OR</w:t>
            </w:r>
          </w:p>
          <w:p w:rsidR="000C0A6B" w:rsidRDefault="000C0A6B" w:rsidP="00360D69">
            <w:pPr>
              <w:ind w:firstLine="0"/>
            </w:pPr>
            <w:r>
              <w:t>DIRECT</w:t>
            </w:r>
          </w:p>
        </w:tc>
        <w:tc>
          <w:tcPr>
            <w:tcW w:w="1197" w:type="dxa"/>
          </w:tcPr>
          <w:p w:rsidR="000C0A6B" w:rsidRDefault="000C0A6B" w:rsidP="00360D69">
            <w:pPr>
              <w:ind w:firstLine="0"/>
            </w:pPr>
            <w:r>
              <w:t>MEM OR</w:t>
            </w:r>
          </w:p>
          <w:p w:rsidR="000C0A6B" w:rsidRDefault="000C0A6B" w:rsidP="00360D69">
            <w:pPr>
              <w:ind w:firstLine="0"/>
            </w:pPr>
            <w:r>
              <w:t>DIRECT</w:t>
            </w:r>
          </w:p>
        </w:tc>
      </w:tr>
    </w:tbl>
    <w:p w:rsidR="000C0A6B" w:rsidRDefault="000C0A6B" w:rsidP="00ED381D">
      <w:pPr>
        <w:ind w:firstLine="0"/>
      </w:pPr>
    </w:p>
    <w:p w:rsidR="00ED381D" w:rsidRDefault="00ED381D" w:rsidP="00ED381D">
      <w:pPr>
        <w:ind w:firstLine="0"/>
        <w:rPr>
          <w:rFonts w:asciiTheme="majorHAnsi" w:eastAsiaTheme="majorEastAsia" w:hAnsiTheme="majorHAnsi" w:cstheme="majorBidi"/>
          <w:b/>
          <w:bCs/>
        </w:rPr>
      </w:pPr>
    </w:p>
    <w:p w:rsidR="00ED381D" w:rsidRPr="00AE44EC" w:rsidRDefault="00ED381D" w:rsidP="00ED381D">
      <w:pPr>
        <w:pStyle w:val="Heading4"/>
        <w:ind w:firstLine="0"/>
      </w:pPr>
      <w:r>
        <w:t>Properties and Methods</w:t>
      </w:r>
    </w:p>
    <w:p w:rsidR="00ED381D" w:rsidRDefault="00ED381D" w:rsidP="00ED381D">
      <w:pPr>
        <w:ind w:firstLine="0"/>
      </w:pPr>
      <w:r>
        <w:t>The following table shows the expected properties, methods etc of the InstructionSet class as well as an explanation and a reason for the access protection.</w:t>
      </w:r>
    </w:p>
    <w:p w:rsidR="00ED381D" w:rsidRDefault="00ED381D" w:rsidP="00ED381D">
      <w:pPr>
        <w:ind w:firstLine="0"/>
      </w:pPr>
    </w:p>
    <w:tbl>
      <w:tblPr>
        <w:tblStyle w:val="APAReport"/>
        <w:tblpPr w:leftFromText="180" w:rightFromText="180" w:vertAnchor="text" w:tblpXSpec="right" w:tblpY="1"/>
        <w:tblOverlap w:val="never"/>
        <w:tblW w:w="0" w:type="auto"/>
        <w:tblLook w:val="04A0" w:firstRow="1" w:lastRow="0" w:firstColumn="1" w:lastColumn="0" w:noHBand="0" w:noVBand="1"/>
      </w:tblPr>
      <w:tblGrid>
        <w:gridCol w:w="2016"/>
        <w:gridCol w:w="2300"/>
        <w:gridCol w:w="5260"/>
      </w:tblGrid>
      <w:tr w:rsidR="00ED381D" w:rsidTr="00ED381D">
        <w:trPr>
          <w:cnfStyle w:val="100000000000" w:firstRow="1" w:lastRow="0" w:firstColumn="0" w:lastColumn="0" w:oddVBand="0" w:evenVBand="0" w:oddHBand="0" w:evenHBand="0" w:firstRowFirstColumn="0" w:firstRowLastColumn="0" w:lastRowFirstColumn="0" w:lastRowLastColumn="0"/>
        </w:trPr>
        <w:tc>
          <w:tcPr>
            <w:tcW w:w="2016" w:type="dxa"/>
          </w:tcPr>
          <w:p w:rsidR="00ED381D" w:rsidRDefault="00ED381D" w:rsidP="003C4B14">
            <w:r>
              <w:t>Type</w:t>
            </w:r>
          </w:p>
        </w:tc>
        <w:tc>
          <w:tcPr>
            <w:tcW w:w="2300" w:type="dxa"/>
          </w:tcPr>
          <w:p w:rsidR="00ED381D" w:rsidRDefault="00ED381D" w:rsidP="003C4B14">
            <w:r>
              <w:t>Name</w:t>
            </w:r>
          </w:p>
        </w:tc>
        <w:tc>
          <w:tcPr>
            <w:tcW w:w="5260" w:type="dxa"/>
          </w:tcPr>
          <w:p w:rsidR="00ED381D" w:rsidRDefault="00ED381D" w:rsidP="003C4B14">
            <w:r>
              <w:t>Explanation</w:t>
            </w:r>
          </w:p>
        </w:tc>
      </w:tr>
      <w:tr w:rsidR="00ED381D" w:rsidTr="00ED381D">
        <w:tc>
          <w:tcPr>
            <w:tcW w:w="2016" w:type="dxa"/>
          </w:tcPr>
          <w:p w:rsidR="00ED381D" w:rsidRDefault="00ED381D" w:rsidP="003C4B14">
            <w:r>
              <w:t>Public Array&lt;Instructions&gt;</w:t>
            </w:r>
          </w:p>
        </w:tc>
        <w:tc>
          <w:tcPr>
            <w:tcW w:w="2300" w:type="dxa"/>
          </w:tcPr>
          <w:p w:rsidR="00ED381D" w:rsidRDefault="00ED381D" w:rsidP="003C4B14">
            <w:r>
              <w:t>Instructions</w:t>
            </w:r>
          </w:p>
        </w:tc>
        <w:tc>
          <w:tcPr>
            <w:tcW w:w="5260" w:type="dxa"/>
          </w:tcPr>
          <w:p w:rsidR="00ED381D" w:rsidRDefault="00AD1C0E" w:rsidP="003C4B14">
            <w:r>
              <w:t>This array contains all possible instructions and permutations in a neat fashion, making the InstructionSet class a wrapper over the array.</w:t>
            </w:r>
          </w:p>
          <w:p w:rsidR="00ED381D" w:rsidRDefault="00ED381D" w:rsidP="003C4B14"/>
          <w:p w:rsidR="00ED381D" w:rsidRDefault="00ED381D" w:rsidP="003C4B14">
            <w:r>
              <w:t xml:space="preserve">It is public as it needs to be </w:t>
            </w:r>
            <w:r w:rsidR="00522385">
              <w:t>accessible to other objects such as the processor.</w:t>
            </w:r>
          </w:p>
          <w:p w:rsidR="00ED381D" w:rsidRDefault="00ED381D" w:rsidP="003C4B14"/>
        </w:tc>
      </w:tr>
    </w:tbl>
    <w:p w:rsidR="00ED381D" w:rsidRDefault="00ED381D" w:rsidP="00ED381D">
      <w:pPr>
        <w:pStyle w:val="Heading4"/>
        <w:ind w:firstLine="0"/>
      </w:pPr>
      <w:r>
        <w:t>Algorithms</w:t>
      </w:r>
    </w:p>
    <w:p w:rsidR="00ED381D" w:rsidRDefault="00AD1C0E" w:rsidP="00ED381D">
      <w:pPr>
        <w:ind w:firstLine="0"/>
      </w:pPr>
      <w:r>
        <w:t>Each instruction has its own specific algorithm, with variants for each memory mode.</w:t>
      </w:r>
    </w:p>
    <w:p w:rsidR="00ED381D" w:rsidRDefault="00AD1C0E" w:rsidP="00ED381D">
      <w:pPr>
        <w:ind w:firstLine="0"/>
      </w:pPr>
      <w:r>
        <w:t>NOP:</w:t>
      </w:r>
    </w:p>
    <w:p w:rsidR="00AD1C0E" w:rsidRDefault="00AD1C0E" w:rsidP="00ED381D">
      <w:pPr>
        <w:ind w:firstLine="0"/>
      </w:pPr>
      <w:r>
        <w:tab/>
        <w:t>END</w:t>
      </w:r>
    </w:p>
    <w:p w:rsidR="00AD1C0E" w:rsidRDefault="00AD1C0E" w:rsidP="00ED381D">
      <w:pPr>
        <w:ind w:firstLine="0"/>
      </w:pPr>
    </w:p>
    <w:p w:rsidR="00AD1C0E" w:rsidRDefault="00AD1C0E" w:rsidP="00ED381D">
      <w:pPr>
        <w:ind w:firstLine="0"/>
      </w:pPr>
      <w:r>
        <w:t>ADD:</w:t>
      </w:r>
    </w:p>
    <w:p w:rsidR="00AD1C0E" w:rsidRDefault="00AD1C0E" w:rsidP="00ED381D">
      <w:pPr>
        <w:ind w:firstLine="0"/>
      </w:pPr>
      <w:r>
        <w:tab/>
        <w:t>SET ACCUMULATOR TO REGISTER A’s VALUE</w:t>
      </w:r>
    </w:p>
    <w:p w:rsidR="00AD1C0E" w:rsidRDefault="00AD1C0E" w:rsidP="00ED381D">
      <w:pPr>
        <w:ind w:firstLine="0"/>
      </w:pPr>
      <w:r>
        <w:tab/>
        <w:t xml:space="preserve">IF MEMORY MODE </w:t>
      </w:r>
      <w:r w:rsidR="00DF6F4D">
        <w:t xml:space="preserve">IS </w:t>
      </w:r>
      <w:r>
        <w:t>DIRECT THEN</w:t>
      </w:r>
    </w:p>
    <w:p w:rsidR="00AD1C0E" w:rsidRDefault="00AD1C0E" w:rsidP="00ED381D">
      <w:pPr>
        <w:ind w:firstLine="0"/>
      </w:pPr>
      <w:r>
        <w:tab/>
      </w:r>
      <w:r>
        <w:tab/>
        <w:t>SET MAR TO VALUE FROM CIR SECOND WORD</w:t>
      </w:r>
    </w:p>
    <w:p w:rsidR="00AD1C0E" w:rsidRDefault="00AD1C0E" w:rsidP="00ED381D">
      <w:pPr>
        <w:ind w:firstLine="0"/>
      </w:pPr>
      <w:r>
        <w:tab/>
      </w:r>
      <w:r>
        <w:tab/>
        <w:t>SET MEMORY READ MODE TO FULL WORD</w:t>
      </w:r>
    </w:p>
    <w:p w:rsidR="00DF6F4D" w:rsidRDefault="00DF6F4D" w:rsidP="00ED381D">
      <w:pPr>
        <w:ind w:firstLine="0"/>
      </w:pPr>
      <w:r>
        <w:tab/>
      </w:r>
      <w:r>
        <w:tab/>
        <w:t>CLOCK CYCLE</w:t>
      </w:r>
    </w:p>
    <w:p w:rsidR="00DF6F4D" w:rsidRDefault="00DF6F4D" w:rsidP="00ED381D">
      <w:pPr>
        <w:ind w:firstLine="0"/>
      </w:pPr>
      <w:r>
        <w:tab/>
      </w:r>
      <w:r>
        <w:tab/>
        <w:t>READ MDR VALUE TO BUS</w:t>
      </w:r>
    </w:p>
    <w:p w:rsidR="00DF6F4D" w:rsidRDefault="00AD1C0E" w:rsidP="00ED381D">
      <w:pPr>
        <w:ind w:firstLine="0"/>
      </w:pPr>
      <w:r>
        <w:tab/>
        <w:t>E</w:t>
      </w:r>
      <w:r w:rsidR="00DF6F4D">
        <w:t>LSE IF MEMORY MODE IS REGISTER THEN</w:t>
      </w:r>
    </w:p>
    <w:p w:rsidR="00DF6F4D" w:rsidRDefault="00DF6F4D" w:rsidP="00ED381D">
      <w:pPr>
        <w:ind w:firstLine="0"/>
      </w:pPr>
      <w:r>
        <w:tab/>
      </w:r>
      <w:r>
        <w:tab/>
        <w:t>READ REGISTER B’S VALUE TO BUS</w:t>
      </w:r>
    </w:p>
    <w:p w:rsidR="00DF6F4D" w:rsidRDefault="00DF6F4D" w:rsidP="00ED381D">
      <w:pPr>
        <w:ind w:firstLine="0"/>
      </w:pPr>
      <w:r>
        <w:tab/>
        <w:t>ELS EIF MEMORY MODE IS IMMEDIATE THEN</w:t>
      </w:r>
    </w:p>
    <w:p w:rsidR="00DF6F4D" w:rsidRDefault="00DF6F4D" w:rsidP="00ED381D">
      <w:pPr>
        <w:ind w:firstLine="0"/>
      </w:pPr>
      <w:r>
        <w:tab/>
      </w:r>
      <w:r>
        <w:tab/>
        <w:t>READ CIR SECOND WORD TO BUS</w:t>
      </w:r>
    </w:p>
    <w:p w:rsidR="00DF6F4D" w:rsidRDefault="00DF6F4D" w:rsidP="00ED381D">
      <w:pPr>
        <w:ind w:firstLine="0"/>
      </w:pPr>
      <w:r>
        <w:tab/>
        <w:t>END IF</w:t>
      </w:r>
    </w:p>
    <w:p w:rsidR="00DF6F4D" w:rsidRDefault="00DF6F4D" w:rsidP="00ED381D">
      <w:pPr>
        <w:ind w:firstLine="0"/>
      </w:pPr>
    </w:p>
    <w:p w:rsidR="00AD1C0E" w:rsidRDefault="00AD1C0E" w:rsidP="00ED381D">
      <w:pPr>
        <w:ind w:firstLine="0"/>
      </w:pPr>
      <w:r>
        <w:tab/>
        <w:t>SET A</w:t>
      </w:r>
      <w:r w:rsidR="00DF6F4D">
        <w:t>L</w:t>
      </w:r>
      <w:r>
        <w:t>U MODE TO ADD</w:t>
      </w:r>
    </w:p>
    <w:p w:rsidR="00DF6F4D" w:rsidRDefault="00DF6F4D" w:rsidP="00ED381D">
      <w:pPr>
        <w:ind w:firstLine="0"/>
      </w:pPr>
      <w:r>
        <w:tab/>
        <w:t>CLOCK CYCLE</w:t>
      </w:r>
    </w:p>
    <w:p w:rsidR="00DF6F4D" w:rsidRDefault="00DF6F4D" w:rsidP="00ED381D">
      <w:pPr>
        <w:ind w:firstLine="0"/>
      </w:pPr>
      <w:r>
        <w:tab/>
        <w:t>SET REGISTER A TO ACCUMULATOR VALUE</w:t>
      </w:r>
    </w:p>
    <w:p w:rsidR="00AD1C0E" w:rsidRDefault="00AD1C0E" w:rsidP="00ED381D">
      <w:pPr>
        <w:ind w:firstLine="0"/>
      </w:pPr>
      <w:r>
        <w:tab/>
      </w:r>
    </w:p>
    <w:p w:rsidR="003052EC" w:rsidRDefault="003052EC" w:rsidP="00ED381D">
      <w:pPr>
        <w:ind w:firstLine="0"/>
      </w:pPr>
      <w:r>
        <w:t>SUB:</w:t>
      </w:r>
    </w:p>
    <w:p w:rsidR="003052EC" w:rsidRDefault="003052EC" w:rsidP="00ED381D">
      <w:pPr>
        <w:ind w:firstLine="0"/>
      </w:pPr>
      <w:r>
        <w:tab/>
        <w:t>(Same as above with ALU MODE as SUBTRACT)</w:t>
      </w:r>
    </w:p>
    <w:p w:rsidR="003052EC" w:rsidRDefault="003052EC" w:rsidP="00ED381D">
      <w:pPr>
        <w:ind w:firstLine="0"/>
      </w:pPr>
    </w:p>
    <w:p w:rsidR="003052EC" w:rsidRDefault="003052EC" w:rsidP="00ED381D">
      <w:pPr>
        <w:ind w:firstLine="0"/>
      </w:pPr>
      <w:r>
        <w:lastRenderedPageBreak/>
        <w:t>BRA:</w:t>
      </w:r>
    </w:p>
    <w:p w:rsidR="003052EC" w:rsidRDefault="003052EC" w:rsidP="00ED381D">
      <w:pPr>
        <w:ind w:firstLine="0"/>
      </w:pPr>
      <w:r>
        <w:tab/>
        <w:t>IF MEMORY MODE IS DIRECT THEN</w:t>
      </w:r>
    </w:p>
    <w:p w:rsidR="003052EC" w:rsidRDefault="003052EC" w:rsidP="00ED381D">
      <w:pPr>
        <w:ind w:firstLine="0"/>
      </w:pPr>
      <w:r>
        <w:tab/>
      </w:r>
      <w:r>
        <w:tab/>
        <w:t>SET MAR TO VALUE FROM CIR SEOCND WORD</w:t>
      </w:r>
    </w:p>
    <w:p w:rsidR="003052EC" w:rsidRDefault="003052EC" w:rsidP="00ED381D">
      <w:pPr>
        <w:ind w:firstLine="0"/>
      </w:pPr>
      <w:r>
        <w:tab/>
      </w:r>
      <w:r>
        <w:tab/>
        <w:t>SET MEMORY READ MODE TO FULL WORD</w:t>
      </w:r>
    </w:p>
    <w:p w:rsidR="003052EC" w:rsidRDefault="003052EC" w:rsidP="00ED381D">
      <w:pPr>
        <w:ind w:firstLine="0"/>
      </w:pPr>
      <w:r>
        <w:tab/>
      </w:r>
      <w:r>
        <w:tab/>
        <w:t>CLOCK CYCLE</w:t>
      </w:r>
    </w:p>
    <w:p w:rsidR="003052EC" w:rsidRDefault="003052EC" w:rsidP="00ED381D">
      <w:pPr>
        <w:ind w:firstLine="0"/>
      </w:pPr>
      <w:r>
        <w:tab/>
      </w:r>
      <w:r>
        <w:tab/>
        <w:t>SET PROGRAM COUNTER TO MDR VALUE</w:t>
      </w:r>
    </w:p>
    <w:p w:rsidR="003052EC" w:rsidRDefault="003052EC" w:rsidP="00ED381D">
      <w:pPr>
        <w:ind w:firstLine="0"/>
      </w:pPr>
      <w:r>
        <w:tab/>
        <w:t>ELSE IF MEMORY MODE IS REGISTER THEN</w:t>
      </w:r>
    </w:p>
    <w:p w:rsidR="003052EC" w:rsidRDefault="003052EC" w:rsidP="00ED381D">
      <w:pPr>
        <w:ind w:firstLine="0"/>
      </w:pPr>
      <w:r>
        <w:tab/>
      </w:r>
      <w:r>
        <w:tab/>
        <w:t>SET PROGRAM COUNTER TO REGISTER B’s VALUE</w:t>
      </w:r>
    </w:p>
    <w:p w:rsidR="003052EC" w:rsidRDefault="003052EC" w:rsidP="00ED381D">
      <w:pPr>
        <w:ind w:firstLine="0"/>
      </w:pPr>
      <w:r>
        <w:tab/>
        <w:t>ELSE IF MEMORY MODE IS IMMEDIATE THEN</w:t>
      </w:r>
    </w:p>
    <w:p w:rsidR="003052EC" w:rsidRDefault="003052EC" w:rsidP="00ED381D">
      <w:pPr>
        <w:ind w:firstLine="0"/>
      </w:pPr>
      <w:r>
        <w:tab/>
      </w:r>
      <w:r>
        <w:tab/>
        <w:t>SET PROGRAM COUNTER TO CIR SECOND WORD</w:t>
      </w:r>
    </w:p>
    <w:p w:rsidR="003052EC" w:rsidRDefault="003052EC" w:rsidP="00ED381D">
      <w:pPr>
        <w:ind w:firstLine="0"/>
      </w:pPr>
      <w:r>
        <w:tab/>
        <w:t>END IF</w:t>
      </w:r>
    </w:p>
    <w:p w:rsidR="003052EC" w:rsidRDefault="003052EC" w:rsidP="00ED381D">
      <w:pPr>
        <w:ind w:firstLine="0"/>
      </w:pPr>
    </w:p>
    <w:p w:rsidR="003052EC" w:rsidRDefault="003052EC" w:rsidP="00ED381D">
      <w:pPr>
        <w:ind w:firstLine="0"/>
      </w:pPr>
      <w:r>
        <w:t>BRZ:</w:t>
      </w:r>
    </w:p>
    <w:p w:rsidR="003052EC" w:rsidRDefault="003052EC" w:rsidP="00ED381D">
      <w:pPr>
        <w:ind w:firstLine="0"/>
      </w:pPr>
      <w:r>
        <w:tab/>
        <w:t>(Same as above with IF REGISTER A’S VALUE IS 0</w:t>
      </w:r>
      <w:r w:rsidR="00581F9C">
        <w:t xml:space="preserve"> WRAPPING METHOD</w:t>
      </w:r>
      <w:r>
        <w:t>)</w:t>
      </w:r>
    </w:p>
    <w:p w:rsidR="003052EC" w:rsidRDefault="003052EC" w:rsidP="00ED381D">
      <w:pPr>
        <w:ind w:firstLine="0"/>
      </w:pPr>
    </w:p>
    <w:p w:rsidR="00581F9C" w:rsidRDefault="00581F9C" w:rsidP="00ED381D">
      <w:pPr>
        <w:ind w:firstLine="0"/>
      </w:pPr>
      <w:r>
        <w:t>BRP:</w:t>
      </w:r>
    </w:p>
    <w:p w:rsidR="00581F9C" w:rsidRDefault="00581F9C" w:rsidP="00ED381D">
      <w:pPr>
        <w:ind w:firstLine="0"/>
      </w:pPr>
      <w:r>
        <w:tab/>
        <w:t>(Same as BRA with IF REGISTER A’S VALUE IS GREATER OR EQUAL TO 0)</w:t>
      </w:r>
    </w:p>
    <w:p w:rsidR="00AD1C0E" w:rsidRDefault="00AD1C0E" w:rsidP="00ED381D">
      <w:pPr>
        <w:ind w:firstLine="0"/>
      </w:pPr>
    </w:p>
    <w:p w:rsidR="00EE66F6" w:rsidRDefault="00EE66F6" w:rsidP="00ED381D">
      <w:pPr>
        <w:ind w:firstLine="0"/>
      </w:pPr>
      <w:r>
        <w:t>MOV:</w:t>
      </w:r>
    </w:p>
    <w:p w:rsidR="00EE66F6" w:rsidRDefault="00EE66F6" w:rsidP="00ED381D">
      <w:pPr>
        <w:ind w:firstLine="0"/>
      </w:pPr>
      <w:r>
        <w:tab/>
        <w:t>IF MEMORY MODE IS REGISTER THEN</w:t>
      </w:r>
    </w:p>
    <w:p w:rsidR="00EE66F6" w:rsidRDefault="00EE66F6" w:rsidP="00ED381D">
      <w:pPr>
        <w:ind w:firstLine="0"/>
      </w:pPr>
      <w:r>
        <w:tab/>
      </w:r>
      <w:r>
        <w:tab/>
        <w:t>SET REGISTER A’s VALUE TO REGISTER B’s VALUE</w:t>
      </w:r>
    </w:p>
    <w:p w:rsidR="00EE66F6" w:rsidRDefault="00EE66F6" w:rsidP="00ED381D">
      <w:pPr>
        <w:ind w:firstLine="0"/>
      </w:pPr>
      <w:r>
        <w:tab/>
        <w:t>ELSE IF MEMORY MODE IS IMMEDIATE THEN</w:t>
      </w:r>
    </w:p>
    <w:p w:rsidR="00EE66F6" w:rsidRDefault="00EE66F6" w:rsidP="00ED381D">
      <w:pPr>
        <w:ind w:firstLine="0"/>
      </w:pPr>
      <w:r>
        <w:tab/>
      </w:r>
      <w:r>
        <w:tab/>
        <w:t>SET REGISTER A’s VALUE TO CIR SECOND WORD VALUE</w:t>
      </w:r>
    </w:p>
    <w:p w:rsidR="00EE66F6" w:rsidRDefault="00EE66F6" w:rsidP="00ED381D">
      <w:pPr>
        <w:ind w:firstLine="0"/>
      </w:pPr>
      <w:r>
        <w:tab/>
        <w:t>END IF</w:t>
      </w:r>
    </w:p>
    <w:p w:rsidR="00EE66F6" w:rsidRDefault="00EE66F6" w:rsidP="00ED381D">
      <w:pPr>
        <w:ind w:firstLine="0"/>
      </w:pPr>
    </w:p>
    <w:p w:rsidR="00EE66F6" w:rsidRDefault="00EE66F6" w:rsidP="00ED381D">
      <w:pPr>
        <w:ind w:firstLine="0"/>
      </w:pPr>
      <w:r>
        <w:t>STA:</w:t>
      </w:r>
    </w:p>
    <w:p w:rsidR="00EE66F6" w:rsidRDefault="00EE66F6" w:rsidP="00ED381D">
      <w:pPr>
        <w:ind w:firstLine="0"/>
      </w:pPr>
      <w:r>
        <w:tab/>
        <w:t>IF MEMORY MODE IS REGISTER THEN</w:t>
      </w:r>
    </w:p>
    <w:p w:rsidR="00EE66F6" w:rsidRDefault="00EE66F6" w:rsidP="00ED381D">
      <w:pPr>
        <w:ind w:firstLine="0"/>
      </w:pPr>
      <w:r>
        <w:tab/>
      </w:r>
      <w:r>
        <w:tab/>
        <w:t>SET MAR TO REGISTER B’s VALUE</w:t>
      </w:r>
    </w:p>
    <w:p w:rsidR="00EE66F6" w:rsidRDefault="00EE66F6" w:rsidP="00ED381D">
      <w:pPr>
        <w:ind w:firstLine="0"/>
      </w:pPr>
      <w:r>
        <w:tab/>
        <w:t>ELSE IF MEMORY MODE IS IMMEDIATE THEN</w:t>
      </w:r>
    </w:p>
    <w:p w:rsidR="00EE66F6" w:rsidRDefault="00EE66F6" w:rsidP="00ED381D">
      <w:pPr>
        <w:ind w:firstLine="0"/>
      </w:pPr>
      <w:r>
        <w:tab/>
      </w:r>
      <w:r>
        <w:tab/>
        <w:t>SET MAR TO CIR SECOND WORD VALUE</w:t>
      </w:r>
    </w:p>
    <w:p w:rsidR="00EE66F6" w:rsidRDefault="00EE66F6" w:rsidP="00ED381D">
      <w:pPr>
        <w:ind w:firstLine="0"/>
      </w:pPr>
      <w:r>
        <w:tab/>
        <w:t>END</w:t>
      </w:r>
    </w:p>
    <w:p w:rsidR="00EE66F6" w:rsidRDefault="00EE66F6" w:rsidP="00ED381D">
      <w:pPr>
        <w:ind w:firstLine="0"/>
      </w:pPr>
    </w:p>
    <w:p w:rsidR="00EE66F6" w:rsidRDefault="00EE66F6" w:rsidP="00ED381D">
      <w:pPr>
        <w:ind w:firstLine="0"/>
      </w:pPr>
      <w:r>
        <w:tab/>
        <w:t>SET MDR’s VALUE TO REGISTER A’s VALUE</w:t>
      </w:r>
    </w:p>
    <w:p w:rsidR="00EE66F6" w:rsidRDefault="00EE66F6" w:rsidP="00ED381D">
      <w:pPr>
        <w:ind w:firstLine="0"/>
      </w:pPr>
      <w:r>
        <w:tab/>
        <w:t>SET MEMORY TO FULL WORD WRITE</w:t>
      </w:r>
    </w:p>
    <w:p w:rsidR="00EE66F6" w:rsidRDefault="00EE66F6" w:rsidP="00ED381D">
      <w:pPr>
        <w:ind w:firstLine="0"/>
      </w:pPr>
    </w:p>
    <w:p w:rsidR="00EE66F6" w:rsidRDefault="00EE66F6" w:rsidP="00ED381D">
      <w:pPr>
        <w:ind w:firstLine="0"/>
      </w:pPr>
      <w:r>
        <w:t>LDA:</w:t>
      </w:r>
    </w:p>
    <w:p w:rsidR="00EE66F6" w:rsidRDefault="00EE66F6" w:rsidP="00EE66F6">
      <w:pPr>
        <w:ind w:firstLine="0"/>
      </w:pPr>
      <w:r>
        <w:tab/>
        <w:t>IF MEMORY MODE IS REGISTER THEN</w:t>
      </w:r>
    </w:p>
    <w:p w:rsidR="00EE66F6" w:rsidRDefault="00EE66F6" w:rsidP="00EE66F6">
      <w:pPr>
        <w:ind w:firstLine="0"/>
      </w:pPr>
      <w:r>
        <w:tab/>
      </w:r>
      <w:r>
        <w:tab/>
        <w:t>SET MAR TO REGISTER B’s VALUE</w:t>
      </w:r>
    </w:p>
    <w:p w:rsidR="00EE66F6" w:rsidRDefault="00EE66F6" w:rsidP="00EE66F6">
      <w:pPr>
        <w:ind w:firstLine="0"/>
      </w:pPr>
      <w:r>
        <w:tab/>
        <w:t>ELSE IF MEMORY MODE IS IMMEDIATE THEN</w:t>
      </w:r>
    </w:p>
    <w:p w:rsidR="00EE66F6" w:rsidRDefault="00EE66F6" w:rsidP="00EE66F6">
      <w:pPr>
        <w:ind w:firstLine="0"/>
      </w:pPr>
      <w:r>
        <w:tab/>
      </w:r>
      <w:r>
        <w:tab/>
        <w:t>SET MAR TO CIR SECOND WORD VALUE</w:t>
      </w:r>
    </w:p>
    <w:p w:rsidR="00EE66F6" w:rsidRDefault="00EE66F6" w:rsidP="00EE66F6">
      <w:pPr>
        <w:ind w:firstLine="0"/>
      </w:pPr>
      <w:r>
        <w:tab/>
        <w:t>END</w:t>
      </w:r>
    </w:p>
    <w:p w:rsidR="00EE66F6" w:rsidRDefault="00EE66F6" w:rsidP="00EE66F6">
      <w:pPr>
        <w:ind w:firstLine="0"/>
      </w:pPr>
    </w:p>
    <w:p w:rsidR="00EE66F6" w:rsidRDefault="00EE66F6" w:rsidP="00EE66F6">
      <w:r>
        <w:t>SET MEMORY TO FULL WORD READ</w:t>
      </w:r>
    </w:p>
    <w:p w:rsidR="00EE66F6" w:rsidRDefault="00EE66F6" w:rsidP="00EE66F6">
      <w:r>
        <w:t>CLOCK CYCLE</w:t>
      </w:r>
    </w:p>
    <w:p w:rsidR="00EE66F6" w:rsidRDefault="00EE66F6" w:rsidP="00EE66F6">
      <w:pPr>
        <w:ind w:firstLine="0"/>
      </w:pPr>
      <w:r>
        <w:tab/>
        <w:t>SET REGISTER A’s VALUE TO MDR’s VALUE</w:t>
      </w:r>
    </w:p>
    <w:p w:rsidR="00EE66F6" w:rsidRDefault="00EE66F6" w:rsidP="00ED381D">
      <w:pPr>
        <w:ind w:firstLine="0"/>
      </w:pPr>
      <w:r>
        <w:tab/>
      </w:r>
    </w:p>
    <w:p w:rsidR="00ED381D" w:rsidRPr="00AE44EC" w:rsidRDefault="00ED381D" w:rsidP="00ED381D">
      <w:pPr>
        <w:pStyle w:val="Heading4"/>
        <w:ind w:firstLine="0"/>
      </w:pPr>
      <w:r>
        <w:t>Validation</w:t>
      </w:r>
    </w:p>
    <w:p w:rsidR="00ED381D" w:rsidRDefault="00DF6F4D" w:rsidP="00ED381D">
      <w:pPr>
        <w:ind w:firstLine="0"/>
      </w:pPr>
      <w:r>
        <w:t>No validation occurs as part of the InstructionSet class.</w:t>
      </w:r>
    </w:p>
    <w:p w:rsidR="00DF6F4D" w:rsidRDefault="00DF6F4D" w:rsidP="00ED381D">
      <w:pPr>
        <w:ind w:firstLine="0"/>
      </w:pPr>
    </w:p>
    <w:p w:rsidR="00ED381D" w:rsidRPr="00AE44EC" w:rsidRDefault="00ED381D" w:rsidP="00ED381D">
      <w:pPr>
        <w:pStyle w:val="Heading4"/>
        <w:ind w:firstLine="0"/>
      </w:pPr>
      <w:r>
        <w:t>Test Data</w:t>
      </w:r>
    </w:p>
    <w:p w:rsidR="00ED381D" w:rsidRDefault="003052EC" w:rsidP="00ED381D">
      <w:pPr>
        <w:ind w:firstLine="0"/>
      </w:pPr>
      <w:r>
        <w:t>A wide range of tests will need to be completed as part of testing the instruction set.</w:t>
      </w:r>
    </w:p>
    <w:tbl>
      <w:tblPr>
        <w:tblStyle w:val="TableGrid"/>
        <w:tblW w:w="0" w:type="auto"/>
        <w:tblLook w:val="04A0" w:firstRow="1" w:lastRow="0" w:firstColumn="1" w:lastColumn="0" w:noHBand="0" w:noVBand="1"/>
      </w:tblPr>
      <w:tblGrid>
        <w:gridCol w:w="3192"/>
        <w:gridCol w:w="3192"/>
        <w:gridCol w:w="3192"/>
      </w:tblGrid>
      <w:tr w:rsidR="00ED381D" w:rsidTr="003C4B14">
        <w:tc>
          <w:tcPr>
            <w:tcW w:w="3192" w:type="dxa"/>
          </w:tcPr>
          <w:p w:rsidR="00ED381D" w:rsidRDefault="00ED381D" w:rsidP="003C4B14">
            <w:pPr>
              <w:ind w:firstLine="0"/>
            </w:pPr>
            <w:r>
              <w:t>Test</w:t>
            </w:r>
          </w:p>
        </w:tc>
        <w:tc>
          <w:tcPr>
            <w:tcW w:w="3192" w:type="dxa"/>
          </w:tcPr>
          <w:p w:rsidR="00ED381D" w:rsidRDefault="00ED381D" w:rsidP="003C4B14">
            <w:pPr>
              <w:ind w:firstLine="0"/>
            </w:pPr>
            <w:r>
              <w:t xml:space="preserve">Expected Value or </w:t>
            </w:r>
            <w:r w:rsidR="000C0D5F">
              <w:t>Behavior</w:t>
            </w:r>
          </w:p>
        </w:tc>
        <w:tc>
          <w:tcPr>
            <w:tcW w:w="3192" w:type="dxa"/>
          </w:tcPr>
          <w:p w:rsidR="00ED381D" w:rsidRDefault="00ED381D" w:rsidP="003C4B14">
            <w:pPr>
              <w:ind w:firstLine="0"/>
            </w:pPr>
            <w:r>
              <w:t>Justification of Test</w:t>
            </w:r>
          </w:p>
        </w:tc>
      </w:tr>
      <w:tr w:rsidR="00562A20" w:rsidTr="003C4B14">
        <w:tc>
          <w:tcPr>
            <w:tcW w:w="3192" w:type="dxa"/>
          </w:tcPr>
          <w:p w:rsidR="00562A20" w:rsidRDefault="00562A20" w:rsidP="003C4B14">
            <w:pPr>
              <w:ind w:firstLine="0"/>
            </w:pPr>
            <w:r>
              <w:t>NOP</w:t>
            </w:r>
          </w:p>
        </w:tc>
        <w:tc>
          <w:tcPr>
            <w:tcW w:w="3192" w:type="dxa"/>
          </w:tcPr>
          <w:p w:rsidR="00562A20" w:rsidRDefault="00562A20" w:rsidP="003C4B14">
            <w:pPr>
              <w:ind w:firstLine="0"/>
            </w:pPr>
            <w:r>
              <w:t>No changes to register or memory values.</w:t>
            </w:r>
          </w:p>
        </w:tc>
        <w:tc>
          <w:tcPr>
            <w:tcW w:w="3192" w:type="dxa"/>
          </w:tcPr>
          <w:p w:rsidR="00562A20" w:rsidRDefault="00562A20" w:rsidP="003C4B14">
            <w:pPr>
              <w:ind w:firstLine="0"/>
            </w:pPr>
            <w:r>
              <w:t xml:space="preserve">Ensures there are no side effects of what should be </w:t>
            </w:r>
            <w:proofErr w:type="gramStart"/>
            <w:r>
              <w:t>a</w:t>
            </w:r>
            <w:proofErr w:type="gramEnd"/>
            <w:r>
              <w:t xml:space="preserve"> instruction with no effects.</w:t>
            </w:r>
          </w:p>
        </w:tc>
      </w:tr>
      <w:tr w:rsidR="000C0D5F" w:rsidTr="003C4B14">
        <w:tc>
          <w:tcPr>
            <w:tcW w:w="3192" w:type="dxa"/>
          </w:tcPr>
          <w:p w:rsidR="000C0D5F" w:rsidRDefault="000C0D5F" w:rsidP="003C4B14">
            <w:pPr>
              <w:ind w:firstLine="0"/>
            </w:pPr>
            <w:r>
              <w:t xml:space="preserve">ADD 1 TO REG 0 </w:t>
            </w:r>
          </w:p>
        </w:tc>
        <w:tc>
          <w:tcPr>
            <w:tcW w:w="3192" w:type="dxa"/>
          </w:tcPr>
          <w:p w:rsidR="000C0D5F" w:rsidRDefault="000C0D5F" w:rsidP="003C4B14">
            <w:pPr>
              <w:ind w:firstLine="0"/>
            </w:pPr>
            <w:r>
              <w:t>Reg 0 should have a value of 1</w:t>
            </w:r>
          </w:p>
        </w:tc>
        <w:tc>
          <w:tcPr>
            <w:tcW w:w="3192" w:type="dxa"/>
          </w:tcPr>
          <w:p w:rsidR="000C0D5F" w:rsidRDefault="007E60BE" w:rsidP="003C4B14">
            <w:pPr>
              <w:ind w:firstLine="0"/>
            </w:pPr>
            <w:proofErr w:type="gramStart"/>
            <w:r>
              <w:t>This tests</w:t>
            </w:r>
            <w:proofErr w:type="gramEnd"/>
            <w:r>
              <w:t xml:space="preserve"> register, ALU and instruction operation.</w:t>
            </w:r>
          </w:p>
        </w:tc>
      </w:tr>
      <w:tr w:rsidR="000C0D5F" w:rsidTr="003C4B14">
        <w:tc>
          <w:tcPr>
            <w:tcW w:w="3192" w:type="dxa"/>
          </w:tcPr>
          <w:p w:rsidR="000C0D5F" w:rsidRDefault="000C0D5F" w:rsidP="000C0D5F">
            <w:pPr>
              <w:ind w:firstLine="0"/>
            </w:pPr>
            <w:r>
              <w:t>ADD 1 TO REG 0</w:t>
            </w:r>
          </w:p>
          <w:p w:rsidR="000C0D5F" w:rsidRDefault="000C0D5F" w:rsidP="000C0D5F">
            <w:pPr>
              <w:ind w:firstLine="0"/>
            </w:pPr>
            <w:r>
              <w:t>Ran Twice</w:t>
            </w:r>
          </w:p>
        </w:tc>
        <w:tc>
          <w:tcPr>
            <w:tcW w:w="3192" w:type="dxa"/>
          </w:tcPr>
          <w:p w:rsidR="000C0D5F" w:rsidRDefault="000C0D5F" w:rsidP="000C0D5F">
            <w:pPr>
              <w:ind w:firstLine="0"/>
            </w:pPr>
            <w:r>
              <w:t>Reg 0 should have a value of 2</w:t>
            </w:r>
          </w:p>
        </w:tc>
        <w:tc>
          <w:tcPr>
            <w:tcW w:w="3192" w:type="dxa"/>
          </w:tcPr>
          <w:p w:rsidR="000C0D5F" w:rsidRDefault="007E60BE" w:rsidP="000C0D5F">
            <w:pPr>
              <w:ind w:firstLine="0"/>
            </w:pPr>
            <w:proofErr w:type="gramStart"/>
            <w:r>
              <w:t>This tests</w:t>
            </w:r>
            <w:proofErr w:type="gramEnd"/>
            <w:r>
              <w:t xml:space="preserve"> register, ALU and instruction operation. In particular it ensures register reading words correctly.</w:t>
            </w:r>
          </w:p>
        </w:tc>
      </w:tr>
      <w:tr w:rsidR="007E60BE" w:rsidTr="003C4B14">
        <w:tc>
          <w:tcPr>
            <w:tcW w:w="3192" w:type="dxa"/>
          </w:tcPr>
          <w:p w:rsidR="007E60BE" w:rsidRDefault="007E60BE" w:rsidP="007E60BE">
            <w:pPr>
              <w:ind w:firstLine="0"/>
            </w:pPr>
            <w:r>
              <w:t xml:space="preserve">ADD MemoryLoc </w:t>
            </w:r>
            <w:r w:rsidR="00705D74">
              <w:t>16 (with value of 1) to REG 0</w:t>
            </w:r>
          </w:p>
          <w:p w:rsidR="007E60BE" w:rsidRDefault="007E60BE" w:rsidP="007E60BE">
            <w:pPr>
              <w:ind w:firstLine="0"/>
            </w:pPr>
            <w:r>
              <w:t>Ran Twice</w:t>
            </w:r>
          </w:p>
        </w:tc>
        <w:tc>
          <w:tcPr>
            <w:tcW w:w="3192" w:type="dxa"/>
          </w:tcPr>
          <w:p w:rsidR="007E60BE" w:rsidRDefault="00705D74" w:rsidP="007E60BE">
            <w:pPr>
              <w:ind w:firstLine="0"/>
            </w:pPr>
            <w:r>
              <w:t>Reg 0 should have a value of 2</w:t>
            </w:r>
          </w:p>
        </w:tc>
        <w:tc>
          <w:tcPr>
            <w:tcW w:w="3192" w:type="dxa"/>
          </w:tcPr>
          <w:p w:rsidR="007E60BE" w:rsidRDefault="00705D74" w:rsidP="007E60BE">
            <w:pPr>
              <w:ind w:firstLine="0"/>
            </w:pPr>
            <w:proofErr w:type="gramStart"/>
            <w:r>
              <w:t>This tests</w:t>
            </w:r>
            <w:proofErr w:type="gramEnd"/>
            <w:r>
              <w:t xml:space="preserve"> register, ALU and instruction operation. In particular it ensures memory and register reads work correctly.</w:t>
            </w:r>
          </w:p>
        </w:tc>
      </w:tr>
      <w:tr w:rsidR="007E60BE" w:rsidTr="003C4B14">
        <w:tc>
          <w:tcPr>
            <w:tcW w:w="3192" w:type="dxa"/>
          </w:tcPr>
          <w:p w:rsidR="007A5A30" w:rsidRDefault="007A5A30" w:rsidP="007A5A30">
            <w:pPr>
              <w:ind w:firstLine="0"/>
            </w:pPr>
            <w:r>
              <w:t>SUB MemoryLoc 16 (with value of 1) to REG 0</w:t>
            </w:r>
          </w:p>
          <w:p w:rsidR="007E60BE" w:rsidRDefault="007A5A30" w:rsidP="007A5A30">
            <w:pPr>
              <w:ind w:firstLine="0"/>
            </w:pPr>
            <w:r>
              <w:lastRenderedPageBreak/>
              <w:t>Ran Twice</w:t>
            </w:r>
          </w:p>
        </w:tc>
        <w:tc>
          <w:tcPr>
            <w:tcW w:w="3192" w:type="dxa"/>
          </w:tcPr>
          <w:p w:rsidR="007E60BE" w:rsidRDefault="007A5A30" w:rsidP="007E60BE">
            <w:pPr>
              <w:ind w:firstLine="0"/>
            </w:pPr>
            <w:r>
              <w:lastRenderedPageBreak/>
              <w:t>Reg 0 should have a value of -2</w:t>
            </w:r>
          </w:p>
        </w:tc>
        <w:tc>
          <w:tcPr>
            <w:tcW w:w="3192" w:type="dxa"/>
          </w:tcPr>
          <w:p w:rsidR="007E60BE" w:rsidRDefault="007A5A30" w:rsidP="007E60BE">
            <w:pPr>
              <w:ind w:firstLine="0"/>
            </w:pPr>
            <w:r>
              <w:t xml:space="preserve">This test builds upon the previous one to ensure that subtraction </w:t>
            </w:r>
            <w:r>
              <w:lastRenderedPageBreak/>
              <w:t>works as expected. We do not need to run all the tests as the code is almost identical, simply running the most likely to fail is sufficient.</w:t>
            </w:r>
          </w:p>
        </w:tc>
      </w:tr>
      <w:tr w:rsidR="00506E2A" w:rsidTr="003C4B14">
        <w:tc>
          <w:tcPr>
            <w:tcW w:w="3192" w:type="dxa"/>
          </w:tcPr>
          <w:p w:rsidR="00506E2A" w:rsidRDefault="00506E2A" w:rsidP="00506E2A">
            <w:pPr>
              <w:ind w:firstLine="0"/>
            </w:pPr>
            <w:r>
              <w:lastRenderedPageBreak/>
              <w:t>ADD 1 TO REG 0</w:t>
            </w:r>
          </w:p>
          <w:p w:rsidR="00506E2A" w:rsidRDefault="00506E2A" w:rsidP="00506E2A">
            <w:pPr>
              <w:ind w:firstLine="0"/>
            </w:pPr>
            <w:r>
              <w:t>Ran Twice</w:t>
            </w:r>
          </w:p>
          <w:p w:rsidR="00506E2A" w:rsidRDefault="00506E2A" w:rsidP="00506E2A">
            <w:pPr>
              <w:ind w:firstLine="0"/>
            </w:pPr>
            <w:r>
              <w:t>MOV REG 0 to REG 1</w:t>
            </w:r>
          </w:p>
        </w:tc>
        <w:tc>
          <w:tcPr>
            <w:tcW w:w="3192" w:type="dxa"/>
          </w:tcPr>
          <w:p w:rsidR="00506E2A" w:rsidRDefault="00506E2A" w:rsidP="007E60BE">
            <w:pPr>
              <w:ind w:firstLine="0"/>
            </w:pPr>
            <w:r>
              <w:t>Reg 1 should have the value of 2</w:t>
            </w:r>
          </w:p>
        </w:tc>
        <w:tc>
          <w:tcPr>
            <w:tcW w:w="3192" w:type="dxa"/>
          </w:tcPr>
          <w:p w:rsidR="00506E2A" w:rsidRDefault="00506E2A" w:rsidP="007E60BE">
            <w:pPr>
              <w:ind w:firstLine="0"/>
            </w:pPr>
            <w:r>
              <w:t>This test builds on previous testing to ensure that the MOV instruction functions correctly and reinforces trust in the ADD instructions and register operation.</w:t>
            </w:r>
          </w:p>
        </w:tc>
      </w:tr>
      <w:tr w:rsidR="00506E2A" w:rsidTr="003C4B14">
        <w:tc>
          <w:tcPr>
            <w:tcW w:w="3192" w:type="dxa"/>
          </w:tcPr>
          <w:p w:rsidR="00506E2A" w:rsidRDefault="00506E2A" w:rsidP="007A5A30">
            <w:pPr>
              <w:ind w:firstLine="0"/>
            </w:pPr>
            <w:r>
              <w:t>MOV 256 to REG 0</w:t>
            </w:r>
          </w:p>
        </w:tc>
        <w:tc>
          <w:tcPr>
            <w:tcW w:w="3192" w:type="dxa"/>
          </w:tcPr>
          <w:p w:rsidR="00506E2A" w:rsidRDefault="00506E2A" w:rsidP="007E60BE">
            <w:pPr>
              <w:ind w:firstLine="0"/>
            </w:pPr>
            <w:r>
              <w:t>Reg 0 should have the value of 256</w:t>
            </w:r>
          </w:p>
        </w:tc>
        <w:tc>
          <w:tcPr>
            <w:tcW w:w="3192" w:type="dxa"/>
          </w:tcPr>
          <w:p w:rsidR="00506E2A" w:rsidRDefault="00506E2A" w:rsidP="007E60BE">
            <w:pPr>
              <w:ind w:firstLine="0"/>
            </w:pPr>
            <w:r>
              <w:t>This test ensures that the Immediate mode for the MOV instruction functions as expected.</w:t>
            </w:r>
          </w:p>
        </w:tc>
      </w:tr>
      <w:tr w:rsidR="00923717" w:rsidTr="003C4B14">
        <w:tc>
          <w:tcPr>
            <w:tcW w:w="3192" w:type="dxa"/>
          </w:tcPr>
          <w:p w:rsidR="00923717" w:rsidRDefault="00923717" w:rsidP="00923717">
            <w:pPr>
              <w:ind w:firstLine="0"/>
            </w:pPr>
            <w:r>
              <w:t>MOV 256 to REG 0</w:t>
            </w:r>
          </w:p>
          <w:p w:rsidR="00923717" w:rsidRDefault="00923717" w:rsidP="00923717">
            <w:pPr>
              <w:ind w:firstLine="0"/>
            </w:pPr>
            <w:r>
              <w:t>MOV 16 to REG 1</w:t>
            </w:r>
          </w:p>
          <w:p w:rsidR="00923717" w:rsidRDefault="00923717" w:rsidP="00923717">
            <w:pPr>
              <w:ind w:firstLine="0"/>
            </w:pPr>
            <w:r>
              <w:t>STA REG 0 IN REG 1</w:t>
            </w:r>
          </w:p>
        </w:tc>
        <w:tc>
          <w:tcPr>
            <w:tcW w:w="3192" w:type="dxa"/>
          </w:tcPr>
          <w:p w:rsidR="00923717" w:rsidRDefault="00923717" w:rsidP="00923717">
            <w:pPr>
              <w:ind w:firstLine="0"/>
            </w:pPr>
            <w:r>
              <w:t>Memory location 16 should have the value of 256 stored.</w:t>
            </w:r>
          </w:p>
        </w:tc>
        <w:tc>
          <w:tcPr>
            <w:tcW w:w="3192" w:type="dxa"/>
          </w:tcPr>
          <w:p w:rsidR="00923717" w:rsidRDefault="00923717" w:rsidP="00923717">
            <w:pPr>
              <w:ind w:firstLine="0"/>
            </w:pPr>
            <w:r>
              <w:t>This test reinforces trust in the MOV operations as well as testing the STA instruction.</w:t>
            </w:r>
          </w:p>
        </w:tc>
      </w:tr>
      <w:tr w:rsidR="00923717" w:rsidTr="003C4B14">
        <w:tc>
          <w:tcPr>
            <w:tcW w:w="3192" w:type="dxa"/>
          </w:tcPr>
          <w:p w:rsidR="00923717" w:rsidRDefault="00923717" w:rsidP="00923717">
            <w:pPr>
              <w:ind w:firstLine="0"/>
            </w:pPr>
            <w:r>
              <w:t>MOV 256 to REG 0</w:t>
            </w:r>
          </w:p>
          <w:p w:rsidR="00923717" w:rsidRDefault="00923717" w:rsidP="00923717">
            <w:pPr>
              <w:ind w:firstLine="0"/>
            </w:pPr>
            <w:r>
              <w:t>STA REG 0 IN 16</w:t>
            </w:r>
          </w:p>
        </w:tc>
        <w:tc>
          <w:tcPr>
            <w:tcW w:w="3192" w:type="dxa"/>
          </w:tcPr>
          <w:p w:rsidR="00923717" w:rsidRDefault="00923717" w:rsidP="00923717">
            <w:pPr>
              <w:ind w:firstLine="0"/>
            </w:pPr>
            <w:r>
              <w:t>Memory location 16 should have the value of 256 stored.</w:t>
            </w:r>
          </w:p>
        </w:tc>
        <w:tc>
          <w:tcPr>
            <w:tcW w:w="3192" w:type="dxa"/>
          </w:tcPr>
          <w:p w:rsidR="00923717" w:rsidRDefault="00923717" w:rsidP="00923717">
            <w:pPr>
              <w:ind w:firstLine="0"/>
            </w:pPr>
            <w:r>
              <w:t>This test reinforces trust in the MOV operations as well as testing the STA instruction in the Immediate memory mode.</w:t>
            </w:r>
          </w:p>
        </w:tc>
      </w:tr>
      <w:tr w:rsidR="00C80CAF" w:rsidTr="003C4B14">
        <w:tc>
          <w:tcPr>
            <w:tcW w:w="3192" w:type="dxa"/>
          </w:tcPr>
          <w:p w:rsidR="00C80CAF" w:rsidRDefault="00C80CAF" w:rsidP="00923717">
            <w:pPr>
              <w:ind w:firstLine="0"/>
            </w:pPr>
            <w:r>
              <w:t>(set the value of memory location 16 to 256)</w:t>
            </w:r>
          </w:p>
          <w:p w:rsidR="00C80CAF" w:rsidRDefault="00C80CAF" w:rsidP="00923717">
            <w:pPr>
              <w:ind w:firstLine="0"/>
            </w:pPr>
            <w:r>
              <w:t>LDA 16 TO REG 0</w:t>
            </w:r>
          </w:p>
        </w:tc>
        <w:tc>
          <w:tcPr>
            <w:tcW w:w="3192" w:type="dxa"/>
          </w:tcPr>
          <w:p w:rsidR="00C80CAF" w:rsidRDefault="00C80CAF" w:rsidP="00923717">
            <w:pPr>
              <w:ind w:firstLine="0"/>
            </w:pPr>
            <w:r>
              <w:t>Reg 0 should be set to the value 256</w:t>
            </w:r>
          </w:p>
        </w:tc>
        <w:tc>
          <w:tcPr>
            <w:tcW w:w="3192" w:type="dxa"/>
          </w:tcPr>
          <w:p w:rsidR="00C80CAF" w:rsidRDefault="00C80CAF" w:rsidP="00923717">
            <w:pPr>
              <w:ind w:firstLine="0"/>
            </w:pPr>
            <w:r>
              <w:t>This test ensures that the memory bank works correctly as well as registers and the LDA command in immediate memory mode.</w:t>
            </w:r>
          </w:p>
        </w:tc>
      </w:tr>
      <w:tr w:rsidR="00C80CAF" w:rsidTr="003C4B14">
        <w:tc>
          <w:tcPr>
            <w:tcW w:w="3192" w:type="dxa"/>
          </w:tcPr>
          <w:p w:rsidR="00C80CAF" w:rsidRDefault="00C80CAF" w:rsidP="00C80CAF">
            <w:pPr>
              <w:ind w:firstLine="0"/>
            </w:pPr>
            <w:r>
              <w:t>(set the value of memory location 16 to 256)</w:t>
            </w:r>
          </w:p>
          <w:p w:rsidR="00C80CAF" w:rsidRDefault="00C80CAF" w:rsidP="00C80CAF">
            <w:pPr>
              <w:ind w:firstLine="0"/>
            </w:pPr>
            <w:r>
              <w:t>MOV 16 TO REG 1</w:t>
            </w:r>
          </w:p>
          <w:p w:rsidR="00C80CAF" w:rsidRDefault="00C80CAF" w:rsidP="00C80CAF">
            <w:pPr>
              <w:ind w:firstLine="0"/>
            </w:pPr>
            <w:r>
              <w:t>LDA REG 1 TO REG 0</w:t>
            </w:r>
          </w:p>
        </w:tc>
        <w:tc>
          <w:tcPr>
            <w:tcW w:w="3192" w:type="dxa"/>
          </w:tcPr>
          <w:p w:rsidR="00C80CAF" w:rsidRDefault="00C80CAF" w:rsidP="00923717">
            <w:pPr>
              <w:ind w:firstLine="0"/>
            </w:pPr>
            <w:r>
              <w:t>Reg 0 should be set to the value 256</w:t>
            </w:r>
          </w:p>
        </w:tc>
        <w:tc>
          <w:tcPr>
            <w:tcW w:w="3192" w:type="dxa"/>
          </w:tcPr>
          <w:p w:rsidR="00C80CAF" w:rsidRDefault="00C80CAF" w:rsidP="00923717">
            <w:pPr>
              <w:ind w:firstLine="0"/>
            </w:pPr>
            <w:r>
              <w:t>This test tests LDA operating in Register memory mode as well as reinforcing trust in the memory bank, registers and MOV command.</w:t>
            </w:r>
          </w:p>
        </w:tc>
      </w:tr>
    </w:tbl>
    <w:p w:rsidR="00ED381D" w:rsidRDefault="00ED381D" w:rsidP="00ED381D">
      <w:pPr>
        <w:spacing w:line="480" w:lineRule="auto"/>
        <w:ind w:firstLine="0"/>
        <w:rPr>
          <w:rFonts w:asciiTheme="majorHAnsi" w:eastAsiaTheme="majorEastAsia" w:hAnsiTheme="majorHAnsi" w:cstheme="majorBidi"/>
          <w:b/>
          <w:bCs/>
        </w:rPr>
      </w:pPr>
    </w:p>
    <w:p w:rsidR="001324A9" w:rsidRDefault="001324A9" w:rsidP="001324A9">
      <w:pPr>
        <w:pStyle w:val="Heading4"/>
        <w:ind w:firstLine="0"/>
      </w:pPr>
      <w:r>
        <w:lastRenderedPageBreak/>
        <w:t>Usability Features</w:t>
      </w:r>
    </w:p>
    <w:p w:rsidR="002F7DED" w:rsidRDefault="001324A9" w:rsidP="001324A9">
      <w:pPr>
        <w:ind w:firstLine="0"/>
      </w:pPr>
      <w:r>
        <w:t>Again</w:t>
      </w:r>
      <w:r w:rsidR="00BF25F0">
        <w:t>,</w:t>
      </w:r>
      <w:r>
        <w:t xml:space="preserve"> this section does not include any interface and therefore the commentary on the usability feature</w:t>
      </w:r>
      <w:r w:rsidR="00792D93">
        <w:t xml:space="preserve"> </w:t>
      </w:r>
      <w:r>
        <w:t xml:space="preserve">is limited, although it is still possible to discuss </w:t>
      </w:r>
      <w:r w:rsidR="00BF25F0">
        <w:t xml:space="preserve">how we make this part of the </w:t>
      </w:r>
      <w:r w:rsidR="002F7DED">
        <w:t>application more usable.</w:t>
      </w:r>
    </w:p>
    <w:p w:rsidR="003309C3" w:rsidRDefault="003309C3" w:rsidP="001324A9">
      <w:pPr>
        <w:ind w:firstLine="0"/>
      </w:pPr>
    </w:p>
    <w:tbl>
      <w:tblPr>
        <w:tblStyle w:val="APAReport"/>
        <w:tblW w:w="0" w:type="auto"/>
        <w:tblLook w:val="04A0" w:firstRow="1" w:lastRow="0" w:firstColumn="1" w:lastColumn="0" w:noHBand="0" w:noVBand="1"/>
      </w:tblPr>
      <w:tblGrid>
        <w:gridCol w:w="3227"/>
        <w:gridCol w:w="6349"/>
      </w:tblGrid>
      <w:tr w:rsidR="002F7DED" w:rsidTr="003309C3">
        <w:trPr>
          <w:cnfStyle w:val="100000000000" w:firstRow="1" w:lastRow="0" w:firstColumn="0" w:lastColumn="0" w:oddVBand="0" w:evenVBand="0" w:oddHBand="0" w:evenHBand="0" w:firstRowFirstColumn="0" w:firstRowLastColumn="0" w:lastRowFirstColumn="0" w:lastRowLastColumn="0"/>
        </w:trPr>
        <w:tc>
          <w:tcPr>
            <w:tcW w:w="3227" w:type="dxa"/>
          </w:tcPr>
          <w:p w:rsidR="002F7DED" w:rsidRDefault="002F7DED" w:rsidP="002F7DED">
            <w:r>
              <w:t>Usability Feature</w:t>
            </w:r>
          </w:p>
        </w:tc>
        <w:tc>
          <w:tcPr>
            <w:tcW w:w="6349" w:type="dxa"/>
          </w:tcPr>
          <w:p w:rsidR="002F7DED" w:rsidRDefault="002F7DED" w:rsidP="002F7DED">
            <w:r>
              <w:t>Justification and Explanation</w:t>
            </w:r>
          </w:p>
        </w:tc>
      </w:tr>
      <w:tr w:rsidR="002F7DED" w:rsidTr="003309C3">
        <w:tc>
          <w:tcPr>
            <w:tcW w:w="3227" w:type="dxa"/>
          </w:tcPr>
          <w:p w:rsidR="002F7DED" w:rsidRDefault="003309C3" w:rsidP="002F7DED">
            <w:r>
              <w:t>Consistency of instructions</w:t>
            </w:r>
          </w:p>
        </w:tc>
        <w:tc>
          <w:tcPr>
            <w:tcW w:w="6349" w:type="dxa"/>
          </w:tcPr>
          <w:p w:rsidR="002F7DED" w:rsidRDefault="003309C3" w:rsidP="002F7DED">
            <w:r>
              <w:t xml:space="preserve">The instructions follow a repeatable pattern and this means </w:t>
            </w:r>
            <w:r w:rsidR="00B652B3">
              <w:t xml:space="preserve">it is easier for a user to learn them. </w:t>
            </w:r>
            <w:r w:rsidR="0097756A">
              <w:t>A behavior that is expected in one instruction such as memory modes can be expected to behave similarly in all other instruction</w:t>
            </w:r>
            <w:r w:rsidR="0087266E">
              <w:t xml:space="preserve"> and hence the user can begin to rely on this behavior without having to check the documentation.</w:t>
            </w:r>
          </w:p>
          <w:p w:rsidR="0087266E" w:rsidRDefault="0087266E" w:rsidP="002F7DED"/>
        </w:tc>
      </w:tr>
      <w:tr w:rsidR="0087266E" w:rsidTr="003309C3">
        <w:tc>
          <w:tcPr>
            <w:tcW w:w="3227" w:type="dxa"/>
          </w:tcPr>
          <w:p w:rsidR="0087266E" w:rsidRDefault="0087266E" w:rsidP="002F7DED">
            <w:r>
              <w:t>Simplistic Instructions</w:t>
            </w:r>
          </w:p>
        </w:tc>
        <w:tc>
          <w:tcPr>
            <w:tcW w:w="6349" w:type="dxa"/>
          </w:tcPr>
          <w:p w:rsidR="0087266E" w:rsidRDefault="0087266E" w:rsidP="0087266E">
            <w:r>
              <w:t>Modern CISC/RISC instruction sets often include multiple variations of a single instruction with minor differences in their implementation and use. These are not needed and implementing them in this training simulator would likely lead to further complication and confusion for an end user.</w:t>
            </w:r>
          </w:p>
        </w:tc>
      </w:tr>
    </w:tbl>
    <w:p w:rsidR="00C64C2D" w:rsidRDefault="00C64C2D" w:rsidP="001324A9">
      <w:pPr>
        <w:ind w:firstLine="0"/>
      </w:pPr>
    </w:p>
    <w:p w:rsidR="00C64C2D" w:rsidRDefault="00C64C2D">
      <w:pPr>
        <w:spacing w:line="480" w:lineRule="auto"/>
      </w:pPr>
      <w:r>
        <w:br w:type="page"/>
      </w:r>
    </w:p>
    <w:p w:rsidR="00C64C2D" w:rsidRDefault="00C64C2D" w:rsidP="00C64C2D">
      <w:pPr>
        <w:pStyle w:val="Heading2"/>
      </w:pPr>
      <w:bookmarkStart w:id="48" w:name="_Toc5107053"/>
      <w:r>
        <w:lastRenderedPageBreak/>
        <w:t>Post-Development Test Data</w:t>
      </w:r>
      <w:bookmarkEnd w:id="48"/>
    </w:p>
    <w:p w:rsidR="00671BA9" w:rsidRDefault="00CD0E4E" w:rsidP="001324A9">
      <w:pPr>
        <w:ind w:firstLine="0"/>
      </w:pPr>
      <w:r>
        <w:t>The following table provides the tests, test data and justifications for the data that will be used in the final evaluative testing that occurs after development has been completed. It is loosely based on the requirements and success criteria</w:t>
      </w:r>
      <w:r w:rsidR="00D33C3C">
        <w:t xml:space="preserve"> and builds upon the in-development test data.</w:t>
      </w:r>
      <w:r w:rsidR="00182567">
        <w:t xml:space="preserve"> I will start with more general test data that targets the entire application and move towards the more specific tests.</w:t>
      </w:r>
    </w:p>
    <w:p w:rsidR="00D33C3C" w:rsidRDefault="00D33C3C" w:rsidP="001324A9">
      <w:pPr>
        <w:ind w:firstLine="0"/>
      </w:pPr>
    </w:p>
    <w:tbl>
      <w:tblPr>
        <w:tblStyle w:val="APAReport"/>
        <w:tblW w:w="0" w:type="auto"/>
        <w:tblLook w:val="04A0" w:firstRow="1" w:lastRow="0" w:firstColumn="1" w:lastColumn="0" w:noHBand="0" w:noVBand="1"/>
      </w:tblPr>
      <w:tblGrid>
        <w:gridCol w:w="2660"/>
        <w:gridCol w:w="3724"/>
        <w:gridCol w:w="3192"/>
      </w:tblGrid>
      <w:tr w:rsidR="00D33C3C" w:rsidTr="00C810AB">
        <w:trPr>
          <w:cnfStyle w:val="100000000000" w:firstRow="1" w:lastRow="0" w:firstColumn="0" w:lastColumn="0" w:oddVBand="0" w:evenVBand="0" w:oddHBand="0" w:evenHBand="0" w:firstRowFirstColumn="0" w:firstRowLastColumn="0" w:lastRowFirstColumn="0" w:lastRowLastColumn="0"/>
        </w:trPr>
        <w:tc>
          <w:tcPr>
            <w:tcW w:w="2660" w:type="dxa"/>
          </w:tcPr>
          <w:p w:rsidR="00D33C3C" w:rsidRPr="00D33C3C" w:rsidRDefault="00D33C3C" w:rsidP="001324A9">
            <w:pPr>
              <w:rPr>
                <w:b/>
              </w:rPr>
            </w:pPr>
            <w:r w:rsidRPr="00D33C3C">
              <w:rPr>
                <w:b/>
              </w:rPr>
              <w:t>Test</w:t>
            </w:r>
          </w:p>
        </w:tc>
        <w:tc>
          <w:tcPr>
            <w:tcW w:w="3724" w:type="dxa"/>
          </w:tcPr>
          <w:p w:rsidR="00D33C3C" w:rsidRPr="00D33C3C" w:rsidRDefault="00D33C3C" w:rsidP="001324A9">
            <w:pPr>
              <w:rPr>
                <w:b/>
              </w:rPr>
            </w:pPr>
            <w:r w:rsidRPr="00D33C3C">
              <w:rPr>
                <w:b/>
              </w:rPr>
              <w:t>Test Data</w:t>
            </w:r>
          </w:p>
        </w:tc>
        <w:tc>
          <w:tcPr>
            <w:tcW w:w="3192" w:type="dxa"/>
          </w:tcPr>
          <w:p w:rsidR="00D33C3C" w:rsidRPr="00D33C3C" w:rsidRDefault="00D33C3C" w:rsidP="001324A9">
            <w:pPr>
              <w:rPr>
                <w:b/>
              </w:rPr>
            </w:pPr>
            <w:r w:rsidRPr="00D33C3C">
              <w:rPr>
                <w:b/>
              </w:rPr>
              <w:t>Justification</w:t>
            </w:r>
          </w:p>
        </w:tc>
      </w:tr>
      <w:tr w:rsidR="00D33C3C" w:rsidTr="00C810AB">
        <w:tc>
          <w:tcPr>
            <w:tcW w:w="2660" w:type="dxa"/>
          </w:tcPr>
          <w:p w:rsidR="00D33C3C" w:rsidRDefault="00C810AB" w:rsidP="001324A9">
            <w:r>
              <w:t>Complete functionality test</w:t>
            </w:r>
          </w:p>
        </w:tc>
        <w:tc>
          <w:tcPr>
            <w:tcW w:w="3724" w:type="dxa"/>
          </w:tcPr>
          <w:p w:rsidR="00D33C3C" w:rsidRDefault="00C810AB" w:rsidP="001324A9">
            <w:r>
              <w:t>MOV R1 @1</w:t>
            </w:r>
          </w:p>
          <w:p w:rsidR="00C810AB" w:rsidRDefault="00C810AB" w:rsidP="001324A9">
            <w:r>
              <w:t>MOV R2 @1</w:t>
            </w:r>
          </w:p>
          <w:p w:rsidR="002F3135" w:rsidRDefault="002F3135" w:rsidP="001324A9">
            <w:r>
              <w:t>MOV R3 @16</w:t>
            </w:r>
          </w:p>
          <w:p w:rsidR="002F3135" w:rsidRDefault="002F3135" w:rsidP="001324A9"/>
          <w:p w:rsidR="002F3135" w:rsidRDefault="002F3135" w:rsidP="001324A9">
            <w:r>
              <w:t>MOV R2 R3</w:t>
            </w:r>
          </w:p>
          <w:p w:rsidR="002F3135" w:rsidRDefault="002F3135" w:rsidP="001324A9">
            <w:r>
              <w:t>ADD R1 R3</w:t>
            </w:r>
          </w:p>
          <w:p w:rsidR="002F3135" w:rsidRDefault="002F3135" w:rsidP="001324A9">
            <w:r>
              <w:t>MOV R2 R1</w:t>
            </w:r>
          </w:p>
          <w:p w:rsidR="002F3135" w:rsidRDefault="002F3135" w:rsidP="001324A9">
            <w:r>
              <w:t>MOV R3 R2</w:t>
            </w:r>
          </w:p>
          <w:p w:rsidR="002F3135" w:rsidRDefault="002F3135" w:rsidP="001324A9"/>
          <w:p w:rsidR="002F3135" w:rsidRDefault="002F3135" w:rsidP="001324A9">
            <w:r>
              <w:t>STA R2 R3</w:t>
            </w:r>
          </w:p>
          <w:p w:rsidR="002F3135" w:rsidRDefault="002F3135" w:rsidP="001324A9">
            <w:r>
              <w:t>ADD R3 @1</w:t>
            </w:r>
          </w:p>
          <w:p w:rsidR="002F3135" w:rsidRDefault="002F3135" w:rsidP="001324A9">
            <w:r>
              <w:t>JMP @3</w:t>
            </w:r>
          </w:p>
          <w:p w:rsidR="00C810AB" w:rsidRDefault="00C810AB" w:rsidP="001324A9"/>
        </w:tc>
        <w:tc>
          <w:tcPr>
            <w:tcW w:w="3192" w:type="dxa"/>
          </w:tcPr>
          <w:p w:rsidR="00D33C3C" w:rsidRDefault="00C810AB" w:rsidP="001324A9">
            <w:r>
              <w:t xml:space="preserve">The Fibonacci Sequence generator tests all functionality of the processor as well as </w:t>
            </w:r>
            <w:r w:rsidR="002F3135">
              <w:t>memory bank systems and therefore is an ideal complete functionality test. In addition to testing the model, the actual process of completing this test will also test the UI</w:t>
            </w:r>
          </w:p>
        </w:tc>
      </w:tr>
      <w:tr w:rsidR="00D33C3C" w:rsidTr="00C810AB">
        <w:tc>
          <w:tcPr>
            <w:tcW w:w="2660" w:type="dxa"/>
          </w:tcPr>
          <w:p w:rsidR="00D33C3C" w:rsidRDefault="00182567" w:rsidP="001324A9">
            <w:r>
              <w:t>Nonsensical instruction</w:t>
            </w:r>
          </w:p>
        </w:tc>
        <w:tc>
          <w:tcPr>
            <w:tcW w:w="3724" w:type="dxa"/>
          </w:tcPr>
          <w:p w:rsidR="00D33C3C" w:rsidRDefault="00182567" w:rsidP="001324A9">
            <w:r>
              <w:t>Any nonsensical instruction i.e</w:t>
            </w:r>
          </w:p>
          <w:p w:rsidR="00182567" w:rsidRPr="00182567" w:rsidRDefault="00182567" w:rsidP="009376EE">
            <w:pPr>
              <w:rPr>
                <w:b/>
              </w:rPr>
            </w:pPr>
            <w:r w:rsidRPr="00182567">
              <w:t>01100110 01110101 01100011 01101011</w:t>
            </w:r>
          </w:p>
        </w:tc>
        <w:tc>
          <w:tcPr>
            <w:tcW w:w="3192" w:type="dxa"/>
          </w:tcPr>
          <w:p w:rsidR="00D33C3C" w:rsidRDefault="00182567" w:rsidP="001324A9">
            <w:r>
              <w:t>A nonsensical instruction should cause the processor to skip over it and not cause a crash of the main application.</w:t>
            </w:r>
          </w:p>
          <w:p w:rsidR="00353766" w:rsidRDefault="00353766" w:rsidP="001324A9"/>
        </w:tc>
      </w:tr>
      <w:tr w:rsidR="00353766" w:rsidTr="00B45456">
        <w:trPr>
          <w:trHeight w:val="661"/>
        </w:trPr>
        <w:tc>
          <w:tcPr>
            <w:tcW w:w="2660" w:type="dxa"/>
          </w:tcPr>
          <w:p w:rsidR="00353766" w:rsidRDefault="00353766" w:rsidP="001324A9">
            <w:r>
              <w:t>Entry into MemoryBank Cell UI</w:t>
            </w:r>
          </w:p>
        </w:tc>
        <w:tc>
          <w:tcPr>
            <w:tcW w:w="3724" w:type="dxa"/>
          </w:tcPr>
          <w:p w:rsidR="00353766" w:rsidRDefault="00353766" w:rsidP="001324A9">
            <w:r>
              <w:t>Valid: 10101010</w:t>
            </w:r>
          </w:p>
          <w:p w:rsidR="00C63355" w:rsidRDefault="00C63355" w:rsidP="001324A9">
            <w:r>
              <w:t>Valid: 01010101</w:t>
            </w:r>
          </w:p>
          <w:p w:rsidR="00353766" w:rsidRDefault="00353766" w:rsidP="001324A9">
            <w:r>
              <w:t>Extreme: 11111111</w:t>
            </w:r>
          </w:p>
          <w:p w:rsidR="00353766" w:rsidRDefault="00353766" w:rsidP="001324A9">
            <w:r>
              <w:t>Extreme: 00000000</w:t>
            </w:r>
          </w:p>
          <w:p w:rsidR="00353766" w:rsidRDefault="00353766" w:rsidP="001324A9">
            <w:r>
              <w:t xml:space="preserve">Invalid: </w:t>
            </w:r>
            <w:r w:rsidR="00C63355">
              <w:t>100000000</w:t>
            </w:r>
          </w:p>
          <w:p w:rsidR="00C63355" w:rsidRDefault="00C63355" w:rsidP="001324A9">
            <w:r>
              <w:t>Invalid: “yeet”</w:t>
            </w:r>
          </w:p>
        </w:tc>
        <w:tc>
          <w:tcPr>
            <w:tcW w:w="3192" w:type="dxa"/>
          </w:tcPr>
          <w:p w:rsidR="00353766" w:rsidRDefault="00C63355" w:rsidP="001324A9">
            <w:r>
              <w:t xml:space="preserve">A comprehensive set of test values ensures that the built-in validation behaves as expected, allowing all valid values and preventing the entry of invalid data gracefully. </w:t>
            </w:r>
          </w:p>
        </w:tc>
      </w:tr>
      <w:tr w:rsidR="00353766" w:rsidTr="00C810AB">
        <w:tc>
          <w:tcPr>
            <w:tcW w:w="2660" w:type="dxa"/>
          </w:tcPr>
          <w:p w:rsidR="00353766" w:rsidRDefault="00353766" w:rsidP="001324A9"/>
        </w:tc>
        <w:tc>
          <w:tcPr>
            <w:tcW w:w="3724" w:type="dxa"/>
          </w:tcPr>
          <w:p w:rsidR="00353766" w:rsidRDefault="00353766" w:rsidP="001324A9"/>
        </w:tc>
        <w:tc>
          <w:tcPr>
            <w:tcW w:w="3192" w:type="dxa"/>
          </w:tcPr>
          <w:p w:rsidR="00353766" w:rsidRDefault="00353766" w:rsidP="001324A9"/>
        </w:tc>
      </w:tr>
      <w:tr w:rsidR="00353766" w:rsidTr="00C810AB">
        <w:tc>
          <w:tcPr>
            <w:tcW w:w="2660" w:type="dxa"/>
          </w:tcPr>
          <w:p w:rsidR="00353766" w:rsidRDefault="00C63355" w:rsidP="001324A9">
            <w:r>
              <w:t xml:space="preserve">Entry into the </w:t>
            </w:r>
            <w:r w:rsidR="008C541D">
              <w:t xml:space="preserve">txtClockRate </w:t>
            </w:r>
            <w:r w:rsidR="008C541D">
              <w:lastRenderedPageBreak/>
              <w:t>field</w:t>
            </w:r>
          </w:p>
        </w:tc>
        <w:tc>
          <w:tcPr>
            <w:tcW w:w="3724" w:type="dxa"/>
          </w:tcPr>
          <w:p w:rsidR="00353766" w:rsidRDefault="00C63355" w:rsidP="001324A9">
            <w:r>
              <w:lastRenderedPageBreak/>
              <w:t>Valid: 50</w:t>
            </w:r>
          </w:p>
          <w:p w:rsidR="00C63355" w:rsidRDefault="00C63355" w:rsidP="001324A9">
            <w:r>
              <w:lastRenderedPageBreak/>
              <w:t>Valid: 31</w:t>
            </w:r>
          </w:p>
          <w:p w:rsidR="00C63355" w:rsidRDefault="00C63355" w:rsidP="001324A9">
            <w:r>
              <w:t>Extreme: 100</w:t>
            </w:r>
          </w:p>
          <w:p w:rsidR="00C63355" w:rsidRDefault="00C63355" w:rsidP="001324A9">
            <w:r>
              <w:t>Extreme, special: 0</w:t>
            </w:r>
          </w:p>
          <w:p w:rsidR="00C63355" w:rsidRDefault="00C63355" w:rsidP="001324A9">
            <w:r>
              <w:t>Invalid: -1</w:t>
            </w:r>
          </w:p>
          <w:p w:rsidR="00C63355" w:rsidRDefault="00C63355" w:rsidP="001324A9">
            <w:r>
              <w:t>Invalid: 101</w:t>
            </w:r>
          </w:p>
          <w:p w:rsidR="00C63355" w:rsidRDefault="00C63355" w:rsidP="001324A9">
            <w:r>
              <w:t>Invalid: 1000</w:t>
            </w:r>
          </w:p>
          <w:p w:rsidR="00C63355" w:rsidRDefault="00C63355" w:rsidP="001324A9">
            <w:r>
              <w:t>Invalid: “yeet”</w:t>
            </w:r>
          </w:p>
        </w:tc>
        <w:tc>
          <w:tcPr>
            <w:tcW w:w="3192" w:type="dxa"/>
          </w:tcPr>
          <w:p w:rsidR="00353766" w:rsidRDefault="008C541D" w:rsidP="001324A9">
            <w:r>
              <w:lastRenderedPageBreak/>
              <w:t xml:space="preserve">Of particular note is the attention </w:t>
            </w:r>
            <w:r>
              <w:lastRenderedPageBreak/>
              <w:t xml:space="preserve">that needs to be paid to the special case of 0, which should disable the </w:t>
            </w:r>
            <w:r w:rsidR="005335B0">
              <w:t xml:space="preserve">automatic </w:t>
            </w:r>
            <w:r>
              <w:t>behavior entirely.</w:t>
            </w:r>
            <w:r w:rsidR="005335B0">
              <w:t xml:space="preserve"> </w:t>
            </w:r>
          </w:p>
          <w:p w:rsidR="006054A3" w:rsidRDefault="006054A3" w:rsidP="001324A9"/>
          <w:p w:rsidR="006054A3" w:rsidRDefault="006054A3" w:rsidP="001324A9">
            <w:r>
              <w:t>The rest of the test cases ensure that the application does not crash unexpectedly which would create a frustrating experience for the user.</w:t>
            </w:r>
          </w:p>
          <w:p w:rsidR="00045DCA" w:rsidRDefault="00045DCA" w:rsidP="001324A9"/>
        </w:tc>
      </w:tr>
      <w:tr w:rsidR="00353766" w:rsidTr="00C810AB">
        <w:tc>
          <w:tcPr>
            <w:tcW w:w="2660" w:type="dxa"/>
          </w:tcPr>
          <w:p w:rsidR="00353766" w:rsidRDefault="00683887" w:rsidP="001324A9">
            <w:r>
              <w:lastRenderedPageBreak/>
              <w:t>Interacting with the paging buttons</w:t>
            </w:r>
          </w:p>
        </w:tc>
        <w:tc>
          <w:tcPr>
            <w:tcW w:w="3724" w:type="dxa"/>
          </w:tcPr>
          <w:p w:rsidR="00353766" w:rsidRDefault="00683887" w:rsidP="001324A9">
            <w:r>
              <w:t>Valid: Page left when not near the minimal limit</w:t>
            </w:r>
          </w:p>
          <w:p w:rsidR="00683887" w:rsidRDefault="00683887" w:rsidP="001324A9">
            <w:r>
              <w:t>Valid: Page right when not near the maximal limit</w:t>
            </w:r>
          </w:p>
          <w:p w:rsidR="00683887" w:rsidRDefault="00683887" w:rsidP="001324A9">
            <w:r>
              <w:t>Extreme: Page left when one page away from the minimal limit</w:t>
            </w:r>
          </w:p>
          <w:p w:rsidR="00683887" w:rsidRDefault="00683887" w:rsidP="001324A9">
            <w:r>
              <w:t>Extreme: Page right when one page away from the maximal limit</w:t>
            </w:r>
          </w:p>
          <w:p w:rsidR="00683887" w:rsidRDefault="00683887" w:rsidP="001324A9">
            <w:r>
              <w:t>Invalid: Page left when at the minimal limit</w:t>
            </w:r>
          </w:p>
          <w:p w:rsidR="00683887" w:rsidRDefault="00683887" w:rsidP="001324A9">
            <w:r>
              <w:t>Invalid: Page right when at the maximal limit</w:t>
            </w:r>
          </w:p>
          <w:p w:rsidR="00683887" w:rsidRDefault="00683887" w:rsidP="001324A9"/>
        </w:tc>
        <w:tc>
          <w:tcPr>
            <w:tcW w:w="3192" w:type="dxa"/>
          </w:tcPr>
          <w:p w:rsidR="00353766" w:rsidRDefault="00045DCA" w:rsidP="001324A9">
            <w:r>
              <w:t>The paging buttons enforce validation by self-disabling to prevent invalid operation, however, this must be checked to ensure there is no “off by one error” which would make first or last pages inaccessible or lead to possibly system crashes if it tried to access a page out of range. Either of these circumstances would cause major issues for a user and lead to a poor experience.</w:t>
            </w:r>
          </w:p>
          <w:p w:rsidR="00326E62" w:rsidRDefault="00326E62" w:rsidP="001324A9"/>
        </w:tc>
      </w:tr>
      <w:tr w:rsidR="00353766" w:rsidTr="00C810AB">
        <w:tc>
          <w:tcPr>
            <w:tcW w:w="2660" w:type="dxa"/>
          </w:tcPr>
          <w:p w:rsidR="00353766" w:rsidRDefault="00AB71DB" w:rsidP="001324A9">
            <w:r>
              <w:t>Specific register functionality test</w:t>
            </w:r>
          </w:p>
        </w:tc>
        <w:tc>
          <w:tcPr>
            <w:tcW w:w="3724" w:type="dxa"/>
          </w:tcPr>
          <w:p w:rsidR="00353766" w:rsidRDefault="00AB71DB" w:rsidP="001324A9">
            <w:r>
              <w:t>MOV R1 @8</w:t>
            </w:r>
          </w:p>
          <w:p w:rsidR="00AB71DB" w:rsidRDefault="00AB71DB" w:rsidP="001324A9">
            <w:r>
              <w:t>MOV R1 R2</w:t>
            </w:r>
          </w:p>
        </w:tc>
        <w:tc>
          <w:tcPr>
            <w:tcW w:w="3192" w:type="dxa"/>
          </w:tcPr>
          <w:p w:rsidR="00353766" w:rsidRDefault="00AB71DB" w:rsidP="001324A9">
            <w:r>
              <w:t xml:space="preserve">By placing values inside the registers, and then moving data from one register to another, we assert that all functionality </w:t>
            </w:r>
            <w:r w:rsidR="006422ED">
              <w:t xml:space="preserve">and memory modes </w:t>
            </w:r>
            <w:r>
              <w:t>of the registers are working correctly.</w:t>
            </w:r>
          </w:p>
          <w:p w:rsidR="006422ED" w:rsidRDefault="006422ED" w:rsidP="001324A9"/>
        </w:tc>
      </w:tr>
      <w:tr w:rsidR="00353766" w:rsidTr="00C810AB">
        <w:tc>
          <w:tcPr>
            <w:tcW w:w="2660" w:type="dxa"/>
          </w:tcPr>
          <w:p w:rsidR="00353766" w:rsidRDefault="00AB71DB" w:rsidP="001324A9">
            <w:r>
              <w:lastRenderedPageBreak/>
              <w:t xml:space="preserve">Specific memory </w:t>
            </w:r>
            <w:proofErr w:type="gramStart"/>
            <w:r>
              <w:t>write</w:t>
            </w:r>
            <w:proofErr w:type="gramEnd"/>
            <w:r>
              <w:t xml:space="preserve"> functionality test</w:t>
            </w:r>
          </w:p>
        </w:tc>
        <w:tc>
          <w:tcPr>
            <w:tcW w:w="3724" w:type="dxa"/>
          </w:tcPr>
          <w:p w:rsidR="00353766" w:rsidRDefault="00AB71DB" w:rsidP="001324A9">
            <w:r>
              <w:t>MOV R1 @8</w:t>
            </w:r>
          </w:p>
          <w:p w:rsidR="00AB71DB" w:rsidRDefault="00AB71DB" w:rsidP="001324A9">
            <w:r>
              <w:t>MOV R2 @16</w:t>
            </w:r>
          </w:p>
          <w:p w:rsidR="00AB71DB" w:rsidRDefault="00AB71DB" w:rsidP="001324A9">
            <w:r>
              <w:t>STA R1 @8</w:t>
            </w:r>
          </w:p>
          <w:p w:rsidR="00AB71DB" w:rsidRDefault="00AB71DB" w:rsidP="001324A9">
            <w:r>
              <w:t>STA R1 R2</w:t>
            </w:r>
          </w:p>
          <w:p w:rsidR="00AB71DB" w:rsidRDefault="00AB71DB" w:rsidP="001324A9"/>
        </w:tc>
        <w:tc>
          <w:tcPr>
            <w:tcW w:w="3192" w:type="dxa"/>
          </w:tcPr>
          <w:p w:rsidR="00353766" w:rsidRDefault="006422ED" w:rsidP="001324A9">
            <w:r>
              <w:t>The assembly is designed to test that both the immediate and register based writing modes behave correctly. By ensuring all modes work correctly and consistently, the system is easier for users to learn.</w:t>
            </w:r>
          </w:p>
          <w:p w:rsidR="006422ED" w:rsidRDefault="006422ED" w:rsidP="001324A9"/>
        </w:tc>
      </w:tr>
      <w:tr w:rsidR="00353766" w:rsidTr="00C810AB">
        <w:tc>
          <w:tcPr>
            <w:tcW w:w="2660" w:type="dxa"/>
          </w:tcPr>
          <w:p w:rsidR="00353766" w:rsidRDefault="00AB71DB" w:rsidP="001324A9">
            <w:r>
              <w:t>Specific memory read functionality test</w:t>
            </w:r>
          </w:p>
        </w:tc>
        <w:tc>
          <w:tcPr>
            <w:tcW w:w="3724" w:type="dxa"/>
          </w:tcPr>
          <w:p w:rsidR="00353766" w:rsidRDefault="00AB71DB" w:rsidP="001324A9">
            <w:r>
              <w:t>Location 16 filled with value 8</w:t>
            </w:r>
          </w:p>
          <w:p w:rsidR="00AB71DB" w:rsidRDefault="00AB71DB" w:rsidP="001324A9">
            <w:r>
              <w:t>MOV R1 @16</w:t>
            </w:r>
          </w:p>
          <w:p w:rsidR="00AB71DB" w:rsidRDefault="00AB71DB" w:rsidP="001324A9">
            <w:r>
              <w:t>LDA R2 @16</w:t>
            </w:r>
          </w:p>
          <w:p w:rsidR="00AB71DB" w:rsidRDefault="00AB71DB" w:rsidP="001324A9">
            <w:r>
              <w:t>LDA R3 R1</w:t>
            </w:r>
          </w:p>
        </w:tc>
        <w:tc>
          <w:tcPr>
            <w:tcW w:w="3192" w:type="dxa"/>
          </w:tcPr>
          <w:p w:rsidR="00353766" w:rsidRDefault="0082652F" w:rsidP="001324A9">
            <w:r>
              <w:t>Testing the memory functionality is slightly more complicated and involves some element of preparation of the memory to ensure that there is a distinguishable value to read as part of testing. Here, we again test all memory modes of the instructions.</w:t>
            </w:r>
          </w:p>
          <w:p w:rsidR="0082652F" w:rsidRDefault="0082652F" w:rsidP="001324A9"/>
        </w:tc>
      </w:tr>
      <w:tr w:rsidR="00AB71DB" w:rsidTr="00C810AB">
        <w:tc>
          <w:tcPr>
            <w:tcW w:w="2660" w:type="dxa"/>
          </w:tcPr>
          <w:p w:rsidR="00AB71DB" w:rsidRDefault="00AB71DB" w:rsidP="001324A9">
            <w:r>
              <w:t>Specific branching functionality test</w:t>
            </w:r>
          </w:p>
        </w:tc>
        <w:tc>
          <w:tcPr>
            <w:tcW w:w="3724" w:type="dxa"/>
          </w:tcPr>
          <w:p w:rsidR="00AB71DB" w:rsidRDefault="00AB71DB" w:rsidP="001324A9">
            <w:r>
              <w:t>MOV R1 @1</w:t>
            </w:r>
          </w:p>
          <w:p w:rsidR="00AB71DB" w:rsidRDefault="00AB71DB" w:rsidP="001324A9">
            <w:r>
              <w:t>MOV R2 @0</w:t>
            </w:r>
          </w:p>
          <w:p w:rsidR="00AB71DB" w:rsidRDefault="00AB71DB" w:rsidP="001324A9">
            <w:r>
              <w:t>BRA @16</w:t>
            </w:r>
          </w:p>
          <w:p w:rsidR="00AB71DB" w:rsidRDefault="00AB71DB" w:rsidP="001324A9">
            <w:r>
              <w:t>Starting at memory 16</w:t>
            </w:r>
          </w:p>
          <w:p w:rsidR="00AB71DB" w:rsidRDefault="00AB71DB" w:rsidP="001324A9">
            <w:r>
              <w:t>BRZ R1 @256</w:t>
            </w:r>
          </w:p>
          <w:p w:rsidR="00AB71DB" w:rsidRDefault="00AB71DB" w:rsidP="001324A9">
            <w:r>
              <w:t>BRP R1 @128</w:t>
            </w:r>
          </w:p>
          <w:p w:rsidR="00AB71DB" w:rsidRDefault="00AB71DB" w:rsidP="001324A9">
            <w:r>
              <w:t>Starting at memory 128</w:t>
            </w:r>
          </w:p>
          <w:p w:rsidR="00AB71DB" w:rsidRDefault="00AB71DB" w:rsidP="001324A9">
            <w:r>
              <w:t>BRZ R2 @1024</w:t>
            </w:r>
          </w:p>
        </w:tc>
        <w:tc>
          <w:tcPr>
            <w:tcW w:w="3192" w:type="dxa"/>
          </w:tcPr>
          <w:p w:rsidR="00AB71DB" w:rsidRDefault="00316D14" w:rsidP="001324A9">
            <w:r>
              <w:t>Testing the branching functionality is more multi-faceted as we have to consider valid and invalid situations. We also must prepare several registers with values that will trigger these circumstances, again ensuring that the foundations of the architecture are stable.</w:t>
            </w:r>
          </w:p>
        </w:tc>
      </w:tr>
    </w:tbl>
    <w:p w:rsidR="00D33C3C" w:rsidRDefault="00D33C3C" w:rsidP="001324A9">
      <w:pPr>
        <w:ind w:firstLine="0"/>
      </w:pPr>
    </w:p>
    <w:p w:rsidR="00BF25F0" w:rsidRDefault="00BF25F0" w:rsidP="001324A9">
      <w:pPr>
        <w:ind w:firstLine="0"/>
        <w:rPr>
          <w:rFonts w:asciiTheme="majorHAnsi" w:eastAsiaTheme="majorEastAsia" w:hAnsiTheme="majorHAnsi" w:cstheme="majorBidi"/>
          <w:b/>
          <w:bCs/>
        </w:rPr>
      </w:pPr>
    </w:p>
    <w:p w:rsidR="002F7DED" w:rsidRDefault="002F7DED" w:rsidP="00A045BA">
      <w:pPr>
        <w:spacing w:line="480" w:lineRule="auto"/>
        <w:ind w:firstLine="0"/>
        <w:rPr>
          <w:rFonts w:asciiTheme="majorHAnsi" w:eastAsiaTheme="majorEastAsia" w:hAnsiTheme="majorHAnsi" w:cstheme="majorBidi"/>
          <w:b/>
          <w:bCs/>
        </w:rPr>
      </w:pPr>
    </w:p>
    <w:p w:rsidR="00A045BA" w:rsidRDefault="00A045BA">
      <w:pPr>
        <w:spacing w:line="480" w:lineRule="auto"/>
        <w:rPr>
          <w:rFonts w:asciiTheme="majorHAnsi" w:eastAsiaTheme="majorEastAsia" w:hAnsiTheme="majorHAnsi" w:cstheme="majorBidi"/>
          <w:b/>
          <w:bCs/>
        </w:rPr>
      </w:pPr>
      <w:r>
        <w:br w:type="page"/>
      </w:r>
    </w:p>
    <w:p w:rsidR="00D321B4" w:rsidRDefault="00D321B4" w:rsidP="00D321B4">
      <w:pPr>
        <w:pStyle w:val="Heading1"/>
      </w:pPr>
      <w:bookmarkStart w:id="49" w:name="_Toc5107054"/>
      <w:r w:rsidRPr="00D321B4">
        <w:lastRenderedPageBreak/>
        <w:t>Section 3: Development</w:t>
      </w:r>
      <w:bookmarkEnd w:id="49"/>
    </w:p>
    <w:p w:rsidR="00AC34D0" w:rsidRDefault="00AC34D0" w:rsidP="00062AE6">
      <w:pPr>
        <w:ind w:firstLine="0"/>
      </w:pPr>
      <w:r>
        <w:t xml:space="preserve">I decided to break my development down into several individually testable </w:t>
      </w:r>
      <w:r w:rsidR="006D08E6">
        <w:t>stages. At each point I would be able to review the functionality of the code I had just written, as well as retesting code that this code relied on to prevent regression.</w:t>
      </w:r>
    </w:p>
    <w:p w:rsidR="006D08E6" w:rsidRDefault="006D08E6" w:rsidP="006D08E6">
      <w:pPr>
        <w:ind w:firstLine="0"/>
      </w:pPr>
    </w:p>
    <w:p w:rsidR="006D08E6" w:rsidRDefault="006D08E6" w:rsidP="006D08E6">
      <w:pPr>
        <w:ind w:firstLine="0"/>
      </w:pPr>
      <w:r>
        <w:t>At the end of each stage of development, following a brief description of the functionality of the code written, I will include the test tables detailing the test, expected result and actual result as well as any debugging and bug-fixing that occurred as a result of the testing.</w:t>
      </w:r>
    </w:p>
    <w:p w:rsidR="006D08E6" w:rsidRPr="006D08E6" w:rsidRDefault="006D08E6" w:rsidP="006D08E6">
      <w:pPr>
        <w:ind w:firstLine="0"/>
      </w:pPr>
    </w:p>
    <w:p w:rsidR="00B040AB" w:rsidRPr="00B040AB" w:rsidRDefault="00D321B4" w:rsidP="006D08E6">
      <w:pPr>
        <w:pStyle w:val="Heading2"/>
      </w:pPr>
      <w:bookmarkStart w:id="50" w:name="_Toc5107055"/>
      <w:r>
        <w:t>Wire Framing the Classes</w:t>
      </w:r>
      <w:bookmarkEnd w:id="50"/>
    </w:p>
    <w:p w:rsidR="00D321B4" w:rsidRDefault="00D321B4" w:rsidP="00D321B4">
      <w:pPr>
        <w:ind w:firstLine="0"/>
      </w:pPr>
      <w:r>
        <w:t>I started off development by creating a handful of classes and wire-framing their properties and methods. Whilst the code written would not reflect the final implementation of the classes, it would be enough to see how it would fit together and evaluate how effective the structure would be.</w:t>
      </w:r>
    </w:p>
    <w:p w:rsidR="00493E10" w:rsidRDefault="00493E10" w:rsidP="00D321B4">
      <w:pPr>
        <w:ind w:firstLine="0"/>
      </w:pPr>
    </w:p>
    <w:p w:rsidR="00982D4C" w:rsidRDefault="00493E10" w:rsidP="00D321B4">
      <w:pPr>
        <w:ind w:firstLine="0"/>
      </w:pPr>
      <w:r>
        <w:t xml:space="preserve">The first class I created was the processor class. This class would consist of other components and tie them together in a hierarchal structure. The processor class would act as the model that would eventually be interacted with and displayed through the view layer. </w:t>
      </w:r>
      <w:r w:rsidR="00982D4C">
        <w:t>By passing the processor to the sub-components, they would be able to easily access other components. This technique is clear within the constructor of the processor class:</w:t>
      </w:r>
    </w:p>
    <w:p w:rsidR="00982D4C" w:rsidRDefault="00982D4C" w:rsidP="00982D4C">
      <w:pPr>
        <w:ind w:firstLine="0"/>
        <w:jc w:val="center"/>
      </w:pPr>
      <w:r>
        <w:rPr>
          <w:noProof/>
          <w:lang w:val="en-GB" w:eastAsia="en-GB"/>
        </w:rPr>
        <w:drawing>
          <wp:inline distT="0" distB="0" distL="0" distR="0">
            <wp:extent cx="5943600" cy="1503123"/>
            <wp:effectExtent l="0" t="0" r="0" b="1905"/>
            <wp:docPr id="4" name="Picture 4" descr="https://img.noahstride.co.uk/images/2018/10/28/rider64_2018-10-28_12-5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noahstride.co.uk/images/2018/10/28/rider64_2018-10-28_12-54-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03123"/>
                    </a:xfrm>
                    <a:prstGeom prst="rect">
                      <a:avLst/>
                    </a:prstGeom>
                    <a:noFill/>
                    <a:ln>
                      <a:noFill/>
                    </a:ln>
                  </pic:spPr>
                </pic:pic>
              </a:graphicData>
            </a:graphic>
          </wp:inline>
        </w:drawing>
      </w:r>
    </w:p>
    <w:p w:rsidR="00982D4C" w:rsidRDefault="00982D4C" w:rsidP="00D321B4">
      <w:pPr>
        <w:ind w:firstLine="0"/>
      </w:pPr>
      <w:r>
        <w:t>Here you can see the instantiation of a variety of registers, linking them to the processor, system bus and specifying their width in bytes.</w:t>
      </w:r>
    </w:p>
    <w:p w:rsidR="00982D4C" w:rsidRDefault="00982D4C" w:rsidP="00D321B4">
      <w:pPr>
        <w:ind w:firstLine="0"/>
      </w:pPr>
    </w:p>
    <w:p w:rsidR="00982D4C" w:rsidRDefault="00982D4C" w:rsidP="00D321B4">
      <w:pPr>
        <w:ind w:firstLine="0"/>
      </w:pPr>
      <w:r>
        <w:t>The processor works on an event-driven model, with each Clock tick triggering three events ClockRising, ClockFalling and UpdateUI. These events are listened to by the individual components which then act accordingly. I decided to use events as they provide a flexible way of triggering methods across a range of dissimilar objects.</w:t>
      </w:r>
    </w:p>
    <w:p w:rsidR="00982D4C" w:rsidRDefault="00982D4C" w:rsidP="00D321B4">
      <w:pPr>
        <w:ind w:firstLine="0"/>
      </w:pPr>
    </w:p>
    <w:p w:rsidR="00982D4C" w:rsidRDefault="00982D4C" w:rsidP="00982D4C">
      <w:pPr>
        <w:ind w:firstLine="0"/>
        <w:jc w:val="center"/>
      </w:pPr>
      <w:r>
        <w:rPr>
          <w:noProof/>
          <w:lang w:val="en-GB" w:eastAsia="en-GB"/>
        </w:rPr>
        <w:lastRenderedPageBreak/>
        <w:drawing>
          <wp:inline distT="0" distB="0" distL="0" distR="0">
            <wp:extent cx="5355590" cy="4974590"/>
            <wp:effectExtent l="0" t="0" r="0" b="0"/>
            <wp:docPr id="6" name="Picture 6" descr="https://img.noahstride.co.uk/images/2018/10/28/rider64_2018-10-28_12-5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noahstride.co.uk/images/2018/10/28/rider64_2018-10-28_12-58-4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5590" cy="4974590"/>
                    </a:xfrm>
                    <a:prstGeom prst="rect">
                      <a:avLst/>
                    </a:prstGeom>
                    <a:noFill/>
                    <a:ln>
                      <a:noFill/>
                    </a:ln>
                  </pic:spPr>
                </pic:pic>
              </a:graphicData>
            </a:graphic>
          </wp:inline>
        </w:drawing>
      </w:r>
    </w:p>
    <w:p w:rsidR="00982D4C" w:rsidRDefault="00982D4C" w:rsidP="00D321B4">
      <w:pPr>
        <w:ind w:firstLine="0"/>
      </w:pPr>
      <w:r>
        <w:t>Here the three events and their corresponding delegates can be seen. These are scoped as public because the other classes (the view and the components) also need to be able to hook onto these events.</w:t>
      </w:r>
    </w:p>
    <w:p w:rsidR="00982D4C" w:rsidRDefault="00982D4C" w:rsidP="00D321B4">
      <w:pPr>
        <w:ind w:firstLine="0"/>
      </w:pPr>
    </w:p>
    <w:p w:rsidR="003D60D6" w:rsidRDefault="00982D4C" w:rsidP="00D321B4">
      <w:pPr>
        <w:ind w:firstLine="0"/>
      </w:pPr>
      <w:r>
        <w:t xml:space="preserve">A rough implementation of the Clock method can also be seen. </w:t>
      </w:r>
      <w:r w:rsidR="001A25F0">
        <w:t>The Fetching flag simply refers to if the application is in the Fetching or Executing part of the cycle. The instruction class provides a simple Execute method which returns True or False whether or not the instruction has completed each of its micro-code steps, this will become clearer later in this section when the Instruction class is shown.</w:t>
      </w:r>
      <w:r w:rsidR="003D60D6">
        <w:t xml:space="preserve"> Also notable is the inclusion of binary masking using the AND operator to select the operation code part of the instruction.</w:t>
      </w:r>
    </w:p>
    <w:p w:rsidR="00274E03" w:rsidRDefault="00274E03" w:rsidP="00D321B4">
      <w:pPr>
        <w:ind w:firstLine="0"/>
      </w:pPr>
    </w:p>
    <w:p w:rsidR="00274E03" w:rsidRDefault="00274E03" w:rsidP="00D321B4">
      <w:pPr>
        <w:ind w:firstLine="0"/>
      </w:pPr>
      <w:r>
        <w:t>The final part of the processor class is the hard</w:t>
      </w:r>
      <w:r w:rsidR="003D60D6">
        <w:t>-</w:t>
      </w:r>
      <w:r>
        <w:t xml:space="preserve">encoded Fetch instruction. Whilst the instruction set will be inter-exchangeable, the Fetch instruction is not available to the user and instead used only internally by the processor. I drafted the fetch instruction based on the specification I processed for the EDP. </w:t>
      </w:r>
    </w:p>
    <w:p w:rsidR="00274E03" w:rsidRDefault="00274E03" w:rsidP="00D321B4">
      <w:pPr>
        <w:ind w:firstLine="0"/>
      </w:pPr>
      <w:r>
        <w:rPr>
          <w:noProof/>
          <w:lang w:val="en-GB" w:eastAsia="en-GB"/>
        </w:rPr>
        <w:lastRenderedPageBreak/>
        <w:drawing>
          <wp:inline distT="0" distB="0" distL="0" distR="0">
            <wp:extent cx="5943600" cy="6639266"/>
            <wp:effectExtent l="0" t="0" r="0" b="9525"/>
            <wp:docPr id="7" name="Picture 7" descr="https://img.noahstride.co.uk/images/2018/10/28/rider64_2018-10-28_13-0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noahstride.co.uk/images/2018/10/28/rider64_2018-10-28_13-04-5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639266"/>
                    </a:xfrm>
                    <a:prstGeom prst="rect">
                      <a:avLst/>
                    </a:prstGeom>
                    <a:noFill/>
                    <a:ln>
                      <a:noFill/>
                    </a:ln>
                  </pic:spPr>
                </pic:pic>
              </a:graphicData>
            </a:graphic>
          </wp:inline>
        </w:drawing>
      </w:r>
    </w:p>
    <w:p w:rsidR="00274E03" w:rsidRDefault="00274E03" w:rsidP="00D321B4">
      <w:pPr>
        <w:ind w:firstLine="0"/>
      </w:pPr>
      <w:r>
        <w:t>Each stage in the array represents a microcode instruction that sets the flags on each of the registers and components. The Fetch instruction is interesting because it has to retrieve two words from the memory. This means two memory operations are completed, one for the first word and one for the second.</w:t>
      </w:r>
      <w:r w:rsidR="006D344D">
        <w:t xml:space="preserve"> A rough comment is included for each step that shows the transfer of data between registers.</w:t>
      </w:r>
    </w:p>
    <w:p w:rsidR="009111D1" w:rsidRDefault="009111D1" w:rsidP="00D321B4">
      <w:pPr>
        <w:ind w:firstLine="0"/>
      </w:pPr>
    </w:p>
    <w:p w:rsidR="009111D1" w:rsidRDefault="009111D1" w:rsidP="00D321B4">
      <w:pPr>
        <w:ind w:firstLine="0"/>
      </w:pPr>
      <w:r>
        <w:lastRenderedPageBreak/>
        <w:t xml:space="preserve">I then had to write the basic implementation for the registers. Like all other bus </w:t>
      </w:r>
      <w:proofErr w:type="gramStart"/>
      <w:r>
        <w:t>components</w:t>
      </w:r>
      <w:proofErr w:type="gramEnd"/>
      <w:r>
        <w:t xml:space="preserve"> they would be designed to write to the bus on the rising edge and read from the bus on the falling edge. This emulates an actual system where it takes time for the signal to physical propagate across the bus.</w:t>
      </w:r>
    </w:p>
    <w:p w:rsidR="00B55E00" w:rsidRDefault="00B55E00" w:rsidP="00B55E00">
      <w:pPr>
        <w:ind w:firstLine="0"/>
        <w:jc w:val="center"/>
      </w:pPr>
      <w:r>
        <w:rPr>
          <w:noProof/>
          <w:lang w:val="en-GB" w:eastAsia="en-GB"/>
        </w:rPr>
        <w:drawing>
          <wp:inline distT="0" distB="0" distL="0" distR="0">
            <wp:extent cx="3357086" cy="6455229"/>
            <wp:effectExtent l="0" t="0" r="0" b="3175"/>
            <wp:docPr id="8" name="Picture 8" descr="https://img.noahstride.co.uk/images/2018/10/30/rider64_2018-10-30_14-5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noahstride.co.uk/images/2018/10/30/rider64_2018-10-30_14-51-5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2727" cy="6466076"/>
                    </a:xfrm>
                    <a:prstGeom prst="rect">
                      <a:avLst/>
                    </a:prstGeom>
                    <a:noFill/>
                    <a:ln>
                      <a:noFill/>
                    </a:ln>
                  </pic:spPr>
                </pic:pic>
              </a:graphicData>
            </a:graphic>
          </wp:inline>
        </w:drawing>
      </w:r>
    </w:p>
    <w:p w:rsidR="00274E03" w:rsidRDefault="00B55E00" w:rsidP="00D321B4">
      <w:pPr>
        <w:ind w:firstLine="0"/>
      </w:pPr>
      <w:r>
        <w:t>The class is relatively simple. During construction it hooks onto the rising and falling events and initializes the internal array. I decided that byte arrays would adequately fulfil the needs of the application as they can be indexed at each byte, just how actual memory would work. A flag enum is used for controlling the state that mimics the behavior of control lines in the actual processor.</w:t>
      </w:r>
    </w:p>
    <w:p w:rsidR="00C12F33" w:rsidRDefault="00584EDA" w:rsidP="00D321B4">
      <w:pPr>
        <w:ind w:firstLine="0"/>
      </w:pPr>
      <w:r>
        <w:lastRenderedPageBreak/>
        <w:t>The bus component is even simpler with the registers simply directly writing to it on the clocks rising edge. If more than a single register writes to it, then it will be overwritten and not merged as we might expect to see on actual physical hardware, although this is an edge-case as two registers should not simultaneously write to a bus.</w:t>
      </w:r>
    </w:p>
    <w:p w:rsidR="00982D4C" w:rsidRDefault="00982D4C" w:rsidP="00D321B4">
      <w:pPr>
        <w:ind w:firstLine="0"/>
      </w:pPr>
    </w:p>
    <w:p w:rsidR="00982D4C" w:rsidRDefault="00C12F33" w:rsidP="00C12F33">
      <w:pPr>
        <w:ind w:firstLine="0"/>
        <w:jc w:val="center"/>
      </w:pPr>
      <w:r>
        <w:rPr>
          <w:noProof/>
          <w:lang w:val="en-GB" w:eastAsia="en-GB"/>
        </w:rPr>
        <w:drawing>
          <wp:inline distT="0" distB="0" distL="0" distR="0">
            <wp:extent cx="3668395" cy="3145790"/>
            <wp:effectExtent l="0" t="0" r="8255" b="0"/>
            <wp:docPr id="9" name="Picture 9" descr="https://img.noahstride.co.uk/images/2018/10/30/rider64_2018-10-30_15-0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noahstride.co.uk/images/2018/10/30/rider64_2018-10-30_15-09-4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8395" cy="3145790"/>
                    </a:xfrm>
                    <a:prstGeom prst="rect">
                      <a:avLst/>
                    </a:prstGeom>
                    <a:noFill/>
                    <a:ln>
                      <a:noFill/>
                    </a:ln>
                  </pic:spPr>
                </pic:pic>
              </a:graphicData>
            </a:graphic>
          </wp:inline>
        </w:drawing>
      </w:r>
    </w:p>
    <w:p w:rsidR="00C12F33" w:rsidRDefault="00C12F33" w:rsidP="00C12F33">
      <w:pPr>
        <w:ind w:firstLine="0"/>
      </w:pPr>
      <w:r>
        <w:t xml:space="preserve">As part of allowing further extensibility, there are two ways of writing or reading to the bus. The value can either be directly interacted with via a property or via two functions. The Write and Read functions may eventually provide more complicated logic for correctly handling a register with a shorter width writing to the bus. </w:t>
      </w:r>
    </w:p>
    <w:p w:rsidR="002665F0" w:rsidRDefault="002665F0" w:rsidP="00C12F33">
      <w:pPr>
        <w:ind w:firstLine="0"/>
      </w:pPr>
    </w:p>
    <w:p w:rsidR="002665F0" w:rsidRDefault="002665F0" w:rsidP="00C12F33">
      <w:pPr>
        <w:ind w:firstLine="0"/>
      </w:pPr>
      <w:r>
        <w:t xml:space="preserve">The final class needed as part of the processor components was going to be the ALU. This would need to interact with the bus as well as directly accessing the ACC. I decided to implement a basic add function, as well as two specialized ones that increment in word lengths. Similar specialist hard-coded functions can be found in modern processors, allowing the fetch-decode part of the cycle to take up less of the overall processor time. </w:t>
      </w:r>
    </w:p>
    <w:p w:rsidR="00C748BA" w:rsidRDefault="00C748BA" w:rsidP="00C12F33">
      <w:pPr>
        <w:ind w:firstLine="0"/>
      </w:pPr>
    </w:p>
    <w:p w:rsidR="00C748BA" w:rsidRDefault="00C748BA" w:rsidP="00C12F33">
      <w:pPr>
        <w:ind w:firstLine="0"/>
      </w:pPr>
    </w:p>
    <w:p w:rsidR="00C748BA" w:rsidRDefault="00C748BA" w:rsidP="00C12F33">
      <w:pPr>
        <w:ind w:firstLine="0"/>
      </w:pPr>
    </w:p>
    <w:p w:rsidR="00C748BA" w:rsidRDefault="00C748BA" w:rsidP="00C12F33">
      <w:pPr>
        <w:ind w:firstLine="0"/>
      </w:pPr>
    </w:p>
    <w:p w:rsidR="00951C1E" w:rsidRDefault="00951C1E" w:rsidP="00951C1E">
      <w:pPr>
        <w:ind w:firstLine="0"/>
        <w:jc w:val="center"/>
      </w:pPr>
      <w:r>
        <w:rPr>
          <w:noProof/>
          <w:lang w:val="en-GB" w:eastAsia="en-GB"/>
        </w:rPr>
        <w:lastRenderedPageBreak/>
        <w:drawing>
          <wp:inline distT="0" distB="0" distL="0" distR="0">
            <wp:extent cx="5943600" cy="6654134"/>
            <wp:effectExtent l="0" t="0" r="0" b="0"/>
            <wp:docPr id="11" name="Picture 11" descr="https://img.noahstride.co.uk/images/2018/10/30/rider64_2018-10-30_16-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noahstride.co.uk/images/2018/10/30/rider64_2018-10-30_16-06-4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654134"/>
                    </a:xfrm>
                    <a:prstGeom prst="rect">
                      <a:avLst/>
                    </a:prstGeom>
                    <a:noFill/>
                    <a:ln>
                      <a:noFill/>
                    </a:ln>
                  </pic:spPr>
                </pic:pic>
              </a:graphicData>
            </a:graphic>
          </wp:inline>
        </w:drawing>
      </w:r>
    </w:p>
    <w:p w:rsidR="00C748BA" w:rsidRDefault="00C748BA" w:rsidP="00C748BA">
      <w:pPr>
        <w:ind w:firstLine="0"/>
      </w:pPr>
      <w:r>
        <w:t>The ALU acts similarly to the rest of the bus components, being driven by the two clock edges as well as being primarily configured via a set of flags. One primary difference is that it has a direct interaction with the accumulator without having to cross any busses. This is convenient and allows the processor to complete basic arithmetic in less cycles.</w:t>
      </w:r>
    </w:p>
    <w:p w:rsidR="00032CA0" w:rsidRDefault="00032CA0" w:rsidP="00C748BA">
      <w:pPr>
        <w:ind w:firstLine="0"/>
      </w:pPr>
    </w:p>
    <w:p w:rsidR="00C748BA" w:rsidRDefault="00C748BA" w:rsidP="00C748BA">
      <w:pPr>
        <w:ind w:firstLine="0"/>
      </w:pPr>
      <w:r>
        <w:lastRenderedPageBreak/>
        <w:t xml:space="preserve">For ease of development, I decided to cast the byte-arrays to Int16s for the purposes of arithmetic. This meant I did not need to write the underlying logic of the </w:t>
      </w:r>
      <w:r w:rsidR="00032CA0">
        <w:t>ALU, as this would have been time consuming for little additional benefit.</w:t>
      </w:r>
    </w:p>
    <w:p w:rsidR="00032CA0" w:rsidRDefault="00032CA0" w:rsidP="00C748BA">
      <w:pPr>
        <w:ind w:firstLine="0"/>
      </w:pPr>
    </w:p>
    <w:p w:rsidR="00032CA0" w:rsidRDefault="00032CA0" w:rsidP="00C748BA">
      <w:pPr>
        <w:ind w:firstLine="0"/>
      </w:pPr>
      <w:r>
        <w:t>The final classes I wire</w:t>
      </w:r>
      <w:r w:rsidR="00286D6A">
        <w:t>-</w:t>
      </w:r>
      <w:r>
        <w:t>framed were the abstractions for the Instruction and Instruction Set.</w:t>
      </w:r>
    </w:p>
    <w:p w:rsidR="00371CF2" w:rsidRDefault="00371CF2" w:rsidP="00C748BA">
      <w:pPr>
        <w:ind w:firstLine="0"/>
      </w:pPr>
      <w:r>
        <w:rPr>
          <w:noProof/>
          <w:lang w:val="en-GB" w:eastAsia="en-GB"/>
        </w:rPr>
        <w:drawing>
          <wp:inline distT="0" distB="0" distL="0" distR="0" wp14:anchorId="3319F99E" wp14:editId="2F0A031E">
            <wp:extent cx="5943600" cy="26454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45410"/>
                    </a:xfrm>
                    <a:prstGeom prst="rect">
                      <a:avLst/>
                    </a:prstGeom>
                  </pic:spPr>
                </pic:pic>
              </a:graphicData>
            </a:graphic>
          </wp:inline>
        </w:drawing>
      </w:r>
    </w:p>
    <w:p w:rsidR="00894562" w:rsidRDefault="00371CF2" w:rsidP="00C748BA">
      <w:pPr>
        <w:ind w:firstLine="0"/>
      </w:pPr>
      <w:r>
        <w:t>The instruction class represents a single assembly instruction. It is used both by the processor for processing the instruction via the microcode steps provided in In</w:t>
      </w:r>
      <w:r w:rsidR="000246A4">
        <w:t>s</w:t>
      </w:r>
      <w:r>
        <w:t>tructionStages and will also later be used by the assembler when converting from mnemonics to bytecode.</w:t>
      </w:r>
    </w:p>
    <w:p w:rsidR="00894562" w:rsidRDefault="00894562" w:rsidP="00C748BA">
      <w:pPr>
        <w:ind w:firstLine="0"/>
      </w:pPr>
    </w:p>
    <w:p w:rsidR="00894562" w:rsidRDefault="000246A4" w:rsidP="00C748BA">
      <w:pPr>
        <w:ind w:firstLine="0"/>
      </w:pPr>
      <w:r>
        <w:t>The execute function simply</w:t>
      </w:r>
      <w:r w:rsidR="00894562">
        <w:t xml:space="preserve"> steps over each of the microcode steps and returns a true signal to show that the entirety of the microcode for that function has been completed.</w:t>
      </w:r>
      <w:r>
        <w:t xml:space="preserve"> If it returns false, the processor should continue to execute that instruction until all of the microcode has been executed. Returning true will usually force the processor to return back to the fetching state.</w:t>
      </w:r>
    </w:p>
    <w:p w:rsidR="00004AFF" w:rsidRDefault="00004AFF" w:rsidP="00C748BA">
      <w:pPr>
        <w:ind w:firstLine="0"/>
      </w:pPr>
    </w:p>
    <w:p w:rsidR="00004AFF" w:rsidRDefault="00004AFF" w:rsidP="00C748BA">
      <w:pPr>
        <w:ind w:firstLine="0"/>
      </w:pPr>
      <w:r>
        <w:t xml:space="preserve">The instruction set class acts as a wrapper around an array. It contains each of the possible instructions. The advantage of making this a class is that we are able to </w:t>
      </w:r>
      <w:r w:rsidR="00E872DC">
        <w:t xml:space="preserve">offer multiple instruction sets in the future that can easily be swapped out in both the assembler and the processor. </w:t>
      </w:r>
      <w:r w:rsidR="00AF1AD8">
        <w:t>This may allow an instruction set that mimics RISC like behavior and an instruction set that mimics more CISC like behavior with more comprehensive instructions.</w:t>
      </w:r>
    </w:p>
    <w:p w:rsidR="00845A8A" w:rsidRDefault="00845A8A" w:rsidP="00C748BA">
      <w:pPr>
        <w:ind w:firstLine="0"/>
      </w:pPr>
    </w:p>
    <w:p w:rsidR="00845A8A" w:rsidRDefault="00845A8A" w:rsidP="00C748BA">
      <w:pPr>
        <w:ind w:firstLine="0"/>
      </w:pPr>
      <w:proofErr w:type="gramStart"/>
      <w:r>
        <w:t>Alternatively</w:t>
      </w:r>
      <w:proofErr w:type="gramEnd"/>
      <w:r>
        <w:t xml:space="preserve"> this could have been implemented with a static class, but this would not have offered the ability to change out the instruction sets so easily. I chose an array as the datatype as the instruction set </w:t>
      </w:r>
      <w:r>
        <w:lastRenderedPageBreak/>
        <w:t>will not grow in size during execution and the array type allows single operation reads to any element of the array.</w:t>
      </w:r>
    </w:p>
    <w:p w:rsidR="00004AFF" w:rsidRDefault="00004AFF" w:rsidP="00004AFF">
      <w:pPr>
        <w:ind w:firstLine="0"/>
        <w:jc w:val="center"/>
      </w:pPr>
      <w:r>
        <w:rPr>
          <w:noProof/>
          <w:lang w:val="en-GB" w:eastAsia="en-GB"/>
        </w:rPr>
        <w:drawing>
          <wp:inline distT="0" distB="0" distL="0" distR="0" wp14:anchorId="43975DD9" wp14:editId="023AA7C1">
            <wp:extent cx="5943600" cy="3427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27095"/>
                    </a:xfrm>
                    <a:prstGeom prst="rect">
                      <a:avLst/>
                    </a:prstGeom>
                  </pic:spPr>
                </pic:pic>
              </a:graphicData>
            </a:graphic>
          </wp:inline>
        </w:drawing>
      </w:r>
    </w:p>
    <w:p w:rsidR="00004AFF" w:rsidRDefault="00004AFF" w:rsidP="00C748BA">
      <w:pPr>
        <w:ind w:firstLine="0"/>
      </w:pPr>
    </w:p>
    <w:p w:rsidR="003C4B14" w:rsidRDefault="003C4B14" w:rsidP="003C4B14">
      <w:pPr>
        <w:pStyle w:val="Heading3"/>
        <w:ind w:firstLine="0"/>
      </w:pPr>
      <w:bookmarkStart w:id="51" w:name="_Toc5107056"/>
      <w:r>
        <w:t>Validation</w:t>
      </w:r>
      <w:bookmarkEnd w:id="51"/>
    </w:p>
    <w:p w:rsidR="00DA37FE" w:rsidRDefault="00DA37FE" w:rsidP="00DA37FE">
      <w:pPr>
        <w:ind w:firstLine="0"/>
      </w:pPr>
      <w:r>
        <w:t xml:space="preserve">The core modelling classes do not accept any user input and therefore validation of user input is both impossible and unneeded. This fits with the design strategy of keeping the view and model separate, with any validation as needed kept within the </w:t>
      </w:r>
      <w:r w:rsidR="00B15C82">
        <w:t>view section of the application.</w:t>
      </w:r>
    </w:p>
    <w:p w:rsidR="00DA37FE" w:rsidRPr="00DA37FE" w:rsidRDefault="00DA37FE" w:rsidP="00DA37FE"/>
    <w:p w:rsidR="00697ECE" w:rsidRDefault="00697ECE" w:rsidP="00697ECE">
      <w:pPr>
        <w:pStyle w:val="Heading3"/>
        <w:ind w:firstLine="0"/>
      </w:pPr>
      <w:bookmarkStart w:id="52" w:name="_Toc5107057"/>
      <w:r>
        <w:t>Testing</w:t>
      </w:r>
      <w:bookmarkEnd w:id="52"/>
    </w:p>
    <w:p w:rsidR="00697ECE" w:rsidRDefault="00697ECE" w:rsidP="00697ECE">
      <w:pPr>
        <w:ind w:firstLine="0"/>
      </w:pPr>
      <w:r>
        <w:t xml:space="preserve">The scope of the testing as this stage is limited as the application is very simple, but it is useful to test the initial stages to ensure they are correctly implemented before </w:t>
      </w:r>
      <w:r w:rsidR="00EE5316">
        <w:t>building upon them.</w:t>
      </w:r>
    </w:p>
    <w:p w:rsidR="00697ECE" w:rsidRDefault="00697ECE" w:rsidP="00697ECE">
      <w:pPr>
        <w:ind w:firstLine="0"/>
      </w:pPr>
    </w:p>
    <w:tbl>
      <w:tblPr>
        <w:tblStyle w:val="TableGrid"/>
        <w:tblW w:w="0" w:type="auto"/>
        <w:tblLook w:val="04A0" w:firstRow="1" w:lastRow="0" w:firstColumn="1" w:lastColumn="0" w:noHBand="0" w:noVBand="1"/>
      </w:tblPr>
      <w:tblGrid>
        <w:gridCol w:w="4788"/>
        <w:gridCol w:w="4788"/>
      </w:tblGrid>
      <w:tr w:rsidR="00697ECE" w:rsidTr="00697ECE">
        <w:tc>
          <w:tcPr>
            <w:tcW w:w="4788" w:type="dxa"/>
          </w:tcPr>
          <w:p w:rsidR="00697ECE" w:rsidRDefault="00697ECE" w:rsidP="00697ECE">
            <w:pPr>
              <w:ind w:firstLine="0"/>
            </w:pPr>
            <w:r>
              <w:t>Test</w:t>
            </w:r>
          </w:p>
        </w:tc>
        <w:tc>
          <w:tcPr>
            <w:tcW w:w="4788" w:type="dxa"/>
          </w:tcPr>
          <w:p w:rsidR="00697ECE" w:rsidRDefault="00697ECE" w:rsidP="00697ECE">
            <w:pPr>
              <w:ind w:firstLine="0"/>
            </w:pPr>
            <w:r>
              <w:t>Expected Result</w:t>
            </w:r>
          </w:p>
        </w:tc>
      </w:tr>
      <w:tr w:rsidR="00697ECE" w:rsidTr="00697ECE">
        <w:tc>
          <w:tcPr>
            <w:tcW w:w="4788" w:type="dxa"/>
          </w:tcPr>
          <w:p w:rsidR="00697ECE" w:rsidRDefault="00697ECE" w:rsidP="00697ECE">
            <w:pPr>
              <w:ind w:firstLine="0"/>
            </w:pPr>
            <w:r>
              <w:t>Allow the application to tick through the fetch cycle repeatedly</w:t>
            </w:r>
          </w:p>
        </w:tc>
        <w:tc>
          <w:tcPr>
            <w:tcW w:w="4788" w:type="dxa"/>
          </w:tcPr>
          <w:p w:rsidR="00697ECE" w:rsidRDefault="00697ECE" w:rsidP="00697ECE">
            <w:pPr>
              <w:ind w:firstLine="0"/>
            </w:pPr>
            <w:r>
              <w:t xml:space="preserve">We expect to see the 5 distinct stages of the fetch cycle being correctly executed. This can be seen with the contents of the registers. For example, we expect at the end of each cycle for the Program Counter to have incremented by 4. </w:t>
            </w:r>
          </w:p>
        </w:tc>
      </w:tr>
    </w:tbl>
    <w:p w:rsidR="00697ECE" w:rsidRDefault="00697ECE" w:rsidP="00697ECE">
      <w:pPr>
        <w:ind w:firstLine="0"/>
      </w:pPr>
    </w:p>
    <w:p w:rsidR="00D533F5" w:rsidRDefault="00D533F5" w:rsidP="00D533F5">
      <w:pPr>
        <w:pStyle w:val="Heading3"/>
        <w:ind w:firstLine="0"/>
      </w:pPr>
      <w:bookmarkStart w:id="53" w:name="_Toc5107058"/>
      <w:r>
        <w:lastRenderedPageBreak/>
        <w:t>Bug Fixes</w:t>
      </w:r>
      <w:bookmarkEnd w:id="53"/>
    </w:p>
    <w:p w:rsidR="005B440E" w:rsidRDefault="005B440E" w:rsidP="00697ECE">
      <w:pPr>
        <w:ind w:firstLine="0"/>
      </w:pPr>
      <w:r>
        <w:t xml:space="preserve">During testing I noticed some unexpected behavior. The Program Counter was setting itself within the cycle to various numbers and seemed to be stuck at a certain point. </w:t>
      </w:r>
      <w:r w:rsidR="00384178">
        <w:t xml:space="preserve">It looked as if the central control of the processor was entirely flawed, as several of the registers seemed to be doing their own thing, not heeding the flags being sent out by each stage of the processor. </w:t>
      </w:r>
      <w:r>
        <w:t xml:space="preserve">I decided to implement a basic debug routine to help </w:t>
      </w:r>
      <w:r w:rsidR="00384178">
        <w:t xml:space="preserve">show me </w:t>
      </w:r>
      <w:r>
        <w:t>what was happening in each o</w:t>
      </w:r>
      <w:r w:rsidR="00384178">
        <w:t>f the registers to work out why it was not working.</w:t>
      </w:r>
    </w:p>
    <w:p w:rsidR="005B440E" w:rsidRDefault="003C22D3" w:rsidP="003C22D3">
      <w:pPr>
        <w:ind w:firstLine="0"/>
        <w:jc w:val="center"/>
      </w:pPr>
      <w:r>
        <w:rPr>
          <w:noProof/>
          <w:lang w:val="en-GB" w:eastAsia="en-GB"/>
        </w:rPr>
        <w:drawing>
          <wp:inline distT="0" distB="0" distL="0" distR="0" wp14:anchorId="1CD9029D" wp14:editId="29660A51">
            <wp:extent cx="4247619" cy="267619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7619" cy="2676190"/>
                    </a:xfrm>
                    <a:prstGeom prst="rect">
                      <a:avLst/>
                    </a:prstGeom>
                  </pic:spPr>
                </pic:pic>
              </a:graphicData>
            </a:graphic>
          </wp:inline>
        </w:drawing>
      </w:r>
    </w:p>
    <w:p w:rsidR="00FA189B" w:rsidRDefault="00E258AB" w:rsidP="00697ECE">
      <w:pPr>
        <w:ind w:firstLine="0"/>
      </w:pPr>
      <w:r>
        <w:t xml:space="preserve">Having implemented this I realized that the registers were successfully completing the first few </w:t>
      </w:r>
      <w:r w:rsidR="00384178">
        <w:t xml:space="preserve">iterations </w:t>
      </w:r>
      <w:r>
        <w:t xml:space="preserve">before being caught in some weird loop of simply repeating the same action. </w:t>
      </w:r>
      <w:r w:rsidR="006722E3">
        <w:t xml:space="preserve">I realized that in order to debug this further I would need to make use of the </w:t>
      </w:r>
      <w:proofErr w:type="gramStart"/>
      <w:r w:rsidR="006722E3">
        <w:t>built in</w:t>
      </w:r>
      <w:proofErr w:type="gramEnd"/>
      <w:r w:rsidR="006722E3">
        <w:t xml:space="preserve"> runtime debugger within Rider, my preferred .net IDE.</w:t>
      </w:r>
      <w:r w:rsidR="00685750">
        <w:t xml:space="preserve"> </w:t>
      </w:r>
      <w:r w:rsidR="00384178">
        <w:t xml:space="preserve">Runtime Debugging is very effective compared to simply printing values as you can more carefully step through and view all of the values within the scope, in some systems you may even modify the value of the variables. </w:t>
      </w:r>
      <w:r w:rsidR="00685750">
        <w:t>I placed a breakpoint i</w:t>
      </w:r>
      <w:r w:rsidR="00384178">
        <w:t xml:space="preserve">nside of </w:t>
      </w:r>
      <w:r w:rsidR="00685750">
        <w:t>the main loop between the clocks so it would be possible to see the</w:t>
      </w:r>
      <w:r w:rsidR="00384178">
        <w:t xml:space="preserve"> flags of each of the registers at the end of each application of the instruction.</w:t>
      </w:r>
    </w:p>
    <w:p w:rsidR="00FA189B" w:rsidRDefault="00FA189B" w:rsidP="00FA189B">
      <w:pPr>
        <w:ind w:firstLine="0"/>
        <w:jc w:val="center"/>
      </w:pPr>
      <w:r w:rsidRPr="00FA189B">
        <w:rPr>
          <w:noProof/>
          <w:lang w:val="en-GB" w:eastAsia="en-GB"/>
        </w:rPr>
        <w:lastRenderedPageBreak/>
        <w:drawing>
          <wp:inline distT="0" distB="0" distL="0" distR="0">
            <wp:extent cx="3747052" cy="3179317"/>
            <wp:effectExtent l="0" t="0" r="0" b="0"/>
            <wp:docPr id="14" name="Picture 14" descr="C:\Users\WindozeSucks\Documents\ShareX\Screenshots\2018-11\rider64_2018-11-15_08-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zeSucks\Documents\ShareX\Screenshots\2018-11\rider64_2018-11-15_08-31-0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0025" cy="3215779"/>
                    </a:xfrm>
                    <a:prstGeom prst="rect">
                      <a:avLst/>
                    </a:prstGeom>
                    <a:noFill/>
                    <a:ln>
                      <a:noFill/>
                    </a:ln>
                  </pic:spPr>
                </pic:pic>
              </a:graphicData>
            </a:graphic>
          </wp:inline>
        </w:drawing>
      </w:r>
    </w:p>
    <w:p w:rsidR="00FA189B" w:rsidRDefault="00FA189B" w:rsidP="00FA189B">
      <w:pPr>
        <w:ind w:firstLine="0"/>
      </w:pPr>
      <w:r>
        <w:t>It quickly became apparent using the runtime debugger that the register flags were not being reset and were instead accumulating. This meant that the first few iterations of the system would behave as expected</w:t>
      </w:r>
      <w:r w:rsidR="00BD0ACB">
        <w:t xml:space="preserve"> before it would begin to diverge from the expected values</w:t>
      </w:r>
      <w:r>
        <w:t xml:space="preserve">. This prompted me to check if I had implemented a reset mechanism for the flags, and I </w:t>
      </w:r>
      <w:r w:rsidR="000716BC">
        <w:t>realized that</w:t>
      </w:r>
      <w:r>
        <w:t xml:space="preserve"> I had not. The problem was shortly resolved by setting the fl</w:t>
      </w:r>
      <w:r w:rsidR="00D632DE">
        <w:t xml:space="preserve">ags </w:t>
      </w:r>
      <w:r w:rsidR="00BD0ACB">
        <w:t xml:space="preserve">on all of the components of the processor to 0 at the end of each cycle. </w:t>
      </w:r>
    </w:p>
    <w:p w:rsidR="0044106F" w:rsidRDefault="0044106F" w:rsidP="00FA189B">
      <w:pPr>
        <w:ind w:firstLine="0"/>
      </w:pPr>
    </w:p>
    <w:p w:rsidR="0044106F" w:rsidRDefault="0044106F" w:rsidP="00FA189B">
      <w:pPr>
        <w:ind w:firstLine="0"/>
      </w:pPr>
      <w:r>
        <w:t xml:space="preserve">I then decided to redo my tests, this time focusing on the expected changes in the </w:t>
      </w:r>
      <w:r w:rsidR="00384178">
        <w:t>registers. I calculated the expected value of each register based on the operations that should occur in that phase of the cycle, and compared this to the actual running application to verify that the entirety of the processor was working correctly.</w:t>
      </w:r>
    </w:p>
    <w:p w:rsidR="00555466" w:rsidRPr="00555466" w:rsidRDefault="00555466" w:rsidP="00FA189B">
      <w:pPr>
        <w:ind w:firstLine="0"/>
        <w:rPr>
          <w:b/>
        </w:rPr>
      </w:pPr>
    </w:p>
    <w:tbl>
      <w:tblPr>
        <w:tblStyle w:val="TableGrid"/>
        <w:tblW w:w="0" w:type="auto"/>
        <w:tblLook w:val="04A0" w:firstRow="1" w:lastRow="0" w:firstColumn="1" w:lastColumn="0" w:noHBand="0" w:noVBand="1"/>
      </w:tblPr>
      <w:tblGrid>
        <w:gridCol w:w="2364"/>
        <w:gridCol w:w="2473"/>
        <w:gridCol w:w="2500"/>
        <w:gridCol w:w="2239"/>
      </w:tblGrid>
      <w:tr w:rsidR="0044106F" w:rsidTr="0044106F">
        <w:tc>
          <w:tcPr>
            <w:tcW w:w="2364" w:type="dxa"/>
          </w:tcPr>
          <w:p w:rsidR="0044106F" w:rsidRDefault="0044106F" w:rsidP="00FA189B">
            <w:pPr>
              <w:ind w:firstLine="0"/>
            </w:pPr>
            <w:r>
              <w:t>Step</w:t>
            </w:r>
          </w:p>
        </w:tc>
        <w:tc>
          <w:tcPr>
            <w:tcW w:w="2473" w:type="dxa"/>
          </w:tcPr>
          <w:p w:rsidR="0044106F" w:rsidRDefault="0044106F" w:rsidP="00FA189B">
            <w:pPr>
              <w:ind w:firstLine="0"/>
            </w:pPr>
            <w:r>
              <w:t>Register Operation</w:t>
            </w:r>
          </w:p>
        </w:tc>
        <w:tc>
          <w:tcPr>
            <w:tcW w:w="2500" w:type="dxa"/>
          </w:tcPr>
          <w:p w:rsidR="0044106F" w:rsidRDefault="0044106F" w:rsidP="00FA189B">
            <w:pPr>
              <w:ind w:firstLine="0"/>
            </w:pPr>
            <w:r>
              <w:t>Expected Value</w:t>
            </w:r>
          </w:p>
        </w:tc>
        <w:tc>
          <w:tcPr>
            <w:tcW w:w="2239" w:type="dxa"/>
          </w:tcPr>
          <w:p w:rsidR="0044106F" w:rsidRDefault="0044106F" w:rsidP="00FA189B">
            <w:pPr>
              <w:ind w:firstLine="0"/>
            </w:pPr>
            <w:r>
              <w:t>Actual Value</w:t>
            </w:r>
          </w:p>
        </w:tc>
      </w:tr>
      <w:tr w:rsidR="0044106F" w:rsidTr="0044106F">
        <w:tc>
          <w:tcPr>
            <w:tcW w:w="2364" w:type="dxa"/>
          </w:tcPr>
          <w:p w:rsidR="0044106F" w:rsidRDefault="0044106F" w:rsidP="00FA189B">
            <w:pPr>
              <w:ind w:firstLine="0"/>
            </w:pPr>
            <w:r>
              <w:t>0</w:t>
            </w:r>
          </w:p>
        </w:tc>
        <w:tc>
          <w:tcPr>
            <w:tcW w:w="2473" w:type="dxa"/>
          </w:tcPr>
          <w:p w:rsidR="0044106F" w:rsidRDefault="0044106F" w:rsidP="00FA189B">
            <w:pPr>
              <w:ind w:firstLine="0"/>
            </w:pPr>
            <w:r>
              <w:t>PC + 2-&gt; ACC</w:t>
            </w:r>
            <w:r>
              <w:br/>
              <w:t>PC -&gt; MAR</w:t>
            </w:r>
          </w:p>
        </w:tc>
        <w:tc>
          <w:tcPr>
            <w:tcW w:w="2500" w:type="dxa"/>
          </w:tcPr>
          <w:p w:rsidR="0044106F" w:rsidRDefault="0044106F" w:rsidP="00FA189B">
            <w:pPr>
              <w:ind w:firstLine="0"/>
            </w:pPr>
            <w:r>
              <w:t>2</w:t>
            </w:r>
          </w:p>
          <w:p w:rsidR="0044106F" w:rsidRDefault="0044106F" w:rsidP="00FA189B">
            <w:pPr>
              <w:ind w:firstLine="0"/>
            </w:pPr>
            <w:r>
              <w:t>0</w:t>
            </w:r>
          </w:p>
        </w:tc>
        <w:tc>
          <w:tcPr>
            <w:tcW w:w="2239" w:type="dxa"/>
          </w:tcPr>
          <w:p w:rsidR="0044106F" w:rsidRDefault="0044106F" w:rsidP="00FA189B">
            <w:pPr>
              <w:ind w:firstLine="0"/>
            </w:pPr>
            <w:r>
              <w:t>2</w:t>
            </w:r>
          </w:p>
          <w:p w:rsidR="0044106F" w:rsidRDefault="0044106F" w:rsidP="00FA189B">
            <w:pPr>
              <w:ind w:firstLine="0"/>
            </w:pPr>
            <w:r>
              <w:t>0</w:t>
            </w:r>
          </w:p>
        </w:tc>
      </w:tr>
      <w:tr w:rsidR="0044106F" w:rsidTr="0044106F">
        <w:tc>
          <w:tcPr>
            <w:tcW w:w="2364" w:type="dxa"/>
          </w:tcPr>
          <w:p w:rsidR="0044106F" w:rsidRDefault="0044106F" w:rsidP="00FA189B">
            <w:pPr>
              <w:ind w:firstLine="0"/>
            </w:pPr>
            <w:r>
              <w:t>1</w:t>
            </w:r>
          </w:p>
        </w:tc>
        <w:tc>
          <w:tcPr>
            <w:tcW w:w="2473" w:type="dxa"/>
          </w:tcPr>
          <w:p w:rsidR="0044106F" w:rsidRDefault="0044106F" w:rsidP="00FA189B">
            <w:pPr>
              <w:ind w:firstLine="0"/>
            </w:pPr>
            <w:r>
              <w:t>MDR -&gt; CIR</w:t>
            </w:r>
          </w:p>
        </w:tc>
        <w:tc>
          <w:tcPr>
            <w:tcW w:w="2500" w:type="dxa"/>
          </w:tcPr>
          <w:p w:rsidR="0044106F" w:rsidRDefault="0044106F" w:rsidP="00FA189B">
            <w:pPr>
              <w:ind w:firstLine="0"/>
            </w:pPr>
            <w:r>
              <w:t>0</w:t>
            </w:r>
          </w:p>
        </w:tc>
        <w:tc>
          <w:tcPr>
            <w:tcW w:w="2239" w:type="dxa"/>
          </w:tcPr>
          <w:p w:rsidR="0044106F" w:rsidRDefault="0044106F" w:rsidP="00FA189B">
            <w:pPr>
              <w:ind w:firstLine="0"/>
            </w:pPr>
            <w:r>
              <w:t>0</w:t>
            </w:r>
          </w:p>
        </w:tc>
      </w:tr>
      <w:tr w:rsidR="0044106F" w:rsidTr="0044106F">
        <w:tc>
          <w:tcPr>
            <w:tcW w:w="2364" w:type="dxa"/>
          </w:tcPr>
          <w:p w:rsidR="0044106F" w:rsidRDefault="0044106F" w:rsidP="00FA189B">
            <w:pPr>
              <w:ind w:firstLine="0"/>
            </w:pPr>
            <w:r>
              <w:t>2</w:t>
            </w:r>
          </w:p>
        </w:tc>
        <w:tc>
          <w:tcPr>
            <w:tcW w:w="2473" w:type="dxa"/>
          </w:tcPr>
          <w:p w:rsidR="0044106F" w:rsidRDefault="0044106F" w:rsidP="00FA189B">
            <w:pPr>
              <w:ind w:firstLine="0"/>
            </w:pPr>
            <w:r>
              <w:t>ACC -&gt; MAR</w:t>
            </w:r>
          </w:p>
          <w:p w:rsidR="0044106F" w:rsidRDefault="0044106F" w:rsidP="00FA189B">
            <w:pPr>
              <w:ind w:firstLine="0"/>
            </w:pPr>
            <w:r>
              <w:t>ACC + 2 -&gt; ACC</w:t>
            </w:r>
          </w:p>
        </w:tc>
        <w:tc>
          <w:tcPr>
            <w:tcW w:w="2500" w:type="dxa"/>
          </w:tcPr>
          <w:p w:rsidR="0044106F" w:rsidRDefault="0044106F" w:rsidP="00FA189B">
            <w:pPr>
              <w:ind w:firstLine="0"/>
            </w:pPr>
            <w:r>
              <w:t>2</w:t>
            </w:r>
          </w:p>
          <w:p w:rsidR="0044106F" w:rsidRDefault="0044106F" w:rsidP="00FA189B">
            <w:pPr>
              <w:ind w:firstLine="0"/>
            </w:pPr>
            <w:r>
              <w:t>4</w:t>
            </w:r>
          </w:p>
        </w:tc>
        <w:tc>
          <w:tcPr>
            <w:tcW w:w="2239" w:type="dxa"/>
          </w:tcPr>
          <w:p w:rsidR="0044106F" w:rsidRDefault="0044106F" w:rsidP="00FA189B">
            <w:pPr>
              <w:ind w:firstLine="0"/>
            </w:pPr>
            <w:r>
              <w:t>2</w:t>
            </w:r>
          </w:p>
          <w:p w:rsidR="0044106F" w:rsidRDefault="0044106F" w:rsidP="00FA189B">
            <w:pPr>
              <w:ind w:firstLine="0"/>
            </w:pPr>
            <w:r>
              <w:t>4</w:t>
            </w:r>
          </w:p>
        </w:tc>
      </w:tr>
      <w:tr w:rsidR="0044106F" w:rsidTr="0044106F">
        <w:tc>
          <w:tcPr>
            <w:tcW w:w="2364" w:type="dxa"/>
          </w:tcPr>
          <w:p w:rsidR="0044106F" w:rsidRDefault="0044106F" w:rsidP="00FA189B">
            <w:pPr>
              <w:ind w:firstLine="0"/>
            </w:pPr>
            <w:r>
              <w:t>3</w:t>
            </w:r>
          </w:p>
        </w:tc>
        <w:tc>
          <w:tcPr>
            <w:tcW w:w="2473" w:type="dxa"/>
          </w:tcPr>
          <w:p w:rsidR="0044106F" w:rsidRDefault="0044106F" w:rsidP="00FA189B">
            <w:pPr>
              <w:ind w:firstLine="0"/>
            </w:pPr>
            <w:r>
              <w:t xml:space="preserve">MDR -&gt; </w:t>
            </w:r>
            <w:proofErr w:type="gramStart"/>
            <w:r>
              <w:t>CIR[</w:t>
            </w:r>
            <w:proofErr w:type="gramEnd"/>
            <w:r>
              <w:t>1]</w:t>
            </w:r>
          </w:p>
        </w:tc>
        <w:tc>
          <w:tcPr>
            <w:tcW w:w="2500" w:type="dxa"/>
          </w:tcPr>
          <w:p w:rsidR="0044106F" w:rsidRDefault="0044106F" w:rsidP="00FA189B">
            <w:pPr>
              <w:ind w:firstLine="0"/>
            </w:pPr>
            <w:r>
              <w:t>0</w:t>
            </w:r>
          </w:p>
        </w:tc>
        <w:tc>
          <w:tcPr>
            <w:tcW w:w="2239" w:type="dxa"/>
          </w:tcPr>
          <w:p w:rsidR="0044106F" w:rsidRDefault="0044106F" w:rsidP="00FA189B">
            <w:pPr>
              <w:ind w:firstLine="0"/>
            </w:pPr>
            <w:r>
              <w:t>0</w:t>
            </w:r>
          </w:p>
        </w:tc>
      </w:tr>
      <w:tr w:rsidR="0044106F" w:rsidTr="0044106F">
        <w:tc>
          <w:tcPr>
            <w:tcW w:w="2364" w:type="dxa"/>
          </w:tcPr>
          <w:p w:rsidR="0044106F" w:rsidRDefault="0044106F" w:rsidP="00FA189B">
            <w:pPr>
              <w:ind w:firstLine="0"/>
            </w:pPr>
            <w:r>
              <w:t>4</w:t>
            </w:r>
          </w:p>
        </w:tc>
        <w:tc>
          <w:tcPr>
            <w:tcW w:w="2473" w:type="dxa"/>
          </w:tcPr>
          <w:p w:rsidR="0044106F" w:rsidRDefault="0044106F" w:rsidP="00FA189B">
            <w:pPr>
              <w:ind w:firstLine="0"/>
            </w:pPr>
            <w:r>
              <w:t>ACC -&gt; PC</w:t>
            </w:r>
          </w:p>
        </w:tc>
        <w:tc>
          <w:tcPr>
            <w:tcW w:w="2500" w:type="dxa"/>
          </w:tcPr>
          <w:p w:rsidR="0044106F" w:rsidRDefault="0044106F" w:rsidP="00FA189B">
            <w:pPr>
              <w:ind w:firstLine="0"/>
            </w:pPr>
            <w:r>
              <w:t>4</w:t>
            </w:r>
          </w:p>
        </w:tc>
        <w:tc>
          <w:tcPr>
            <w:tcW w:w="2239" w:type="dxa"/>
          </w:tcPr>
          <w:p w:rsidR="0044106F" w:rsidRDefault="0044106F" w:rsidP="00FA189B">
            <w:pPr>
              <w:ind w:firstLine="0"/>
            </w:pPr>
            <w:r>
              <w:t>4</w:t>
            </w:r>
          </w:p>
        </w:tc>
      </w:tr>
    </w:tbl>
    <w:p w:rsidR="0044106F" w:rsidRDefault="0044106F" w:rsidP="00FA189B">
      <w:pPr>
        <w:ind w:firstLine="0"/>
      </w:pPr>
    </w:p>
    <w:p w:rsidR="004F039A" w:rsidRDefault="004F039A" w:rsidP="004F039A">
      <w:pPr>
        <w:pStyle w:val="Heading3"/>
        <w:ind w:firstLine="0"/>
      </w:pPr>
      <w:bookmarkStart w:id="54" w:name="_Toc5107059"/>
      <w:r>
        <w:lastRenderedPageBreak/>
        <w:t>Review</w:t>
      </w:r>
      <w:bookmarkEnd w:id="54"/>
    </w:p>
    <w:p w:rsidR="00ED1ADC" w:rsidRDefault="00182644" w:rsidP="00FA189B">
      <w:pPr>
        <w:ind w:firstLine="0"/>
      </w:pPr>
      <w:r>
        <w:t>The tests seemed to indicate that the processor was now correctly orchestrating the registers for the purposes of loading a new instruction to execute.</w:t>
      </w:r>
      <w:r w:rsidR="00ED1ADC">
        <w:t xml:space="preserve"> This forms a stable foundation for the rest of the application which will consist of a few more specific and complex model components (i.e the memory bank) and the creation of the view layer which will map onto the model which we have just created.</w:t>
      </w:r>
    </w:p>
    <w:p w:rsidR="00ED1ADC" w:rsidRDefault="00ED1ADC" w:rsidP="00FA189B">
      <w:pPr>
        <w:ind w:firstLine="0"/>
      </w:pPr>
    </w:p>
    <w:p w:rsidR="00ED1ADC" w:rsidRDefault="00ED1ADC" w:rsidP="00FA189B">
      <w:pPr>
        <w:ind w:firstLine="0"/>
      </w:pPr>
      <w:r>
        <w:t>The development of this stage was mostly hitch-free as it followed the plans set in place during the design stage, with the exception of forgetting to clear the flags creating a difficult bug to diagnose. However, the use of a run-time debugger greatly assisted me in finding and fixing the issue.</w:t>
      </w:r>
    </w:p>
    <w:p w:rsidR="00ED1ADC" w:rsidRDefault="00ED1ADC" w:rsidP="00FA189B">
      <w:pPr>
        <w:ind w:firstLine="0"/>
      </w:pPr>
    </w:p>
    <w:p w:rsidR="00182644" w:rsidRDefault="00D632DE" w:rsidP="00FA189B">
      <w:pPr>
        <w:ind w:firstLine="0"/>
      </w:pPr>
      <w:r>
        <w:t xml:space="preserve"> This meant I would then be able to move onto producing a rough UI that would show the state of the processor.</w:t>
      </w:r>
    </w:p>
    <w:p w:rsidR="002550BA" w:rsidRDefault="002550BA" w:rsidP="003C4B14">
      <w:pPr>
        <w:spacing w:line="480" w:lineRule="auto"/>
        <w:ind w:firstLine="0"/>
        <w:rPr>
          <w:rFonts w:asciiTheme="majorHAnsi" w:eastAsiaTheme="majorEastAsia" w:hAnsiTheme="majorHAnsi" w:cstheme="majorBidi"/>
          <w:b/>
          <w:bCs/>
          <w:u w:val="single"/>
        </w:rPr>
      </w:pPr>
      <w:r>
        <w:br w:type="page"/>
      </w:r>
    </w:p>
    <w:p w:rsidR="00D632DE" w:rsidRDefault="00D632DE" w:rsidP="00D632DE">
      <w:pPr>
        <w:pStyle w:val="Heading2"/>
      </w:pPr>
      <w:bookmarkStart w:id="55" w:name="_Toc5107060"/>
      <w:r>
        <w:lastRenderedPageBreak/>
        <w:t>Producing the rough UI</w:t>
      </w:r>
      <w:bookmarkEnd w:id="55"/>
    </w:p>
    <w:p w:rsidR="00D632DE" w:rsidRDefault="00D632DE" w:rsidP="00D632DE">
      <w:pPr>
        <w:ind w:firstLine="0"/>
      </w:pPr>
      <w:r>
        <w:t xml:space="preserve">By the end of this task there should be a rough UI that will be able to control the processor and display the memory. </w:t>
      </w:r>
      <w:proofErr w:type="gramStart"/>
      <w:r>
        <w:t>Also</w:t>
      </w:r>
      <w:proofErr w:type="gramEnd"/>
      <w:r>
        <w:t xml:space="preserve"> as part of this part of the development, I will work on the memory and interfacing that to the MAR and MDR.</w:t>
      </w:r>
    </w:p>
    <w:p w:rsidR="00D632DE" w:rsidRDefault="00D632DE" w:rsidP="00D632DE">
      <w:pPr>
        <w:ind w:firstLine="0"/>
      </w:pPr>
    </w:p>
    <w:p w:rsidR="00D632DE" w:rsidRDefault="00D632DE" w:rsidP="00D632DE">
      <w:pPr>
        <w:ind w:firstLine="0"/>
      </w:pPr>
      <w:r>
        <w:t>Whilst I primarily write code in Jetbrains Rider, for this task I switched to Visual Studio as this provides a helpful WYSIWYG editor that allows much more rapid development and prototyping for UI.</w:t>
      </w:r>
    </w:p>
    <w:p w:rsidR="00B23EF1" w:rsidRDefault="00B23EF1" w:rsidP="00D632DE">
      <w:pPr>
        <w:ind w:firstLine="0"/>
      </w:pPr>
    </w:p>
    <w:p w:rsidR="00B23EF1" w:rsidRDefault="00B23EF1" w:rsidP="00D632DE">
      <w:pPr>
        <w:ind w:firstLine="0"/>
      </w:pPr>
      <w:r>
        <w:t>I first drew up a version that was purely UI and was not bound to any data. I could present this to the potential user base to see what they thought of it. My first prototype did not include the memory display as I will still thinking of several different ways of implementing this. It needed to be flexible and concise as it would have to show or be capable of showing what is quite a large data set. So, I left a blank area that would eventually be filled with my prototype for showing the memory.</w:t>
      </w:r>
    </w:p>
    <w:p w:rsidR="00B23EF1" w:rsidRPr="00D632DE" w:rsidRDefault="00B23EF1" w:rsidP="00D632DE">
      <w:pPr>
        <w:ind w:firstLine="0"/>
      </w:pPr>
      <w:r>
        <w:rPr>
          <w:noProof/>
          <w:lang w:val="en-GB" w:eastAsia="en-GB"/>
        </w:rPr>
        <w:drawing>
          <wp:inline distT="0" distB="0" distL="0" distR="0" wp14:anchorId="18401CFD" wp14:editId="607779F1">
            <wp:extent cx="5943600" cy="3134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34360"/>
                    </a:xfrm>
                    <a:prstGeom prst="rect">
                      <a:avLst/>
                    </a:prstGeom>
                  </pic:spPr>
                </pic:pic>
              </a:graphicData>
            </a:graphic>
          </wp:inline>
        </w:drawing>
      </w:r>
    </w:p>
    <w:p w:rsidR="00182644" w:rsidRDefault="00B23EF1" w:rsidP="00FA189B">
      <w:pPr>
        <w:ind w:firstLine="0"/>
      </w:pPr>
      <w:r>
        <w:t xml:space="preserve">It follows the general convention of application layouts with a space left for a toolbar at the top and a tabbed display on the </w:t>
      </w:r>
      <w:proofErr w:type="gramStart"/>
      <w:r>
        <w:t>left hand</w:t>
      </w:r>
      <w:proofErr w:type="gramEnd"/>
      <w:r>
        <w:t xml:space="preserve"> side. This allows more information to be included in a view without cluttering it, as you only show information relevant to the user’s experience at that time. I started off with two tabs, one for displaying information about the processors current state and another that will eventually hold the controls for loading a program and data into the memory.</w:t>
      </w:r>
    </w:p>
    <w:p w:rsidR="00EF4BBF" w:rsidRDefault="00EF4BBF" w:rsidP="00FA189B">
      <w:pPr>
        <w:ind w:firstLine="0"/>
      </w:pPr>
    </w:p>
    <w:p w:rsidR="00EF4BBF" w:rsidRDefault="00EF4BBF" w:rsidP="00FA189B">
      <w:pPr>
        <w:ind w:firstLine="0"/>
      </w:pPr>
      <w:r>
        <w:t xml:space="preserve">Controls such as the speed and manually cycling the clock are displayed in a space at the bottom. This is because I expect the user to want to always be able to easily access these and placing them within a menu </w:t>
      </w:r>
      <w:r>
        <w:lastRenderedPageBreak/>
        <w:t>structure would overcomplicate the experiences and slow down the user when they are trying to complete a task.</w:t>
      </w:r>
    </w:p>
    <w:p w:rsidR="00747307" w:rsidRDefault="00747307" w:rsidP="00FA189B">
      <w:pPr>
        <w:ind w:firstLine="0"/>
      </w:pPr>
    </w:p>
    <w:p w:rsidR="00747307" w:rsidRDefault="00747307" w:rsidP="00747307">
      <w:pPr>
        <w:ind w:firstLine="0"/>
      </w:pPr>
      <w:r>
        <w:t>Hooking these into the actual data model was quite easy due to the modular design. I was able to extend the clock system to include a third and final stage “UpdateUI” which triggers the application to update the view to show the now changed data of the model after the rise and fall of the processor. I may want to change this behavior eventually so that it shows the Rise and the Fall separately to clearly demonstrate to an end-user how this specific functionality of the processor works.</w:t>
      </w:r>
    </w:p>
    <w:p w:rsidR="00747307" w:rsidRDefault="00747307" w:rsidP="00747307">
      <w:pPr>
        <w:ind w:firstLine="0"/>
        <w:jc w:val="center"/>
      </w:pPr>
      <w:r>
        <w:rPr>
          <w:noProof/>
          <w:lang w:val="en-GB" w:eastAsia="en-GB"/>
        </w:rPr>
        <w:drawing>
          <wp:inline distT="0" distB="0" distL="0" distR="0" wp14:anchorId="7D811372" wp14:editId="5BD3EADB">
            <wp:extent cx="4953000" cy="4133850"/>
            <wp:effectExtent l="0" t="0" r="0" b="0"/>
            <wp:docPr id="17" name="Picture 17" descr="https://ss.noahstride.co.uk/screens/2018/12/devenv_2018-12-09_11-4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8/12/devenv_2018-12-09_11-45-3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0" cy="4133850"/>
                    </a:xfrm>
                    <a:prstGeom prst="rect">
                      <a:avLst/>
                    </a:prstGeom>
                    <a:noFill/>
                    <a:ln>
                      <a:noFill/>
                    </a:ln>
                  </pic:spPr>
                </pic:pic>
              </a:graphicData>
            </a:graphic>
          </wp:inline>
        </w:drawing>
      </w:r>
    </w:p>
    <w:p w:rsidR="00747307" w:rsidRDefault="00747307" w:rsidP="00747307">
      <w:pPr>
        <w:ind w:firstLine="0"/>
      </w:pPr>
      <w:r>
        <w:t>Here we see that the Form instantiates a new processor object and then hooks into the UpdateUI event to trigger the ProcOnUpdateUI method. This goes through each of the UI elements and sets them to the value from the processor. As this function continues to grow, it may make sense to investigate only updating specific parts of the UI, or rate-limiting the updates. If the processor is running at 100hz, it may make more sense to only update the UI every 10 frames otherwise it will put a strain on the host machine which may become slow and unresponsive.</w:t>
      </w:r>
    </w:p>
    <w:p w:rsidR="00747307" w:rsidRDefault="00747307" w:rsidP="00747307">
      <w:pPr>
        <w:ind w:firstLine="0"/>
      </w:pPr>
    </w:p>
    <w:p w:rsidR="00747307" w:rsidRDefault="00747307" w:rsidP="00747307">
      <w:pPr>
        <w:ind w:firstLine="0"/>
      </w:pPr>
      <w:r>
        <w:lastRenderedPageBreak/>
        <w:t>The Form also drives the processor using the built-in .net Windows Form Timer. I decided to use their implementation of the Timer as I doubted that I would require anything unusual or specific that would warrant writing my own Timer system. The Slider on the UI then hooks into this to change the interval of the Timer.</w:t>
      </w:r>
    </w:p>
    <w:p w:rsidR="00747307" w:rsidRDefault="00747307" w:rsidP="00747307">
      <w:pPr>
        <w:ind w:firstLine="0"/>
        <w:jc w:val="center"/>
      </w:pPr>
      <w:r>
        <w:rPr>
          <w:noProof/>
          <w:lang w:val="en-GB" w:eastAsia="en-GB"/>
        </w:rPr>
        <w:drawing>
          <wp:inline distT="0" distB="0" distL="0" distR="0" wp14:anchorId="6BE5C9DE" wp14:editId="697E4295">
            <wp:extent cx="5943600" cy="1553749"/>
            <wp:effectExtent l="0" t="0" r="0" b="8890"/>
            <wp:docPr id="18" name="Picture 18" descr="https://ss.noahstride.co.uk/screens/2018/12/devenv_2018-12-09_11-4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8/12/devenv_2018-12-09_11-47-1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553749"/>
                    </a:xfrm>
                    <a:prstGeom prst="rect">
                      <a:avLst/>
                    </a:prstGeom>
                    <a:noFill/>
                    <a:ln>
                      <a:noFill/>
                    </a:ln>
                  </pic:spPr>
                </pic:pic>
              </a:graphicData>
            </a:graphic>
          </wp:inline>
        </w:drawing>
      </w:r>
    </w:p>
    <w:p w:rsidR="00747307" w:rsidRDefault="00747307" w:rsidP="00747307">
      <w:pPr>
        <w:ind w:firstLine="0"/>
      </w:pPr>
      <w:r>
        <w:t>The logic also includes a simple test to make sure we disable the Timer when they have selected 0 Hz and then return out of the method. If we didn’t then a DivideByZeroException would be thrown when we try to complete the math on the last line.</w:t>
      </w:r>
    </w:p>
    <w:p w:rsidR="002B2C43" w:rsidRDefault="002B2C43" w:rsidP="00747307">
      <w:pPr>
        <w:ind w:firstLine="0"/>
      </w:pPr>
    </w:p>
    <w:p w:rsidR="002B2C43" w:rsidRDefault="002B2C43" w:rsidP="002B2C43">
      <w:pPr>
        <w:pStyle w:val="Heading3"/>
        <w:ind w:firstLine="0"/>
      </w:pPr>
      <w:bookmarkStart w:id="56" w:name="_Toc5107061"/>
      <w:r>
        <w:t>Validation</w:t>
      </w:r>
      <w:bookmarkEnd w:id="56"/>
    </w:p>
    <w:p w:rsidR="002B2C43" w:rsidRPr="008D1315" w:rsidRDefault="002B2C43" w:rsidP="002B2C43">
      <w:pPr>
        <w:ind w:firstLine="0"/>
      </w:pPr>
      <w:r>
        <w:t>The main UI mainly consists of read-only elements and is therefore light on data validation, as a majority of this will exist in the more specific Memory Bank UI. Some validation does exist however.</w:t>
      </w:r>
      <w:r w:rsidR="008D1315">
        <w:t xml:space="preserve"> </w:t>
      </w:r>
      <w:r w:rsidR="008D1315" w:rsidRPr="008D1315">
        <w:rPr>
          <w:b/>
        </w:rPr>
        <w:t>Please see the testing section</w:t>
      </w:r>
      <w:r w:rsidR="008D1315">
        <w:rPr>
          <w:b/>
        </w:rPr>
        <w:t xml:space="preserve"> for testing of this validation</w:t>
      </w:r>
      <w:r w:rsidR="008D1315">
        <w:t xml:space="preserve"> to ensure that it behaves correctly with valid, extreme valid and invalid data.</w:t>
      </w:r>
    </w:p>
    <w:p w:rsidR="002B2C43" w:rsidRDefault="002B2C43" w:rsidP="002B2C43">
      <w:pPr>
        <w:ind w:firstLine="0"/>
      </w:pPr>
    </w:p>
    <w:tbl>
      <w:tblPr>
        <w:tblStyle w:val="APAReport"/>
        <w:tblW w:w="0" w:type="auto"/>
        <w:tblLook w:val="04A0" w:firstRow="1" w:lastRow="0" w:firstColumn="1" w:lastColumn="0" w:noHBand="0" w:noVBand="1"/>
      </w:tblPr>
      <w:tblGrid>
        <w:gridCol w:w="1668"/>
        <w:gridCol w:w="2551"/>
        <w:gridCol w:w="5357"/>
      </w:tblGrid>
      <w:tr w:rsidR="002B2C43" w:rsidTr="002B2C43">
        <w:trPr>
          <w:cnfStyle w:val="100000000000" w:firstRow="1" w:lastRow="0" w:firstColumn="0" w:lastColumn="0" w:oddVBand="0" w:evenVBand="0" w:oddHBand="0" w:evenHBand="0" w:firstRowFirstColumn="0" w:firstRowLastColumn="0" w:lastRowFirstColumn="0" w:lastRowLastColumn="0"/>
        </w:trPr>
        <w:tc>
          <w:tcPr>
            <w:tcW w:w="1668" w:type="dxa"/>
          </w:tcPr>
          <w:p w:rsidR="002B2C43" w:rsidRDefault="002B2C43" w:rsidP="002B2C43">
            <w:r>
              <w:t>Element</w:t>
            </w:r>
          </w:p>
        </w:tc>
        <w:tc>
          <w:tcPr>
            <w:tcW w:w="2551" w:type="dxa"/>
          </w:tcPr>
          <w:p w:rsidR="002B2C43" w:rsidRDefault="002B2C43" w:rsidP="002B2C43">
            <w:r>
              <w:t>Acceptable Values</w:t>
            </w:r>
          </w:p>
        </w:tc>
        <w:tc>
          <w:tcPr>
            <w:tcW w:w="5357" w:type="dxa"/>
          </w:tcPr>
          <w:p w:rsidR="002B2C43" w:rsidRDefault="002B2C43" w:rsidP="002B2C43">
            <w:r>
              <w:t>Justification and methodology</w:t>
            </w:r>
          </w:p>
        </w:tc>
      </w:tr>
      <w:tr w:rsidR="002B2C43" w:rsidTr="002B2C43">
        <w:tc>
          <w:tcPr>
            <w:tcW w:w="1668" w:type="dxa"/>
          </w:tcPr>
          <w:p w:rsidR="002B2C43" w:rsidRDefault="002B2C43" w:rsidP="002B2C43">
            <w:r>
              <w:t>txtClockRate</w:t>
            </w:r>
          </w:p>
        </w:tc>
        <w:tc>
          <w:tcPr>
            <w:tcW w:w="2551" w:type="dxa"/>
          </w:tcPr>
          <w:p w:rsidR="002B2C43" w:rsidRDefault="002B2C43" w:rsidP="002B2C43">
            <w:r>
              <w:t>0 and 1 to 100 inclusive.</w:t>
            </w:r>
          </w:p>
        </w:tc>
        <w:tc>
          <w:tcPr>
            <w:tcW w:w="5357" w:type="dxa"/>
          </w:tcPr>
          <w:p w:rsidR="002B2C43" w:rsidRDefault="002B2C43" w:rsidP="002B2C43">
            <w:r>
              <w:t>0 allows the user to disable the auto-clocking feature. Values over 100 could place strain on the application and the user’s system, and pose no real educational value to the user.  Nonsensical values could cause the system to crash without proper validation.</w:t>
            </w:r>
          </w:p>
          <w:p w:rsidR="002B2C43" w:rsidRDefault="002B2C43" w:rsidP="002B2C43"/>
          <w:p w:rsidR="002B2C43" w:rsidRDefault="002B2C43" w:rsidP="002B2C43">
            <w:r>
              <w:t>The element makes use of a number entry selector which is provided by .net. This input type restricts entry to only valid numbers and prevents entry of invalid strings, including maximums and minimums.</w:t>
            </w:r>
          </w:p>
        </w:tc>
      </w:tr>
    </w:tbl>
    <w:p w:rsidR="002B2C43" w:rsidRDefault="002B2C43" w:rsidP="002B2C43">
      <w:pPr>
        <w:ind w:firstLine="0"/>
      </w:pPr>
    </w:p>
    <w:p w:rsidR="002B2C43" w:rsidRDefault="002B2C43" w:rsidP="00747307">
      <w:pPr>
        <w:ind w:firstLine="0"/>
      </w:pPr>
    </w:p>
    <w:p w:rsidR="00747307" w:rsidRPr="00FA189B" w:rsidRDefault="00747307" w:rsidP="00747307">
      <w:pPr>
        <w:ind w:firstLine="0"/>
      </w:pPr>
    </w:p>
    <w:p w:rsidR="00747307" w:rsidRDefault="00747307" w:rsidP="00747307">
      <w:pPr>
        <w:pStyle w:val="Heading3"/>
        <w:ind w:firstLine="0"/>
      </w:pPr>
      <w:bookmarkStart w:id="57" w:name="_Toc5107062"/>
      <w:r>
        <w:t>Testing</w:t>
      </w:r>
      <w:bookmarkEnd w:id="57"/>
    </w:p>
    <w:p w:rsidR="00747307" w:rsidRDefault="00747307" w:rsidP="00747307">
      <w:pPr>
        <w:ind w:firstLine="0"/>
      </w:pPr>
      <w:r>
        <w:t>With the core functionality of the model already tested, we now need to make sure that the same values are reflected within the UI. There are also a few more elements to be tested including the clock step button, and the clock rate entry.</w:t>
      </w:r>
    </w:p>
    <w:tbl>
      <w:tblPr>
        <w:tblStyle w:val="APAReport"/>
        <w:tblW w:w="0" w:type="auto"/>
        <w:tblLook w:val="04A0" w:firstRow="1" w:lastRow="0" w:firstColumn="1" w:lastColumn="0" w:noHBand="0" w:noVBand="1"/>
      </w:tblPr>
      <w:tblGrid>
        <w:gridCol w:w="3192"/>
        <w:gridCol w:w="3192"/>
        <w:gridCol w:w="3192"/>
      </w:tblGrid>
      <w:tr w:rsidR="00747307" w:rsidTr="00747307">
        <w:trPr>
          <w:cnfStyle w:val="100000000000" w:firstRow="1" w:lastRow="0" w:firstColumn="0" w:lastColumn="0" w:oddVBand="0" w:evenVBand="0" w:oddHBand="0" w:evenHBand="0" w:firstRowFirstColumn="0" w:firstRowLastColumn="0" w:lastRowFirstColumn="0" w:lastRowLastColumn="0"/>
        </w:trPr>
        <w:tc>
          <w:tcPr>
            <w:tcW w:w="3192" w:type="dxa"/>
          </w:tcPr>
          <w:p w:rsidR="00747307" w:rsidRDefault="00747307" w:rsidP="00747307">
            <w:r>
              <w:t>Test</w:t>
            </w:r>
          </w:p>
        </w:tc>
        <w:tc>
          <w:tcPr>
            <w:tcW w:w="3192" w:type="dxa"/>
          </w:tcPr>
          <w:p w:rsidR="00747307" w:rsidRDefault="00747307" w:rsidP="00747307">
            <w:r>
              <w:t>Expected Result</w:t>
            </w:r>
          </w:p>
        </w:tc>
        <w:tc>
          <w:tcPr>
            <w:tcW w:w="3192" w:type="dxa"/>
          </w:tcPr>
          <w:p w:rsidR="00747307" w:rsidRDefault="00747307" w:rsidP="00747307">
            <w:r>
              <w:t>Actual Result</w:t>
            </w:r>
          </w:p>
        </w:tc>
      </w:tr>
      <w:tr w:rsidR="00747307" w:rsidTr="00747307">
        <w:tc>
          <w:tcPr>
            <w:tcW w:w="3192" w:type="dxa"/>
          </w:tcPr>
          <w:p w:rsidR="00747307" w:rsidRDefault="00747307" w:rsidP="00747307">
            <w:r>
              <w:t>Pressing “Clock Step” and checking results via debug</w:t>
            </w:r>
          </w:p>
        </w:tc>
        <w:tc>
          <w:tcPr>
            <w:tcW w:w="3192" w:type="dxa"/>
          </w:tcPr>
          <w:p w:rsidR="00747307" w:rsidRDefault="00747307" w:rsidP="00747307">
            <w:r>
              <w:t>This should cause the application to iterate through one clock cycle. In this case we should see the various registers behaving as they did in “Wire Framing the Classes” testing. This means when the fetch instruction completes (5 clock cycles), we should see the PC displaying 4.</w:t>
            </w:r>
          </w:p>
        </w:tc>
        <w:tc>
          <w:tcPr>
            <w:tcW w:w="3192" w:type="dxa"/>
          </w:tcPr>
          <w:p w:rsidR="00747307" w:rsidRDefault="00747307" w:rsidP="00747307">
            <w:r>
              <w:t>When clicked 5 times (the length of the fetch instruction) we see the PC increment a full 2 words to display 4.</w:t>
            </w:r>
          </w:p>
        </w:tc>
      </w:tr>
      <w:tr w:rsidR="00747307" w:rsidTr="00747307">
        <w:tc>
          <w:tcPr>
            <w:tcW w:w="3192" w:type="dxa"/>
          </w:tcPr>
          <w:p w:rsidR="00747307" w:rsidRDefault="00747307" w:rsidP="00747307"/>
        </w:tc>
        <w:tc>
          <w:tcPr>
            <w:tcW w:w="3192" w:type="dxa"/>
          </w:tcPr>
          <w:p w:rsidR="00747307" w:rsidRDefault="00747307" w:rsidP="00747307"/>
        </w:tc>
        <w:tc>
          <w:tcPr>
            <w:tcW w:w="3192" w:type="dxa"/>
          </w:tcPr>
          <w:p w:rsidR="00747307" w:rsidRDefault="00747307" w:rsidP="00747307"/>
        </w:tc>
      </w:tr>
      <w:tr w:rsidR="00747307" w:rsidTr="00747307">
        <w:tc>
          <w:tcPr>
            <w:tcW w:w="3192" w:type="dxa"/>
          </w:tcPr>
          <w:p w:rsidR="00747307" w:rsidRDefault="00747307" w:rsidP="00747307">
            <w:r>
              <w:t>Pressing “Clock Step” and checking the results via the UI</w:t>
            </w:r>
          </w:p>
        </w:tc>
        <w:tc>
          <w:tcPr>
            <w:tcW w:w="3192" w:type="dxa"/>
          </w:tcPr>
          <w:p w:rsidR="00747307" w:rsidRDefault="00747307" w:rsidP="00747307">
            <w:r>
              <w:t>The UI should match the data that is shown within the debug tool as tested above.</w:t>
            </w:r>
          </w:p>
        </w:tc>
        <w:tc>
          <w:tcPr>
            <w:tcW w:w="3192" w:type="dxa"/>
          </w:tcPr>
          <w:p w:rsidR="00747307" w:rsidRDefault="00747307" w:rsidP="00747307">
            <w:r>
              <w:t>The view correctly matches the data within the model and shows 4 as the value for Program Counter.</w:t>
            </w:r>
          </w:p>
        </w:tc>
      </w:tr>
      <w:tr w:rsidR="00747307" w:rsidTr="00747307">
        <w:tc>
          <w:tcPr>
            <w:tcW w:w="3192" w:type="dxa"/>
          </w:tcPr>
          <w:p w:rsidR="00747307" w:rsidRDefault="00747307" w:rsidP="00747307">
            <w:r>
              <w:t>Setting the Clock Rate to 0</w:t>
            </w:r>
          </w:p>
        </w:tc>
        <w:tc>
          <w:tcPr>
            <w:tcW w:w="3192" w:type="dxa"/>
          </w:tcPr>
          <w:p w:rsidR="00747307" w:rsidRDefault="00747307" w:rsidP="00747307">
            <w:r>
              <w:t>The Clock Rate displayed on the UI should be 0, and it should not clock the processor.</w:t>
            </w:r>
          </w:p>
        </w:tc>
        <w:tc>
          <w:tcPr>
            <w:tcW w:w="3192" w:type="dxa"/>
          </w:tcPr>
          <w:p w:rsidR="00747307" w:rsidRDefault="00747307" w:rsidP="00747307">
            <w:r>
              <w:t>The processor does nothing as expected.</w:t>
            </w:r>
          </w:p>
        </w:tc>
      </w:tr>
      <w:tr w:rsidR="00747307" w:rsidTr="00747307">
        <w:tc>
          <w:tcPr>
            <w:tcW w:w="3192" w:type="dxa"/>
          </w:tcPr>
          <w:p w:rsidR="00747307" w:rsidRDefault="00747307" w:rsidP="00747307">
            <w:r>
              <w:t>Setting the Clock Rate to 1</w:t>
            </w:r>
          </w:p>
        </w:tc>
        <w:tc>
          <w:tcPr>
            <w:tcW w:w="3192" w:type="dxa"/>
          </w:tcPr>
          <w:p w:rsidR="00747307" w:rsidRDefault="00747307" w:rsidP="00747307">
            <w:r>
              <w:t>The processor should slowly (1 per second) clock itself and this should be visible by the changing values.</w:t>
            </w:r>
          </w:p>
        </w:tc>
        <w:tc>
          <w:tcPr>
            <w:tcW w:w="3192" w:type="dxa"/>
          </w:tcPr>
          <w:p w:rsidR="00747307" w:rsidRDefault="00747307" w:rsidP="00747307">
            <w:r>
              <w:t>The values change as expected, without direct interaction from the user.</w:t>
            </w:r>
          </w:p>
        </w:tc>
      </w:tr>
      <w:tr w:rsidR="00747307" w:rsidTr="00747307">
        <w:tc>
          <w:tcPr>
            <w:tcW w:w="3192" w:type="dxa"/>
          </w:tcPr>
          <w:p w:rsidR="00747307" w:rsidRDefault="00747307" w:rsidP="00747307">
            <w:r>
              <w:t>Setting the Clock Rate to 100</w:t>
            </w:r>
          </w:p>
        </w:tc>
        <w:tc>
          <w:tcPr>
            <w:tcW w:w="3192" w:type="dxa"/>
          </w:tcPr>
          <w:p w:rsidR="00747307" w:rsidRDefault="00747307" w:rsidP="00747307">
            <w:r>
              <w:t>The processor should increment the registers as expected and remain responsive.</w:t>
            </w:r>
          </w:p>
        </w:tc>
        <w:tc>
          <w:tcPr>
            <w:tcW w:w="3192" w:type="dxa"/>
          </w:tcPr>
          <w:p w:rsidR="00747307" w:rsidRDefault="00747307" w:rsidP="00747307">
            <w:r>
              <w:t>The processor increments as expected without interaction from the user and host machine CPU usage increase minorly but the application remains responsive.</w:t>
            </w:r>
          </w:p>
        </w:tc>
      </w:tr>
      <w:tr w:rsidR="00747307" w:rsidTr="00747307">
        <w:tc>
          <w:tcPr>
            <w:tcW w:w="3192" w:type="dxa"/>
          </w:tcPr>
          <w:p w:rsidR="00747307" w:rsidRDefault="00747307" w:rsidP="00747307">
            <w:r>
              <w:lastRenderedPageBreak/>
              <w:t>Setting the Clock Rate to 666</w:t>
            </w:r>
          </w:p>
        </w:tc>
        <w:tc>
          <w:tcPr>
            <w:tcW w:w="3192" w:type="dxa"/>
          </w:tcPr>
          <w:p w:rsidR="00747307" w:rsidRDefault="00747307" w:rsidP="00747307">
            <w:r>
              <w:t>The field should, as configured, cap itself to a maximum value of 100 and reset to 100 after any unacceptable values.</w:t>
            </w:r>
          </w:p>
        </w:tc>
        <w:tc>
          <w:tcPr>
            <w:tcW w:w="3192" w:type="dxa"/>
          </w:tcPr>
          <w:p w:rsidR="00747307" w:rsidRDefault="00747307" w:rsidP="00747307">
            <w:r>
              <w:t>The field immediately changes back to 100 after being set above this limit.</w:t>
            </w:r>
          </w:p>
        </w:tc>
      </w:tr>
      <w:tr w:rsidR="00566831" w:rsidTr="00747307">
        <w:tc>
          <w:tcPr>
            <w:tcW w:w="3192" w:type="dxa"/>
          </w:tcPr>
          <w:p w:rsidR="00566831" w:rsidRDefault="00566831" w:rsidP="00747307">
            <w:r>
              <w:t>Setting the Clock Rate to “azerty”</w:t>
            </w:r>
          </w:p>
        </w:tc>
        <w:tc>
          <w:tcPr>
            <w:tcW w:w="3192" w:type="dxa"/>
          </w:tcPr>
          <w:p w:rsidR="00566831" w:rsidRDefault="00566831" w:rsidP="00747307">
            <w:r>
              <w:t>It should not be possible to enter letters.</w:t>
            </w:r>
          </w:p>
        </w:tc>
        <w:tc>
          <w:tcPr>
            <w:tcW w:w="3192" w:type="dxa"/>
          </w:tcPr>
          <w:p w:rsidR="00566831" w:rsidRDefault="00566831" w:rsidP="00747307">
            <w:r>
              <w:t>It is not possible to enter letters.</w:t>
            </w:r>
          </w:p>
        </w:tc>
      </w:tr>
      <w:tr w:rsidR="00747307" w:rsidTr="00747307">
        <w:tc>
          <w:tcPr>
            <w:tcW w:w="3192" w:type="dxa"/>
          </w:tcPr>
          <w:p w:rsidR="00747307" w:rsidRDefault="00747307" w:rsidP="00747307">
            <w:r>
              <w:t>Setting the Clock Rate to 12.34</w:t>
            </w:r>
          </w:p>
        </w:tc>
        <w:tc>
          <w:tcPr>
            <w:tcW w:w="3192" w:type="dxa"/>
          </w:tcPr>
          <w:p w:rsidR="00747307" w:rsidRDefault="00747307" w:rsidP="00747307">
            <w:r>
              <w:t>The Clock Rate should round down to 12 and the UI should show this.</w:t>
            </w:r>
          </w:p>
        </w:tc>
        <w:tc>
          <w:tcPr>
            <w:tcW w:w="3192" w:type="dxa"/>
          </w:tcPr>
          <w:p w:rsidR="00747307" w:rsidRPr="00C370C8" w:rsidRDefault="00747307" w:rsidP="00747307">
            <w:r>
              <w:rPr>
                <w:b/>
              </w:rPr>
              <w:t>The Clock Rate sets itself to 12.34 but the Clock Rate entry box rounds down to show 12. This means the UI is inconsistent in handling Decimal Places!</w:t>
            </w:r>
          </w:p>
        </w:tc>
      </w:tr>
    </w:tbl>
    <w:p w:rsidR="00747307" w:rsidRDefault="00747307" w:rsidP="00747307">
      <w:pPr>
        <w:ind w:firstLine="0"/>
      </w:pPr>
    </w:p>
    <w:p w:rsidR="00637E6A" w:rsidRDefault="00637E6A" w:rsidP="00637E6A">
      <w:pPr>
        <w:pStyle w:val="Heading3"/>
        <w:ind w:firstLine="0"/>
      </w:pPr>
      <w:bookmarkStart w:id="58" w:name="_Toc5107063"/>
      <w:r>
        <w:t>Bug Fixes</w:t>
      </w:r>
      <w:bookmarkEnd w:id="58"/>
    </w:p>
    <w:p w:rsidR="00651153" w:rsidRDefault="00747307" w:rsidP="00747307">
      <w:pPr>
        <w:ind w:firstLine="0"/>
      </w:pPr>
      <w:r>
        <w:t xml:space="preserve">Whilst most of the testing was successful, it did discover </w:t>
      </w:r>
      <w:proofErr w:type="gramStart"/>
      <w:r>
        <w:t>a</w:t>
      </w:r>
      <w:proofErr w:type="gramEnd"/>
      <w:r>
        <w:t xml:space="preserve"> inconsistency in the way the UI displays information. The selection box for the Clock Rate allows a user to enter a decimal value, and holds this value but by default only displays it as an integer. This means that whilst the value was actually 12.34, the user thought it had been rounded down to 12.</w:t>
      </w:r>
    </w:p>
    <w:p w:rsidR="00747307" w:rsidRDefault="00747307" w:rsidP="00747307">
      <w:pPr>
        <w:ind w:firstLine="0"/>
        <w:jc w:val="center"/>
      </w:pPr>
      <w:r>
        <w:rPr>
          <w:noProof/>
          <w:lang w:val="en-GB" w:eastAsia="en-GB"/>
        </w:rPr>
        <w:lastRenderedPageBreak/>
        <w:drawing>
          <wp:inline distT="0" distB="0" distL="0" distR="0" wp14:anchorId="2BCD2E90" wp14:editId="79801B62">
            <wp:extent cx="3381375" cy="3686175"/>
            <wp:effectExtent l="0" t="0" r="9525" b="9525"/>
            <wp:docPr id="19" name="Picture 19" descr="https://ss.noahstride.co.uk/screens/2018/12/WINWORD_2018-12-09_13-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s.noahstride.co.uk/screens/2018/12/WINWORD_2018-12-09_13-08-2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1375" cy="3686175"/>
                    </a:xfrm>
                    <a:prstGeom prst="rect">
                      <a:avLst/>
                    </a:prstGeom>
                    <a:noFill/>
                    <a:ln>
                      <a:noFill/>
                    </a:ln>
                  </pic:spPr>
                </pic:pic>
              </a:graphicData>
            </a:graphic>
          </wp:inline>
        </w:drawing>
      </w:r>
    </w:p>
    <w:p w:rsidR="0090448B" w:rsidRDefault="00747307" w:rsidP="00747307">
      <w:pPr>
        <w:ind w:firstLine="0"/>
      </w:pPr>
      <w:r>
        <w:t>Resolving this was as simple as changing the ValueChanged method to begin by using Math.Round to set the value. This meant it was not only rounded in the data, but also correctly rounded in both the sections on the UI where it is shown</w:t>
      </w:r>
    </w:p>
    <w:p w:rsidR="00651153" w:rsidRDefault="00651153" w:rsidP="00747307">
      <w:pPr>
        <w:ind w:firstLine="0"/>
      </w:pPr>
    </w:p>
    <w:p w:rsidR="00651153" w:rsidRDefault="00651153" w:rsidP="00651153">
      <w:pPr>
        <w:pStyle w:val="Heading3"/>
        <w:ind w:firstLine="0"/>
      </w:pPr>
      <w:bookmarkStart w:id="59" w:name="_Toc5107064"/>
      <w:r>
        <w:t>Review</w:t>
      </w:r>
      <w:bookmarkEnd w:id="59"/>
    </w:p>
    <w:p w:rsidR="00651153" w:rsidRDefault="00651153" w:rsidP="00651153">
      <w:pPr>
        <w:ind w:firstLine="0"/>
      </w:pPr>
      <w:r>
        <w:t>This stage of development represents the first chunk of UI development and the acceptance of user input, making the testing of validation even more important.</w:t>
      </w:r>
      <w:r w:rsidR="004A45BC">
        <w:t xml:space="preserve"> Here testing the system successfully caught an unexpected behavior and allowed me to rectify it, demonstrating the importance of the testing process at each stage of development.</w:t>
      </w:r>
    </w:p>
    <w:p w:rsidR="00364425" w:rsidRDefault="00364425" w:rsidP="00651153">
      <w:pPr>
        <w:ind w:firstLine="0"/>
      </w:pPr>
    </w:p>
    <w:p w:rsidR="00364425" w:rsidRDefault="00364425" w:rsidP="00651153">
      <w:pPr>
        <w:ind w:firstLine="0"/>
      </w:pPr>
      <w:r>
        <w:t>The bug was relatively easy to fix as it was mainly cosmetic, and did not involve any deeper issues with the model itself. This demonstrates the advantage of the split model-view architecture.</w:t>
      </w:r>
    </w:p>
    <w:p w:rsidR="004A45BC" w:rsidRDefault="004A45BC" w:rsidP="00651153">
      <w:pPr>
        <w:ind w:firstLine="0"/>
      </w:pPr>
    </w:p>
    <w:p w:rsidR="004A45BC" w:rsidRDefault="004A45BC" w:rsidP="00651153">
      <w:pPr>
        <w:ind w:firstLine="0"/>
      </w:pPr>
      <w:r>
        <w:t>With the basic frame of the UI complete, I was now able to move onto producing the more specialized Memory Bank UI which will sit within this frame. Since it was of sufficient complexity it made sense to break it down into its own separate work.</w:t>
      </w:r>
    </w:p>
    <w:p w:rsidR="00651153" w:rsidRDefault="00651153" w:rsidP="00651153">
      <w:pPr>
        <w:spacing w:line="480" w:lineRule="auto"/>
        <w:ind w:firstLine="0"/>
        <w:rPr>
          <w:rFonts w:asciiTheme="majorHAnsi" w:eastAsiaTheme="majorEastAsia" w:hAnsiTheme="majorHAnsi" w:cstheme="majorBidi"/>
          <w:b/>
          <w:bCs/>
          <w:u w:val="single"/>
        </w:rPr>
      </w:pPr>
      <w:r>
        <w:br w:type="page"/>
      </w:r>
    </w:p>
    <w:p w:rsidR="00747307" w:rsidRPr="00FA189B" w:rsidRDefault="00747307" w:rsidP="00651153">
      <w:pPr>
        <w:spacing w:line="480" w:lineRule="auto"/>
        <w:ind w:firstLine="0"/>
      </w:pPr>
    </w:p>
    <w:p w:rsidR="00747307" w:rsidRDefault="00747307">
      <w:pPr>
        <w:pStyle w:val="Heading2"/>
      </w:pPr>
      <w:bookmarkStart w:id="60" w:name="_Toc5107065"/>
      <w:r>
        <w:t xml:space="preserve">Producing the </w:t>
      </w:r>
      <w:r w:rsidR="00A1599B">
        <w:t>Memory Bank UI</w:t>
      </w:r>
      <w:bookmarkEnd w:id="60"/>
    </w:p>
    <w:p w:rsidR="00747307" w:rsidRDefault="00747307" w:rsidP="00747307">
      <w:pPr>
        <w:ind w:firstLine="0"/>
      </w:pPr>
      <w:r>
        <w:t xml:space="preserve">I felt that I would need to create the memory </w:t>
      </w:r>
      <w:r w:rsidR="00A1599B">
        <w:t>UI separately from the rest of the UI components because it had sufficient complexity and design requirements that it would need separate, specific and detailed testing.</w:t>
      </w:r>
    </w:p>
    <w:p w:rsidR="009D5F4F" w:rsidRDefault="009D5F4F" w:rsidP="00747307">
      <w:pPr>
        <w:ind w:firstLine="0"/>
      </w:pPr>
    </w:p>
    <w:p w:rsidR="009D5F4F" w:rsidRDefault="009D5F4F" w:rsidP="00747307">
      <w:pPr>
        <w:ind w:firstLine="0"/>
      </w:pPr>
      <w:r>
        <w:t>I knew that this part of the UI would require lots of repeating elements and hence in the spirit of DRY (Don’t Repeat Yourself) I decided to break it down into three elements, so that code could be reused effectively. First</w:t>
      </w:r>
      <w:r w:rsidR="003853E5">
        <w:t>,</w:t>
      </w:r>
      <w:r>
        <w:t xml:space="preserve"> I would develop the individual cells that will display a byte or single address of memory, then the row that will contain those and finally the overall MemoryBank container that will set up the rows and organize their layout.</w:t>
      </w:r>
    </w:p>
    <w:p w:rsidR="00AD0813" w:rsidRDefault="00AD0813" w:rsidP="00747307">
      <w:pPr>
        <w:ind w:firstLine="0"/>
      </w:pPr>
    </w:p>
    <w:p w:rsidR="00AD0813" w:rsidRDefault="00AD0813" w:rsidP="00747307">
      <w:pPr>
        <w:ind w:firstLine="0"/>
      </w:pPr>
      <w:r>
        <w:t>The MemoryBankCell is a relatively simple unit that contains a text box, for now filled with dummy data to show what it could look like, as well as a label that indicates the address of that byte.</w:t>
      </w:r>
    </w:p>
    <w:p w:rsidR="00AD0813" w:rsidRDefault="00AD0813" w:rsidP="00AD0813">
      <w:pPr>
        <w:ind w:firstLine="0"/>
        <w:jc w:val="center"/>
      </w:pPr>
      <w:r>
        <w:rPr>
          <w:noProof/>
          <w:lang w:val="en-GB" w:eastAsia="en-GB"/>
        </w:rPr>
        <w:drawing>
          <wp:inline distT="0" distB="0" distL="0" distR="0">
            <wp:extent cx="1323975" cy="790575"/>
            <wp:effectExtent l="0" t="0" r="9525" b="9525"/>
            <wp:docPr id="16" name="Picture 16" descr="https://ss.noahstride.co.uk/screens/2019/01/devenv_2019-01-01_21-2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1_21-29-4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23975" cy="790575"/>
                    </a:xfrm>
                    <a:prstGeom prst="rect">
                      <a:avLst/>
                    </a:prstGeom>
                    <a:noFill/>
                    <a:ln>
                      <a:noFill/>
                    </a:ln>
                  </pic:spPr>
                </pic:pic>
              </a:graphicData>
            </a:graphic>
          </wp:inline>
        </w:drawing>
      </w:r>
    </w:p>
    <w:p w:rsidR="00AD0813" w:rsidRDefault="00AD0813" w:rsidP="00AD0813">
      <w:pPr>
        <w:ind w:firstLine="0"/>
        <w:jc w:val="center"/>
      </w:pPr>
      <w:r>
        <w:rPr>
          <w:noProof/>
          <w:lang w:val="en-GB" w:eastAsia="en-GB"/>
        </w:rPr>
        <w:drawing>
          <wp:inline distT="0" distB="0" distL="0" distR="0">
            <wp:extent cx="5943600" cy="1750569"/>
            <wp:effectExtent l="0" t="0" r="0" b="2540"/>
            <wp:docPr id="20" name="Picture 20" descr="https://ss.noahstride.co.uk/screens/2019/01/devenv_2019-01-01_21-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devenv_2019-01-01_21-30-4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50569"/>
                    </a:xfrm>
                    <a:prstGeom prst="rect">
                      <a:avLst/>
                    </a:prstGeom>
                    <a:noFill/>
                    <a:ln>
                      <a:noFill/>
                    </a:ln>
                  </pic:spPr>
                </pic:pic>
              </a:graphicData>
            </a:graphic>
          </wp:inline>
        </w:drawing>
      </w:r>
    </w:p>
    <w:p w:rsidR="00AD0813" w:rsidRDefault="00AD0813" w:rsidP="00AD0813">
      <w:pPr>
        <w:ind w:firstLine="0"/>
      </w:pPr>
      <w:r>
        <w:t xml:space="preserve">The code for this element is relatively simple however there is one interesting point. I was presented with two possible options: setting up the memory cell within the constructor, or providing this as a separate function to the constructor. </w:t>
      </w:r>
      <w:r w:rsidR="003C268A">
        <w:t>The advantage of placing the setup in another function is that it is then possible to change the memory address represented by the cell on the fly, if it had remained in the constructor then our application would have to tear down the object before creating and rendering the new one.</w:t>
      </w:r>
    </w:p>
    <w:p w:rsidR="007E0080" w:rsidRDefault="007E0080" w:rsidP="00AD0813">
      <w:pPr>
        <w:ind w:firstLine="0"/>
      </w:pPr>
    </w:p>
    <w:p w:rsidR="007E0080" w:rsidRDefault="007E0080" w:rsidP="00AD0813">
      <w:pPr>
        <w:ind w:firstLine="0"/>
      </w:pPr>
      <w:proofErr w:type="gramStart"/>
      <w:r>
        <w:lastRenderedPageBreak/>
        <w:t>Next</w:t>
      </w:r>
      <w:proofErr w:type="gramEnd"/>
      <w:r>
        <w:t xml:space="preserve"> I built the MemoryBankRow</w:t>
      </w:r>
      <w:r w:rsidR="009270EB">
        <w:t>. This would wrap the cells in a row and provide to them their individual memory addresses. Eventually the main wrapper will pass the start address to each row. This tree of dependency means that it is incredibly easy to change the section of memory being displayed on the screen, as a change can propagate from the wrapper, to the row, to the child cells simply by invoking a single function on the wrapper.</w:t>
      </w:r>
    </w:p>
    <w:p w:rsidR="009A4BF9" w:rsidRDefault="009A4BF9" w:rsidP="00AD0813">
      <w:pPr>
        <w:ind w:firstLine="0"/>
      </w:pPr>
    </w:p>
    <w:p w:rsidR="009270EB" w:rsidRDefault="009270EB" w:rsidP="009270EB">
      <w:pPr>
        <w:ind w:firstLine="0"/>
        <w:jc w:val="center"/>
      </w:pPr>
      <w:r>
        <w:rPr>
          <w:noProof/>
          <w:lang w:val="en-GB" w:eastAsia="en-GB"/>
        </w:rPr>
        <w:drawing>
          <wp:inline distT="0" distB="0" distL="0" distR="0">
            <wp:extent cx="5943600" cy="370094"/>
            <wp:effectExtent l="0" t="0" r="0" b="0"/>
            <wp:docPr id="21" name="Picture 21" descr="https://ss.noahstride.co.uk/screens/2019/01/EPS_2019-01-02_20-3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2_20-37-2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0094"/>
                    </a:xfrm>
                    <a:prstGeom prst="rect">
                      <a:avLst/>
                    </a:prstGeom>
                    <a:noFill/>
                    <a:ln>
                      <a:noFill/>
                    </a:ln>
                  </pic:spPr>
                </pic:pic>
              </a:graphicData>
            </a:graphic>
          </wp:inline>
        </w:drawing>
      </w:r>
    </w:p>
    <w:p w:rsidR="009A4BF9" w:rsidRDefault="009A4BF9" w:rsidP="009270EB">
      <w:pPr>
        <w:ind w:firstLine="0"/>
      </w:pPr>
    </w:p>
    <w:p w:rsidR="009270EB" w:rsidRDefault="00080C4B" w:rsidP="009270EB">
      <w:pPr>
        <w:ind w:firstLine="0"/>
      </w:pPr>
      <w:r>
        <w:t>For this early prototype, I decided to use binary addresses and at a later date add in support for switching to a hexadecimal display. Hexadecimal would make it possible to display the entire address (16 bits) instead of just displaying the last three bits in the context of the row. This is because a single hexadecimal digit can be used to represent four bits, meaning only four digits could be used to represent the entire sixteen bits.</w:t>
      </w:r>
    </w:p>
    <w:p w:rsidR="009A4BF9" w:rsidRDefault="009A4BF9" w:rsidP="009A4BF9">
      <w:pPr>
        <w:ind w:firstLine="0"/>
        <w:jc w:val="center"/>
      </w:pPr>
      <w:r>
        <w:rPr>
          <w:noProof/>
          <w:lang w:val="en-GB" w:eastAsia="en-GB"/>
        </w:rPr>
        <w:drawing>
          <wp:inline distT="0" distB="0" distL="0" distR="0">
            <wp:extent cx="5600700" cy="4743450"/>
            <wp:effectExtent l="0" t="0" r="0" b="0"/>
            <wp:docPr id="22" name="Picture 22" descr="https://ss.noahstride.co.uk/screens/2019/01/devenv_2019-01-02_21-1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devenv_2019-01-02_21-18-4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700" cy="4743450"/>
                    </a:xfrm>
                    <a:prstGeom prst="rect">
                      <a:avLst/>
                    </a:prstGeom>
                    <a:noFill/>
                    <a:ln>
                      <a:noFill/>
                    </a:ln>
                  </pic:spPr>
                </pic:pic>
              </a:graphicData>
            </a:graphic>
          </wp:inline>
        </w:drawing>
      </w:r>
    </w:p>
    <w:p w:rsidR="00BE2E48" w:rsidRDefault="00BE2E48" w:rsidP="00BE2E48">
      <w:pPr>
        <w:ind w:firstLine="0"/>
      </w:pPr>
      <w:proofErr w:type="gramStart"/>
      <w:r>
        <w:lastRenderedPageBreak/>
        <w:t>Again</w:t>
      </w:r>
      <w:proofErr w:type="gramEnd"/>
      <w:r>
        <w:t xml:space="preserve"> we see a relatively simple structure behind the component, as it only has to instantiate the eight cells and be able to pass information down to them as well as formatting the address range it represents to show as 16 bits. I use fixed length arrays to hold the MemoryBankCells as I can be sure that there will always be 8 cells and by using arrays access to data is faster</w:t>
      </w:r>
      <w:r w:rsidR="008171B6">
        <w:t xml:space="preserve"> and the data itself takes up less space than other data structures such as Linked Lists.</w:t>
      </w:r>
    </w:p>
    <w:p w:rsidR="00AE5776" w:rsidRDefault="00AE5776" w:rsidP="00BE2E48">
      <w:pPr>
        <w:ind w:firstLine="0"/>
      </w:pPr>
    </w:p>
    <w:p w:rsidR="00AE5776" w:rsidRDefault="00AE5776" w:rsidP="00BE2E48">
      <w:pPr>
        <w:ind w:firstLine="0"/>
      </w:pPr>
      <w:r>
        <w:t>Finally</w:t>
      </w:r>
      <w:r w:rsidR="00651153">
        <w:t>,</w:t>
      </w:r>
      <w:r>
        <w:t xml:space="preserve"> we have the container that will hold the rows. It will also control the pagination of the memory bank so the user can switch through each page of 8 rows of 8 cells (64 memory addresses</w:t>
      </w:r>
      <w:r w:rsidR="00996AF5">
        <w:t xml:space="preserve">). Whilst the buttons for this interaction will be outside of the class, they will be able to interact with it through public methods. This is an example of encapsulation as objects outside of the MemoryBank will not be able to directly access the private properties such as the memory address being targeted, instead these private properties will be manipulated through public methods such as </w:t>
      </w:r>
      <w:proofErr w:type="gramStart"/>
      <w:r w:rsidR="00996AF5">
        <w:t>nextMemoryPage(</w:t>
      </w:r>
      <w:proofErr w:type="gramEnd"/>
      <w:r w:rsidR="00996AF5">
        <w:t xml:space="preserve">) which can </w:t>
      </w:r>
      <w:r w:rsidR="00E01877">
        <w:t xml:space="preserve">have additional logic to ensure that only valid data is selected, for example, ensuring it is not possible to go past the end of the possible memory address range. </w:t>
      </w:r>
    </w:p>
    <w:p w:rsidR="0054736A" w:rsidRDefault="0054736A" w:rsidP="00BE2E48">
      <w:pPr>
        <w:ind w:firstLine="0"/>
      </w:pPr>
      <w:r>
        <w:rPr>
          <w:noProof/>
          <w:lang w:val="en-GB" w:eastAsia="en-GB"/>
        </w:rPr>
        <w:drawing>
          <wp:inline distT="0" distB="0" distL="0" distR="0">
            <wp:extent cx="5943600" cy="2858877"/>
            <wp:effectExtent l="0" t="0" r="0" b="0"/>
            <wp:docPr id="23" name="Picture 23" descr="https://ss.noahstride.co.uk/screens/2019/01/EPS_2019-01-02_22-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9/01/EPS_2019-01-02_22-09-4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58877"/>
                    </a:xfrm>
                    <a:prstGeom prst="rect">
                      <a:avLst/>
                    </a:prstGeom>
                    <a:noFill/>
                    <a:ln>
                      <a:noFill/>
                    </a:ln>
                  </pic:spPr>
                </pic:pic>
              </a:graphicData>
            </a:graphic>
          </wp:inline>
        </w:drawing>
      </w:r>
    </w:p>
    <w:p w:rsidR="00A06EFB" w:rsidRDefault="00A06EFB" w:rsidP="00A06EFB">
      <w:pPr>
        <w:ind w:firstLine="0"/>
        <w:jc w:val="center"/>
      </w:pPr>
      <w:r>
        <w:rPr>
          <w:noProof/>
          <w:lang w:val="en-GB" w:eastAsia="en-GB"/>
        </w:rPr>
        <w:lastRenderedPageBreak/>
        <w:drawing>
          <wp:inline distT="0" distB="0" distL="0" distR="0">
            <wp:extent cx="4969883" cy="5057775"/>
            <wp:effectExtent l="0" t="0" r="2540" b="0"/>
            <wp:docPr id="24" name="Picture 24" descr="https://ss.noahstride.co.uk/screens/2019/01/devenv_2019-01-04_14-4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4_14-47-1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9682" cy="5067747"/>
                    </a:xfrm>
                    <a:prstGeom prst="rect">
                      <a:avLst/>
                    </a:prstGeom>
                    <a:noFill/>
                    <a:ln>
                      <a:noFill/>
                    </a:ln>
                  </pic:spPr>
                </pic:pic>
              </a:graphicData>
            </a:graphic>
          </wp:inline>
        </w:drawing>
      </w:r>
    </w:p>
    <w:p w:rsidR="00A06EFB" w:rsidRDefault="00A06EFB" w:rsidP="00A06EFB">
      <w:pPr>
        <w:ind w:firstLine="0"/>
      </w:pPr>
      <w:r>
        <w:t>Again</w:t>
      </w:r>
      <w:r w:rsidR="0090448B">
        <w:t>,</w:t>
      </w:r>
      <w:r>
        <w:t xml:space="preserve"> we can see this this component simply builds upon the previous components and hence maintaining its simplicity. The code demonstrates the use of a getter/setter in order to maintain encapsulation as well as to trigger another function when data does change. The function is this example will propagate the change down to the rows, which will propagate it down to the cells.</w:t>
      </w:r>
    </w:p>
    <w:p w:rsidR="00912DCE" w:rsidRDefault="00912DCE" w:rsidP="00912DCE">
      <w:pPr>
        <w:ind w:firstLine="0"/>
      </w:pPr>
    </w:p>
    <w:p w:rsidR="00912DCE" w:rsidRDefault="00912DCE" w:rsidP="00912DCE">
      <w:pPr>
        <w:ind w:firstLine="0"/>
      </w:pPr>
      <w:r>
        <w:t>The StepMemoryPage public method will be used by controls outside of the memory display to interact with it.</w:t>
      </w:r>
    </w:p>
    <w:p w:rsidR="00BC1DEF" w:rsidRDefault="00BC1DEF" w:rsidP="00912DCE">
      <w:pPr>
        <w:ind w:firstLine="0"/>
      </w:pPr>
    </w:p>
    <w:p w:rsidR="00BC1DEF" w:rsidRDefault="00BC1DEF" w:rsidP="00912DCE">
      <w:pPr>
        <w:ind w:firstLine="0"/>
      </w:pPr>
      <w:r>
        <w:t>The final step before I could complete more testing was to link up some controls within the interface.</w:t>
      </w:r>
    </w:p>
    <w:p w:rsidR="00912DCE" w:rsidRDefault="0079506E" w:rsidP="0079506E">
      <w:pPr>
        <w:ind w:firstLine="0"/>
        <w:jc w:val="center"/>
      </w:pPr>
      <w:r>
        <w:rPr>
          <w:noProof/>
          <w:lang w:val="en-GB" w:eastAsia="en-GB"/>
        </w:rPr>
        <w:drawing>
          <wp:inline distT="0" distB="0" distL="0" distR="0">
            <wp:extent cx="3333750" cy="666750"/>
            <wp:effectExtent l="0" t="0" r="0" b="0"/>
            <wp:docPr id="25" name="Picture 25" descr="https://ss.noahstride.co.uk/screens/2019/01/devenv_2019-01-05_11-1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5_11-19-2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33750" cy="666750"/>
                    </a:xfrm>
                    <a:prstGeom prst="rect">
                      <a:avLst/>
                    </a:prstGeom>
                    <a:noFill/>
                    <a:ln>
                      <a:noFill/>
                    </a:ln>
                  </pic:spPr>
                </pic:pic>
              </a:graphicData>
            </a:graphic>
          </wp:inline>
        </w:drawing>
      </w:r>
    </w:p>
    <w:p w:rsidR="00752443" w:rsidRDefault="0006017F" w:rsidP="00752443">
      <w:pPr>
        <w:ind w:firstLine="0"/>
      </w:pPr>
      <w:r>
        <w:lastRenderedPageBreak/>
        <w:t>I created this unit as part of its own control</w:t>
      </w:r>
      <w:r w:rsidR="00E056B2">
        <w:t xml:space="preserve"> because this would keep the code separate making it cleaner and more maintainable, this also meant</w:t>
      </w:r>
      <w:r>
        <w:t xml:space="preserve"> that it would not have</w:t>
      </w:r>
      <w:r w:rsidR="0079506E">
        <w:t xml:space="preserve"> special or particular access to the MemoryBank, instead only interacting</w:t>
      </w:r>
      <w:r w:rsidR="00752443">
        <w:t xml:space="preserve"> only through the public methods available.</w:t>
      </w:r>
    </w:p>
    <w:p w:rsidR="00752443" w:rsidRDefault="00E056B2" w:rsidP="00752443">
      <w:pPr>
        <w:ind w:firstLine="0"/>
        <w:jc w:val="center"/>
      </w:pPr>
      <w:r>
        <w:rPr>
          <w:noProof/>
          <w:lang w:val="en-GB" w:eastAsia="en-GB"/>
        </w:rPr>
        <w:drawing>
          <wp:inline distT="0" distB="0" distL="0" distR="0">
            <wp:extent cx="5675511" cy="4065104"/>
            <wp:effectExtent l="0" t="0" r="1905" b="0"/>
            <wp:docPr id="28" name="Picture 28" descr="https://ss.noahstride.co.uk/screens/2019/01/devenv_2019-01-05_11-5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s.noahstride.co.uk/screens/2019/01/devenv_2019-01-05_11-50-4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6492" cy="4072969"/>
                    </a:xfrm>
                    <a:prstGeom prst="rect">
                      <a:avLst/>
                    </a:prstGeom>
                    <a:noFill/>
                    <a:ln>
                      <a:noFill/>
                    </a:ln>
                  </pic:spPr>
                </pic:pic>
              </a:graphicData>
            </a:graphic>
          </wp:inline>
        </w:drawing>
      </w:r>
    </w:p>
    <w:p w:rsidR="00CE06A0" w:rsidRDefault="00CE06A0" w:rsidP="00CE06A0">
      <w:pPr>
        <w:ind w:firstLine="0"/>
      </w:pPr>
    </w:p>
    <w:p w:rsidR="007076F1" w:rsidRDefault="007076F1" w:rsidP="00CE06A0">
      <w:pPr>
        <w:ind w:firstLine="0"/>
      </w:pPr>
      <w:r>
        <w:t>With all of the components complete, the UI for the main window now looks as follows:</w:t>
      </w:r>
    </w:p>
    <w:p w:rsidR="0079506E" w:rsidRDefault="007076F1" w:rsidP="007076F1">
      <w:pPr>
        <w:ind w:firstLine="0"/>
        <w:jc w:val="center"/>
      </w:pPr>
      <w:r>
        <w:rPr>
          <w:noProof/>
          <w:lang w:val="en-GB" w:eastAsia="en-GB"/>
        </w:rPr>
        <w:drawing>
          <wp:inline distT="0" distB="0" distL="0" distR="0">
            <wp:extent cx="5466522" cy="2781359"/>
            <wp:effectExtent l="0" t="0" r="0" b="0"/>
            <wp:docPr id="29" name="Picture 29" descr="https://ss.noahstride.co.uk/screens/2019/01/EPS_2019-01-05_13-5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s.noahstride.co.uk/screens/2019/01/EPS_2019-01-05_13-58-2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6469" cy="2786420"/>
                    </a:xfrm>
                    <a:prstGeom prst="rect">
                      <a:avLst/>
                    </a:prstGeom>
                    <a:noFill/>
                    <a:ln>
                      <a:noFill/>
                    </a:ln>
                  </pic:spPr>
                </pic:pic>
              </a:graphicData>
            </a:graphic>
          </wp:inline>
        </w:drawing>
      </w:r>
    </w:p>
    <w:p w:rsidR="007076F1" w:rsidRPr="00747307" w:rsidRDefault="007076F1" w:rsidP="007076F1">
      <w:pPr>
        <w:ind w:firstLine="0"/>
      </w:pPr>
    </w:p>
    <w:p w:rsidR="006E777C" w:rsidRDefault="006E777C" w:rsidP="006E777C">
      <w:pPr>
        <w:pStyle w:val="Heading3"/>
        <w:ind w:firstLine="0"/>
      </w:pPr>
      <w:bookmarkStart w:id="61" w:name="_Toc5107066"/>
      <w:r>
        <w:t>Validation</w:t>
      </w:r>
      <w:bookmarkEnd w:id="61"/>
    </w:p>
    <w:p w:rsidR="006E777C" w:rsidRDefault="00163EAB" w:rsidP="006E777C">
      <w:pPr>
        <w:ind w:firstLine="0"/>
      </w:pPr>
      <w:r>
        <w:t>Whilst this part of the UI does not take much user input, there is still a few elements of validation that need to be completed, especially in regards to the MemoryBank Controls</w:t>
      </w:r>
      <w:r w:rsidR="006E777C">
        <w:t>.</w:t>
      </w:r>
    </w:p>
    <w:p w:rsidR="00163EAB" w:rsidRDefault="00163EAB" w:rsidP="006E777C">
      <w:pPr>
        <w:ind w:firstLine="0"/>
      </w:pPr>
    </w:p>
    <w:tbl>
      <w:tblPr>
        <w:tblStyle w:val="APAReport"/>
        <w:tblW w:w="0" w:type="auto"/>
        <w:tblLook w:val="04A0" w:firstRow="1" w:lastRow="0" w:firstColumn="1" w:lastColumn="0" w:noHBand="0" w:noVBand="1"/>
      </w:tblPr>
      <w:tblGrid>
        <w:gridCol w:w="1668"/>
        <w:gridCol w:w="2551"/>
        <w:gridCol w:w="5357"/>
      </w:tblGrid>
      <w:tr w:rsidR="00163EAB" w:rsidTr="00360D69">
        <w:trPr>
          <w:cnfStyle w:val="100000000000" w:firstRow="1" w:lastRow="0" w:firstColumn="0" w:lastColumn="0" w:oddVBand="0" w:evenVBand="0" w:oddHBand="0" w:evenHBand="0" w:firstRowFirstColumn="0" w:firstRowLastColumn="0" w:lastRowFirstColumn="0" w:lastRowLastColumn="0"/>
        </w:trPr>
        <w:tc>
          <w:tcPr>
            <w:tcW w:w="1668" w:type="dxa"/>
          </w:tcPr>
          <w:p w:rsidR="00163EAB" w:rsidRDefault="00163EAB" w:rsidP="00360D69">
            <w:r>
              <w:t>Element</w:t>
            </w:r>
          </w:p>
        </w:tc>
        <w:tc>
          <w:tcPr>
            <w:tcW w:w="2551" w:type="dxa"/>
          </w:tcPr>
          <w:p w:rsidR="00163EAB" w:rsidRDefault="00163EAB" w:rsidP="00360D69">
            <w:r>
              <w:t>Acceptable Values</w:t>
            </w:r>
          </w:p>
        </w:tc>
        <w:tc>
          <w:tcPr>
            <w:tcW w:w="5357" w:type="dxa"/>
          </w:tcPr>
          <w:p w:rsidR="00163EAB" w:rsidRDefault="00163EAB" w:rsidP="00360D69">
            <w:r>
              <w:t>Justification and methodology</w:t>
            </w:r>
          </w:p>
        </w:tc>
      </w:tr>
      <w:tr w:rsidR="00163EAB" w:rsidTr="00360D69">
        <w:tc>
          <w:tcPr>
            <w:tcW w:w="1668" w:type="dxa"/>
          </w:tcPr>
          <w:p w:rsidR="00163EAB" w:rsidRDefault="00163EAB" w:rsidP="00360D69">
            <w:proofErr w:type="gramStart"/>
            <w:r>
              <w:t>pageLeft  button</w:t>
            </w:r>
            <w:proofErr w:type="gramEnd"/>
          </w:p>
        </w:tc>
        <w:tc>
          <w:tcPr>
            <w:tcW w:w="2551" w:type="dxa"/>
          </w:tcPr>
          <w:p w:rsidR="00163EAB" w:rsidRDefault="00163EAB" w:rsidP="00360D69">
            <w:r>
              <w:t>Only clickable when it is possible to shift the displayed page back. It should be disabled when the current base address is 0</w:t>
            </w:r>
            <w:r w:rsidR="00C475A1">
              <w:t>000_0000_0000_0000</w:t>
            </w:r>
          </w:p>
        </w:tc>
        <w:tc>
          <w:tcPr>
            <w:tcW w:w="5357" w:type="dxa"/>
          </w:tcPr>
          <w:p w:rsidR="00163EAB" w:rsidRDefault="00C475A1" w:rsidP="00360D69">
            <w:r>
              <w:t>This is important otherwise the application would try to display a page of memory that does not exist. This could cause a variety of unexpected behaviors such as crashing and this leads to a poor user experience. Even worse than crashing, it could mean that users data is lost or corrupted without the user being immediately aware.</w:t>
            </w:r>
          </w:p>
          <w:p w:rsidR="00C475A1" w:rsidRDefault="00C475A1" w:rsidP="00360D69"/>
          <w:p w:rsidR="00C475A1" w:rsidRDefault="00C475A1" w:rsidP="00360D69">
            <w:r>
              <w:t xml:space="preserve">By disabling the </w:t>
            </w:r>
            <w:proofErr w:type="gramStart"/>
            <w:r>
              <w:t>button</w:t>
            </w:r>
            <w:proofErr w:type="gramEnd"/>
            <w:r>
              <w:t xml:space="preserve"> we make it clear to the user visually that this action must not be possible for some reason.</w:t>
            </w:r>
          </w:p>
        </w:tc>
      </w:tr>
      <w:tr w:rsidR="00163EAB" w:rsidTr="00360D69">
        <w:tc>
          <w:tcPr>
            <w:tcW w:w="1668" w:type="dxa"/>
          </w:tcPr>
          <w:p w:rsidR="00163EAB" w:rsidRDefault="00163EAB" w:rsidP="00360D69">
            <w:r>
              <w:t>pageRight button</w:t>
            </w:r>
          </w:p>
        </w:tc>
        <w:tc>
          <w:tcPr>
            <w:tcW w:w="2551" w:type="dxa"/>
          </w:tcPr>
          <w:p w:rsidR="00163EAB" w:rsidRDefault="00163EAB" w:rsidP="00360D69">
            <w:r>
              <w:t xml:space="preserve">Only clickable when it is possible to shift the displayed page forwards. It should be disabled when the current base address is </w:t>
            </w:r>
            <w:r w:rsidR="00C475A1">
              <w:t>1111_1111_1000_0000</w:t>
            </w:r>
          </w:p>
        </w:tc>
        <w:tc>
          <w:tcPr>
            <w:tcW w:w="5357" w:type="dxa"/>
          </w:tcPr>
          <w:p w:rsidR="00163EAB" w:rsidRDefault="00163EAB" w:rsidP="00163EAB"/>
        </w:tc>
      </w:tr>
    </w:tbl>
    <w:p w:rsidR="00163EAB" w:rsidRDefault="00163EAB" w:rsidP="006E777C">
      <w:pPr>
        <w:ind w:firstLine="0"/>
      </w:pPr>
    </w:p>
    <w:p w:rsidR="006E777C" w:rsidRDefault="006E777C" w:rsidP="006E777C">
      <w:pPr>
        <w:ind w:firstLine="0"/>
      </w:pPr>
    </w:p>
    <w:p w:rsidR="007076F1" w:rsidRDefault="007076F1" w:rsidP="007076F1">
      <w:pPr>
        <w:pStyle w:val="Heading3"/>
        <w:ind w:firstLine="0"/>
      </w:pPr>
      <w:bookmarkStart w:id="62" w:name="_Toc5107067"/>
      <w:r>
        <w:t>Testing</w:t>
      </w:r>
      <w:bookmarkEnd w:id="62"/>
    </w:p>
    <w:p w:rsidR="00D7046C" w:rsidRDefault="00D7046C" w:rsidP="00D7046C">
      <w:pPr>
        <w:ind w:firstLine="0"/>
      </w:pPr>
      <w:r>
        <w:t>Whilst the Memory Bank UI has not yet been tied up to the data model, it is still possible to check that the address labels and interaction buttons work as expected.</w:t>
      </w:r>
    </w:p>
    <w:p w:rsidR="00D7046C" w:rsidRDefault="00D7046C" w:rsidP="00D7046C">
      <w:pPr>
        <w:ind w:firstLine="0"/>
      </w:pPr>
    </w:p>
    <w:tbl>
      <w:tblPr>
        <w:tblStyle w:val="APAReport"/>
        <w:tblW w:w="0" w:type="auto"/>
        <w:tblLook w:val="04A0" w:firstRow="1" w:lastRow="0" w:firstColumn="1" w:lastColumn="0" w:noHBand="0" w:noVBand="1"/>
      </w:tblPr>
      <w:tblGrid>
        <w:gridCol w:w="3192"/>
        <w:gridCol w:w="3192"/>
        <w:gridCol w:w="3192"/>
      </w:tblGrid>
      <w:tr w:rsidR="00D7046C" w:rsidTr="00D7046C">
        <w:trPr>
          <w:cnfStyle w:val="100000000000" w:firstRow="1" w:lastRow="0" w:firstColumn="0" w:lastColumn="0" w:oddVBand="0" w:evenVBand="0" w:oddHBand="0" w:evenHBand="0" w:firstRowFirstColumn="0" w:firstRowLastColumn="0" w:lastRowFirstColumn="0" w:lastRowLastColumn="0"/>
        </w:trPr>
        <w:tc>
          <w:tcPr>
            <w:tcW w:w="3192" w:type="dxa"/>
          </w:tcPr>
          <w:p w:rsidR="00D7046C" w:rsidRPr="00D7046C" w:rsidRDefault="00D7046C" w:rsidP="00D7046C">
            <w:pPr>
              <w:rPr>
                <w:b/>
              </w:rPr>
            </w:pPr>
            <w:r>
              <w:rPr>
                <w:b/>
              </w:rPr>
              <w:t>Test</w:t>
            </w:r>
          </w:p>
        </w:tc>
        <w:tc>
          <w:tcPr>
            <w:tcW w:w="3192" w:type="dxa"/>
          </w:tcPr>
          <w:p w:rsidR="00D7046C" w:rsidRPr="00D7046C" w:rsidRDefault="00D7046C" w:rsidP="00D7046C">
            <w:pPr>
              <w:rPr>
                <w:b/>
              </w:rPr>
            </w:pPr>
            <w:r>
              <w:rPr>
                <w:b/>
              </w:rPr>
              <w:t>Expected Result</w:t>
            </w:r>
          </w:p>
        </w:tc>
        <w:tc>
          <w:tcPr>
            <w:tcW w:w="3192" w:type="dxa"/>
          </w:tcPr>
          <w:p w:rsidR="00D7046C" w:rsidRPr="00D7046C" w:rsidRDefault="00D7046C" w:rsidP="00D7046C">
            <w:pPr>
              <w:rPr>
                <w:b/>
              </w:rPr>
            </w:pPr>
            <w:r>
              <w:rPr>
                <w:b/>
              </w:rPr>
              <w:t>Actual Result</w:t>
            </w:r>
          </w:p>
        </w:tc>
      </w:tr>
      <w:tr w:rsidR="00D7046C" w:rsidTr="00D7046C">
        <w:tc>
          <w:tcPr>
            <w:tcW w:w="3192" w:type="dxa"/>
          </w:tcPr>
          <w:p w:rsidR="00D7046C" w:rsidRDefault="00D7046C" w:rsidP="00D7046C">
            <w:r>
              <w:t>The original state of the UI is correct before any user interaction.</w:t>
            </w:r>
          </w:p>
        </w:tc>
        <w:tc>
          <w:tcPr>
            <w:tcW w:w="3192" w:type="dxa"/>
          </w:tcPr>
          <w:p w:rsidR="00D7046C" w:rsidRDefault="00D7046C" w:rsidP="00D7046C">
            <w:r>
              <w:t xml:space="preserve">At start, the memory bank should show addresses 0000_0000_0000_0000 to </w:t>
            </w:r>
            <w:r>
              <w:lastRenderedPageBreak/>
              <w:t>0000_0000_0011_1111 with 8 unique addresses presented on each row.</w:t>
            </w:r>
          </w:p>
        </w:tc>
        <w:tc>
          <w:tcPr>
            <w:tcW w:w="3192" w:type="dxa"/>
          </w:tcPr>
          <w:p w:rsidR="00D7046C" w:rsidRDefault="007D2A49" w:rsidP="00D7046C">
            <w:r>
              <w:lastRenderedPageBreak/>
              <w:t xml:space="preserve">The address ranges of the entire memory bank as well as the individual rows match what is </w:t>
            </w:r>
            <w:r>
              <w:lastRenderedPageBreak/>
              <w:t>expected.</w:t>
            </w:r>
          </w:p>
        </w:tc>
      </w:tr>
      <w:tr w:rsidR="00D7046C" w:rsidTr="00D7046C">
        <w:tc>
          <w:tcPr>
            <w:tcW w:w="3192" w:type="dxa"/>
          </w:tcPr>
          <w:p w:rsidR="00D7046C" w:rsidRDefault="00A4332C" w:rsidP="00D7046C">
            <w:r>
              <w:lastRenderedPageBreak/>
              <w:t>Clicking the next page button from the original state.</w:t>
            </w:r>
          </w:p>
        </w:tc>
        <w:tc>
          <w:tcPr>
            <w:tcW w:w="3192" w:type="dxa"/>
          </w:tcPr>
          <w:p w:rsidR="00D7046C" w:rsidRDefault="00A4332C" w:rsidP="00D7046C">
            <w:r>
              <w:t xml:space="preserve">The range of the memory bank should change to </w:t>
            </w:r>
            <w:r w:rsidR="000854FD">
              <w:t>0000_0000_0100_0000 to 0000_0000_0111_1111 and the address range of each row should fall within this.</w:t>
            </w:r>
          </w:p>
        </w:tc>
        <w:tc>
          <w:tcPr>
            <w:tcW w:w="3192" w:type="dxa"/>
          </w:tcPr>
          <w:p w:rsidR="00D7046C" w:rsidRDefault="000854FD" w:rsidP="00D7046C">
            <w:r>
              <w:t>The memory bank correctly shifts to the next page of 64 addresses.</w:t>
            </w:r>
          </w:p>
        </w:tc>
      </w:tr>
      <w:tr w:rsidR="002E1C85" w:rsidTr="00D7046C">
        <w:tc>
          <w:tcPr>
            <w:tcW w:w="3192" w:type="dxa"/>
          </w:tcPr>
          <w:p w:rsidR="002E1C85" w:rsidRDefault="002E1C85" w:rsidP="00D7046C">
            <w:r>
              <w:t>Clicking the next page button again</w:t>
            </w:r>
            <w:r w:rsidR="0058749C">
              <w:t>.</w:t>
            </w:r>
          </w:p>
        </w:tc>
        <w:tc>
          <w:tcPr>
            <w:tcW w:w="3192" w:type="dxa"/>
          </w:tcPr>
          <w:p w:rsidR="002E1C85" w:rsidRDefault="002E1C85" w:rsidP="00D7046C">
            <w:r>
              <w:t>The range of the memory bank should change to 0000_0000_1000_0000 to 0000_0000_1011_1111 and the address range of each row should fall within this.</w:t>
            </w:r>
          </w:p>
        </w:tc>
        <w:tc>
          <w:tcPr>
            <w:tcW w:w="3192" w:type="dxa"/>
          </w:tcPr>
          <w:p w:rsidR="002E1C85" w:rsidRDefault="0058749C" w:rsidP="00D7046C">
            <w:r>
              <w:t>The memory bank correctly shifts to the next page of 64 addresses.</w:t>
            </w:r>
          </w:p>
        </w:tc>
      </w:tr>
      <w:tr w:rsidR="0058749C" w:rsidTr="00D7046C">
        <w:tc>
          <w:tcPr>
            <w:tcW w:w="3192" w:type="dxa"/>
          </w:tcPr>
          <w:p w:rsidR="0058749C" w:rsidRDefault="0058749C" w:rsidP="0058749C">
            <w:r>
              <w:t>Clicking the previous page button.</w:t>
            </w:r>
          </w:p>
        </w:tc>
        <w:tc>
          <w:tcPr>
            <w:tcW w:w="3192" w:type="dxa"/>
          </w:tcPr>
          <w:p w:rsidR="0058749C" w:rsidRDefault="0058749C" w:rsidP="00D7046C">
            <w:r>
              <w:t>The range of the memory bank should change to 0000_0000_0100_0000 to 0000_0000_0111_1111 and the address range of each row should fall within this.</w:t>
            </w:r>
          </w:p>
        </w:tc>
        <w:tc>
          <w:tcPr>
            <w:tcW w:w="3192" w:type="dxa"/>
          </w:tcPr>
          <w:p w:rsidR="0058749C" w:rsidRDefault="0058749C" w:rsidP="0058749C">
            <w:r>
              <w:t>The memory bank correctly shifts to the previous page of 64 memory addresses.</w:t>
            </w:r>
          </w:p>
        </w:tc>
      </w:tr>
      <w:tr w:rsidR="0058749C" w:rsidTr="00D7046C">
        <w:tc>
          <w:tcPr>
            <w:tcW w:w="3192" w:type="dxa"/>
          </w:tcPr>
          <w:p w:rsidR="0058749C" w:rsidRDefault="0058749C" w:rsidP="00D7046C">
            <w:r>
              <w:t>Clicking the previous page button from the original state</w:t>
            </w:r>
          </w:p>
        </w:tc>
        <w:tc>
          <w:tcPr>
            <w:tcW w:w="3192" w:type="dxa"/>
          </w:tcPr>
          <w:p w:rsidR="0058749C" w:rsidRDefault="0058749C" w:rsidP="00D7046C">
            <w:r>
              <w:t>The user is not able to move the memory bank back another page.</w:t>
            </w:r>
          </w:p>
        </w:tc>
        <w:tc>
          <w:tcPr>
            <w:tcW w:w="3192" w:type="dxa"/>
          </w:tcPr>
          <w:p w:rsidR="0058749C" w:rsidRPr="0058749C" w:rsidRDefault="001B0C47" w:rsidP="0058749C">
            <w:pPr>
              <w:rPr>
                <w:b/>
              </w:rPr>
            </w:pPr>
            <w:r>
              <w:rPr>
                <w:b/>
              </w:rPr>
              <w:t>The memory address goes into a negative value.</w:t>
            </w:r>
          </w:p>
        </w:tc>
      </w:tr>
    </w:tbl>
    <w:p w:rsidR="00D7046C" w:rsidRDefault="00D7046C" w:rsidP="00D7046C">
      <w:pPr>
        <w:ind w:firstLine="0"/>
      </w:pPr>
    </w:p>
    <w:p w:rsidR="001332EE" w:rsidRDefault="001332EE" w:rsidP="00D7046C">
      <w:pPr>
        <w:ind w:firstLine="0"/>
      </w:pPr>
    </w:p>
    <w:p w:rsidR="001332EE" w:rsidRDefault="001332EE" w:rsidP="001332EE">
      <w:pPr>
        <w:pStyle w:val="Heading3"/>
        <w:ind w:firstLine="0"/>
      </w:pPr>
      <w:bookmarkStart w:id="63" w:name="_Toc5107068"/>
      <w:r>
        <w:t>Bug Fixes</w:t>
      </w:r>
      <w:bookmarkEnd w:id="63"/>
    </w:p>
    <w:p w:rsidR="009B5E7F" w:rsidRDefault="009B5E7F" w:rsidP="009B5E7F">
      <w:pPr>
        <w:ind w:firstLine="0"/>
        <w:jc w:val="center"/>
      </w:pPr>
      <w:r>
        <w:rPr>
          <w:noProof/>
          <w:lang w:val="en-GB" w:eastAsia="en-GB"/>
        </w:rPr>
        <w:drawing>
          <wp:inline distT="0" distB="0" distL="0" distR="0">
            <wp:extent cx="2943225" cy="628650"/>
            <wp:effectExtent l="0" t="0" r="9525" b="0"/>
            <wp:docPr id="30" name="Picture 30" descr="https://ss.noahstride.co.uk/screens/2019/01/EPS_2019-01-05_17-5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s.noahstride.co.uk/screens/2019/01/EPS_2019-01-05_17-51-5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4C0E88" w:rsidRDefault="009B5E7F" w:rsidP="009B5E7F">
      <w:pPr>
        <w:ind w:firstLine="0"/>
      </w:pPr>
      <w:r>
        <w:t>As seen in the screenshot here, we have failed the test suite. This is definitely not a good user experience and some data validation needs to be implemented to ensure it is not possible for a user to scroll back before the accept</w:t>
      </w:r>
      <w:r w:rsidR="00A17A95">
        <w:t xml:space="preserve">able range of memory addresses. </w:t>
      </w:r>
      <w:r w:rsidR="004C0E88">
        <w:t xml:space="preserve">To resolve this some basic data validation needed to be added. In my case it meant disabling the button to make it clear to the user that interacting with it would </w:t>
      </w:r>
      <w:r w:rsidR="004C0E88">
        <w:lastRenderedPageBreak/>
        <w:t xml:space="preserve">not produce any results. This is preferable to </w:t>
      </w:r>
      <w:r w:rsidR="00B55551">
        <w:t>simply having the button do nothing as this might be confusing to a potential user.</w:t>
      </w:r>
    </w:p>
    <w:p w:rsidR="009E494A" w:rsidRDefault="009E494A" w:rsidP="009B5E7F">
      <w:pPr>
        <w:ind w:firstLine="0"/>
      </w:pPr>
    </w:p>
    <w:p w:rsidR="00B55551" w:rsidRDefault="009E494A" w:rsidP="009E494A">
      <w:pPr>
        <w:ind w:firstLine="0"/>
        <w:jc w:val="center"/>
      </w:pPr>
      <w:r>
        <w:rPr>
          <w:noProof/>
          <w:lang w:val="en-GB" w:eastAsia="en-GB"/>
        </w:rPr>
        <w:drawing>
          <wp:inline distT="0" distB="0" distL="0" distR="0">
            <wp:extent cx="2943225" cy="628650"/>
            <wp:effectExtent l="0" t="0" r="9525" b="0"/>
            <wp:docPr id="26" name="Picture 26" descr="https://ss.noahstride.co.uk/screens/2019/01/EPS_2019-01-06_11-1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6_11-10-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9E494A" w:rsidRDefault="009E494A" w:rsidP="009E494A">
      <w:pPr>
        <w:ind w:firstLine="0"/>
        <w:jc w:val="center"/>
      </w:pPr>
      <w:r>
        <w:rPr>
          <w:noProof/>
          <w:lang w:val="en-GB" w:eastAsia="en-GB"/>
        </w:rPr>
        <w:drawing>
          <wp:inline distT="0" distB="0" distL="0" distR="0">
            <wp:extent cx="2943225" cy="628650"/>
            <wp:effectExtent l="0" t="0" r="9525" b="0"/>
            <wp:docPr id="27" name="Picture 27" descr="https://ss.noahstride.co.uk/screens/2019/01/EPS_2019-01-06_11-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EPS_2019-01-06_11-11-0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A17A95" w:rsidRDefault="00A17A95" w:rsidP="00A17A95">
      <w:pPr>
        <w:ind w:firstLine="0"/>
        <w:jc w:val="center"/>
      </w:pPr>
      <w:r>
        <w:rPr>
          <w:noProof/>
          <w:lang w:val="en-GB" w:eastAsia="en-GB"/>
        </w:rPr>
        <w:drawing>
          <wp:inline distT="0" distB="0" distL="0" distR="0">
            <wp:extent cx="5943600" cy="876174"/>
            <wp:effectExtent l="0" t="0" r="0" b="635"/>
            <wp:docPr id="31" name="Picture 31" descr="https://ss.noahstride.co.uk/screens/2019/01/devenv_2019-01-06_11-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9/01/devenv_2019-01-06_11-11-2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876174"/>
                    </a:xfrm>
                    <a:prstGeom prst="rect">
                      <a:avLst/>
                    </a:prstGeom>
                    <a:noFill/>
                    <a:ln>
                      <a:noFill/>
                    </a:ln>
                  </pic:spPr>
                </pic:pic>
              </a:graphicData>
            </a:graphic>
          </wp:inline>
        </w:drawing>
      </w:r>
    </w:p>
    <w:p w:rsidR="0056038B" w:rsidRDefault="00A17A95" w:rsidP="00A17A95">
      <w:pPr>
        <w:ind w:firstLine="0"/>
      </w:pPr>
      <w:r>
        <w:t>Demonstrated is the MemoryBankControls at either end of the two extremes, where it would be able to cause it to go into the negative, or cause the memory address to overflow.</w:t>
      </w:r>
      <w:r w:rsidR="00125239">
        <w:t xml:space="preserve"> We can now see that a visual indicator (the greying out of the control) clearly shows the user that the con</w:t>
      </w:r>
      <w:r w:rsidR="0056038B">
        <w:t xml:space="preserve">trol cannot be interacted with. </w:t>
      </w:r>
      <w:r w:rsidR="00637A61">
        <w:t xml:space="preserve">This was implemented simply by considering the memory address each time it has been incremented and whether or not it would go into the negative if the page was moved back and forth. </w:t>
      </w:r>
      <w:r w:rsidR="0056038B">
        <w:t xml:space="preserve">Now that this has been completed, the test suite </w:t>
      </w:r>
      <w:r w:rsidR="00637A61">
        <w:t>now passes and I can move onto producing the memory bank model.</w:t>
      </w:r>
    </w:p>
    <w:p w:rsidR="00C475A1" w:rsidRDefault="00C475A1" w:rsidP="00A17A95">
      <w:pPr>
        <w:ind w:firstLine="0"/>
      </w:pPr>
    </w:p>
    <w:p w:rsidR="00163EAB" w:rsidRDefault="00163EAB" w:rsidP="00163EAB">
      <w:pPr>
        <w:pStyle w:val="Heading3"/>
        <w:ind w:firstLine="0"/>
      </w:pPr>
      <w:bookmarkStart w:id="64" w:name="_Toc5107069"/>
      <w:r>
        <w:t>Review</w:t>
      </w:r>
      <w:bookmarkEnd w:id="64"/>
    </w:p>
    <w:p w:rsidR="00163EAB" w:rsidRDefault="00C475A1" w:rsidP="00A17A95">
      <w:pPr>
        <w:ind w:firstLine="0"/>
      </w:pPr>
      <w:r w:rsidRPr="00C475A1">
        <w:t xml:space="preserve">This </w:t>
      </w:r>
      <w:r>
        <w:t xml:space="preserve">stage of development was once again relatively easy thanks to comprehensive planning. As it was a UI element and did not involve model work, testing was primarily based around ensuring the validation behaved as expected and that the entirety of the UI was consistent. </w:t>
      </w:r>
    </w:p>
    <w:p w:rsidR="00C475A1" w:rsidRDefault="00C475A1" w:rsidP="00A17A95">
      <w:pPr>
        <w:ind w:firstLine="0"/>
      </w:pPr>
    </w:p>
    <w:p w:rsidR="00C475A1" w:rsidRDefault="00BB5A09" w:rsidP="00A17A95">
      <w:pPr>
        <w:ind w:firstLine="0"/>
      </w:pPr>
      <w:r>
        <w:t>Again,</w:t>
      </w:r>
      <w:r w:rsidR="00C475A1">
        <w:t xml:space="preserve"> testing found an unexpected behavior, in this case not a bug but instead a complete failure to implement a needed feature. Here we see</w:t>
      </w:r>
      <w:r>
        <w:t xml:space="preserve"> testing and QA </w:t>
      </w:r>
      <w:r w:rsidR="00C475A1">
        <w:t xml:space="preserve">as an important tool in ensuring that the </w:t>
      </w:r>
      <w:r>
        <w:t>application meets the specification before it is accepted and delivered.</w:t>
      </w:r>
    </w:p>
    <w:p w:rsidR="00BB5A09" w:rsidRDefault="00BB5A09" w:rsidP="00A17A95">
      <w:pPr>
        <w:ind w:firstLine="0"/>
      </w:pPr>
    </w:p>
    <w:p w:rsidR="00BB5A09" w:rsidRDefault="00BB5A09" w:rsidP="00A17A95">
      <w:pPr>
        <w:ind w:firstLine="0"/>
      </w:pPr>
      <w:r>
        <w:t xml:space="preserve">The next stage would involve tying up this new UI element to the application model. This is a separate stage of development as it </w:t>
      </w:r>
    </w:p>
    <w:p w:rsidR="00096C04" w:rsidRDefault="00096C04">
      <w:pPr>
        <w:spacing w:line="480" w:lineRule="auto"/>
        <w:rPr>
          <w:rFonts w:asciiTheme="majorHAnsi" w:eastAsiaTheme="majorEastAsia" w:hAnsiTheme="majorHAnsi" w:cstheme="majorBidi"/>
          <w:b/>
          <w:bCs/>
          <w:u w:val="single"/>
        </w:rPr>
      </w:pPr>
      <w:r>
        <w:br w:type="page"/>
      </w:r>
    </w:p>
    <w:p w:rsidR="00096C04" w:rsidRDefault="00096C04">
      <w:pPr>
        <w:pStyle w:val="Heading2"/>
      </w:pPr>
      <w:bookmarkStart w:id="65" w:name="_Toc5107070"/>
      <w:r>
        <w:lastRenderedPageBreak/>
        <w:t>Producing the Memory Bank Model</w:t>
      </w:r>
      <w:bookmarkEnd w:id="65"/>
    </w:p>
    <w:p w:rsidR="00096C04" w:rsidRDefault="00096C04" w:rsidP="00096C04">
      <w:pPr>
        <w:ind w:firstLine="0"/>
      </w:pPr>
      <w:r>
        <w:t>As previously explained, I decided to break this stage separately from producing the UI as both are independently testable.</w:t>
      </w:r>
    </w:p>
    <w:p w:rsidR="00096C04" w:rsidRDefault="00096C04" w:rsidP="00096C04">
      <w:pPr>
        <w:ind w:firstLine="0"/>
      </w:pPr>
    </w:p>
    <w:p w:rsidR="00096C04" w:rsidRDefault="00096C04" w:rsidP="00096C04">
      <w:pPr>
        <w:ind w:firstLine="0"/>
      </w:pPr>
      <w:r>
        <w:t>The Memory Bank will emulate the behavior of RAM, reading the address supplied by the MAR and placing this data inside of the MDR. I have decided for the purposes of this processor for the latency of memory read and writes to be instant and occur within a single clock edge in the same way that the registers behave. This abstracts away some of the complexity typically involved with reading and writing from memory that exists outside of the processor itself.</w:t>
      </w:r>
    </w:p>
    <w:p w:rsidR="00055976" w:rsidRDefault="00055976" w:rsidP="00055976">
      <w:pPr>
        <w:ind w:firstLine="0"/>
        <w:jc w:val="center"/>
      </w:pPr>
      <w:r>
        <w:rPr>
          <w:noProof/>
          <w:lang w:val="en-GB" w:eastAsia="en-GB"/>
        </w:rPr>
        <w:drawing>
          <wp:inline distT="0" distB="0" distL="0" distR="0">
            <wp:extent cx="5598659" cy="6029325"/>
            <wp:effectExtent l="0" t="0" r="2540" b="0"/>
            <wp:docPr id="32" name="Picture 32" descr="https://ss.noahstride.co.uk/screens/2019/01/devenv_2019-01-06_18-5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6_18-51-0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8474" cy="6039895"/>
                    </a:xfrm>
                    <a:prstGeom prst="rect">
                      <a:avLst/>
                    </a:prstGeom>
                    <a:noFill/>
                    <a:ln>
                      <a:noFill/>
                    </a:ln>
                  </pic:spPr>
                </pic:pic>
              </a:graphicData>
            </a:graphic>
          </wp:inline>
        </w:drawing>
      </w:r>
    </w:p>
    <w:p w:rsidR="001C3271" w:rsidRDefault="00055976" w:rsidP="00BD2907">
      <w:pPr>
        <w:ind w:firstLine="0"/>
      </w:pPr>
      <w:r>
        <w:lastRenderedPageBreak/>
        <w:t xml:space="preserve">Similar to the </w:t>
      </w:r>
      <w:r w:rsidR="00BD2907">
        <w:t>Registers, we see the component acts mainly on the falling clock signal and uses a set of flags to control its operation. One interesting thing to note is the inclusion of an ‘indexer’. An indexer is a feature of the C# language that allows the developer to specify getters and setters for when the Object based on a class is indexed. This allows the developer to create custom data types similar to arrays or dictionaries, and in this case other components will be able to access the memory via MemoryBank[address] as will be demonstrated later. This further shows the flexibility and power of OOP.</w:t>
      </w:r>
    </w:p>
    <w:p w:rsidR="001C3271" w:rsidRDefault="001C3271" w:rsidP="001C3271">
      <w:pPr>
        <w:ind w:firstLine="0"/>
        <w:jc w:val="right"/>
      </w:pPr>
      <w:r>
        <w:rPr>
          <w:noProof/>
          <w:lang w:val="en-GB" w:eastAsia="en-GB"/>
        </w:rPr>
        <w:drawing>
          <wp:inline distT="0" distB="0" distL="0" distR="0">
            <wp:extent cx="5943600" cy="6001952"/>
            <wp:effectExtent l="0" t="0" r="0" b="0"/>
            <wp:docPr id="33" name="Picture 33" descr="https://ss.noahstride.co.uk/screens/2019/01/devenv_2019-01-07_18-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7_18-18-0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001952"/>
                    </a:xfrm>
                    <a:prstGeom prst="rect">
                      <a:avLst/>
                    </a:prstGeom>
                    <a:noFill/>
                    <a:ln>
                      <a:noFill/>
                    </a:ln>
                  </pic:spPr>
                </pic:pic>
              </a:graphicData>
            </a:graphic>
          </wp:inline>
        </w:drawing>
      </w:r>
    </w:p>
    <w:p w:rsidR="00055976" w:rsidRDefault="008D5087" w:rsidP="00055976">
      <w:pPr>
        <w:ind w:firstLine="0"/>
      </w:pPr>
      <w:r>
        <w:t>Here we see the binding of the individual MemoryBankCell to the MemoryBank model. We can see that a try catch is used as the default behavior of the Convert.ToByte is to throw an exception if the string entered is either too long to fit into that height</w:t>
      </w:r>
      <w:r w:rsidR="005F09DD">
        <w:t xml:space="preserve"> or will not convert to a byte cleanly.</w:t>
      </w:r>
      <w:r w:rsidR="006F6804">
        <w:t xml:space="preserve"> If the user does enter </w:t>
      </w:r>
      <w:r w:rsidR="006F6804">
        <w:lastRenderedPageBreak/>
        <w:t>an invalid string, we show a message to let them know and then reset it to the value of the cell from before they attempted to change it.</w:t>
      </w:r>
    </w:p>
    <w:p w:rsidR="006E777C" w:rsidRDefault="006E777C" w:rsidP="00055976">
      <w:pPr>
        <w:ind w:firstLine="0"/>
      </w:pPr>
    </w:p>
    <w:p w:rsidR="006E777C" w:rsidRDefault="006E777C" w:rsidP="006E777C">
      <w:pPr>
        <w:pStyle w:val="Heading3"/>
        <w:ind w:firstLine="0"/>
      </w:pPr>
      <w:bookmarkStart w:id="66" w:name="_Toc5107071"/>
      <w:r>
        <w:t>Validation</w:t>
      </w:r>
      <w:bookmarkEnd w:id="66"/>
    </w:p>
    <w:p w:rsidR="006E777C" w:rsidRDefault="006E777C" w:rsidP="00055976">
      <w:pPr>
        <w:ind w:firstLine="0"/>
      </w:pPr>
      <w:r>
        <w:t>The MemoryBank class</w:t>
      </w:r>
      <w:r w:rsidR="00CA1925">
        <w:t xml:space="preserve"> itself</w:t>
      </w:r>
      <w:r>
        <w:t xml:space="preserve"> does not accept any user input and therefore validation of user input is both impossible and unneeded. This fits with the design strategy of keeping the view and model separate, with any validation as needed kept within the view section of the application.</w:t>
      </w:r>
    </w:p>
    <w:p w:rsidR="00CA1925" w:rsidRDefault="00CA1925" w:rsidP="00055976">
      <w:pPr>
        <w:ind w:firstLine="0"/>
      </w:pPr>
    </w:p>
    <w:p w:rsidR="00CA1925" w:rsidRDefault="00CA1925" w:rsidP="00055976">
      <w:pPr>
        <w:ind w:firstLine="0"/>
      </w:pPr>
      <w:r>
        <w:t>However, also included within this section was additions to the Memory Bank Cell Control class which does include some validation</w:t>
      </w:r>
      <w:r w:rsidR="008D1315">
        <w:t xml:space="preserve">. </w:t>
      </w:r>
      <w:r w:rsidR="008D1315" w:rsidRPr="008D1315">
        <w:rPr>
          <w:b/>
        </w:rPr>
        <w:t>Please see the testing section</w:t>
      </w:r>
      <w:r w:rsidR="008D1315">
        <w:rPr>
          <w:b/>
        </w:rPr>
        <w:t xml:space="preserve"> for testing of this validation</w:t>
      </w:r>
      <w:r w:rsidR="008D1315">
        <w:t xml:space="preserve"> to ensure that it behaves correctly with valid, extreme valid and invalid data.</w:t>
      </w:r>
    </w:p>
    <w:p w:rsidR="00CA1925" w:rsidRDefault="00CA1925" w:rsidP="00055976">
      <w:pPr>
        <w:ind w:firstLine="0"/>
      </w:pPr>
    </w:p>
    <w:tbl>
      <w:tblPr>
        <w:tblStyle w:val="APAReport"/>
        <w:tblW w:w="0" w:type="auto"/>
        <w:tblLook w:val="04A0" w:firstRow="1" w:lastRow="0" w:firstColumn="1" w:lastColumn="0" w:noHBand="0" w:noVBand="1"/>
      </w:tblPr>
      <w:tblGrid>
        <w:gridCol w:w="1668"/>
        <w:gridCol w:w="2551"/>
        <w:gridCol w:w="5357"/>
      </w:tblGrid>
      <w:tr w:rsidR="00CA1925" w:rsidTr="00651153">
        <w:trPr>
          <w:cnfStyle w:val="100000000000" w:firstRow="1" w:lastRow="0" w:firstColumn="0" w:lastColumn="0" w:oddVBand="0" w:evenVBand="0" w:oddHBand="0" w:evenHBand="0" w:firstRowFirstColumn="0" w:firstRowLastColumn="0" w:lastRowFirstColumn="0" w:lastRowLastColumn="0"/>
        </w:trPr>
        <w:tc>
          <w:tcPr>
            <w:tcW w:w="1668" w:type="dxa"/>
          </w:tcPr>
          <w:p w:rsidR="00CA1925" w:rsidRDefault="00CA1925" w:rsidP="00651153">
            <w:r>
              <w:t>Element</w:t>
            </w:r>
          </w:p>
        </w:tc>
        <w:tc>
          <w:tcPr>
            <w:tcW w:w="2551" w:type="dxa"/>
          </w:tcPr>
          <w:p w:rsidR="00CA1925" w:rsidRDefault="00CA1925" w:rsidP="00651153">
            <w:r>
              <w:t>Acceptable Values</w:t>
            </w:r>
          </w:p>
        </w:tc>
        <w:tc>
          <w:tcPr>
            <w:tcW w:w="5357" w:type="dxa"/>
          </w:tcPr>
          <w:p w:rsidR="00CA1925" w:rsidRDefault="00CA1925" w:rsidP="00651153">
            <w:r>
              <w:t>Justification and methodology</w:t>
            </w:r>
          </w:p>
        </w:tc>
      </w:tr>
      <w:tr w:rsidR="00CA1925" w:rsidTr="00651153">
        <w:tc>
          <w:tcPr>
            <w:tcW w:w="1668" w:type="dxa"/>
          </w:tcPr>
          <w:p w:rsidR="00CA1925" w:rsidRDefault="00CA1925" w:rsidP="00651153">
            <w:r>
              <w:t>txtBox</w:t>
            </w:r>
          </w:p>
        </w:tc>
        <w:tc>
          <w:tcPr>
            <w:tcW w:w="2551" w:type="dxa"/>
          </w:tcPr>
          <w:p w:rsidR="00CA1925" w:rsidRDefault="00CA1925" w:rsidP="00651153">
            <w:r>
              <w:t>Any valid single byte binary literals</w:t>
            </w:r>
          </w:p>
        </w:tc>
        <w:tc>
          <w:tcPr>
            <w:tcW w:w="5357" w:type="dxa"/>
          </w:tcPr>
          <w:p w:rsidR="00CA1925" w:rsidRDefault="00CA1925" w:rsidP="00651153">
            <w:r>
              <w:t xml:space="preserve">The processor operates on individually addressable single byte memory cells. Therefore, the view component which represents this single memory cell should also be limited to a single byte. The processor, like real processors, also operates only in binary and therefore the </w:t>
            </w:r>
            <w:proofErr w:type="gramStart"/>
            <w:r>
              <w:t>users</w:t>
            </w:r>
            <w:proofErr w:type="gramEnd"/>
            <w:r>
              <w:t xml:space="preserve"> input must be in binary. Validation is needed to prevent users entering invalid strings which in this case would not be able to cast to a binary byte correctly and if stored in memory could cause unusual bugs or even application crashes.</w:t>
            </w:r>
          </w:p>
          <w:p w:rsidR="003D33C4" w:rsidRDefault="003D33C4" w:rsidP="00651153"/>
          <w:p w:rsidR="003D33C4" w:rsidRDefault="003D33C4" w:rsidP="00651153">
            <w:r>
              <w:t>In this case we use a message box to inform the user that what they have entered is invalid and reset it to the previous value, allowing the user to try again.</w:t>
            </w:r>
          </w:p>
        </w:tc>
      </w:tr>
    </w:tbl>
    <w:p w:rsidR="006F6804" w:rsidRDefault="006F6804" w:rsidP="00055976">
      <w:pPr>
        <w:ind w:firstLine="0"/>
      </w:pPr>
    </w:p>
    <w:p w:rsidR="006F6804" w:rsidRDefault="006F6804" w:rsidP="006F6804">
      <w:pPr>
        <w:pStyle w:val="Heading3"/>
        <w:ind w:firstLine="0"/>
      </w:pPr>
      <w:bookmarkStart w:id="67" w:name="_Toc5107072"/>
      <w:r>
        <w:t>Testing</w:t>
      </w:r>
      <w:bookmarkEnd w:id="67"/>
    </w:p>
    <w:p w:rsidR="00F36C19" w:rsidRPr="00F36C19" w:rsidRDefault="00F36C19" w:rsidP="00F36C19">
      <w:pPr>
        <w:ind w:firstLine="0"/>
      </w:pPr>
      <w:r>
        <w:t xml:space="preserve">This testing is primarily based around ensuring that the validation that has been setup performs correctly with valid and invalid input. </w:t>
      </w:r>
    </w:p>
    <w:tbl>
      <w:tblPr>
        <w:tblStyle w:val="APAReport"/>
        <w:tblW w:w="0" w:type="auto"/>
        <w:tblLook w:val="04A0" w:firstRow="1" w:lastRow="0" w:firstColumn="1" w:lastColumn="0" w:noHBand="0" w:noVBand="1"/>
      </w:tblPr>
      <w:tblGrid>
        <w:gridCol w:w="3192"/>
        <w:gridCol w:w="3192"/>
        <w:gridCol w:w="3192"/>
      </w:tblGrid>
      <w:tr w:rsidR="00D23A24" w:rsidTr="008B519D">
        <w:trPr>
          <w:cnfStyle w:val="100000000000" w:firstRow="1" w:lastRow="0" w:firstColumn="0" w:lastColumn="0" w:oddVBand="0" w:evenVBand="0" w:oddHBand="0" w:evenHBand="0" w:firstRowFirstColumn="0" w:firstRowLastColumn="0" w:lastRowFirstColumn="0" w:lastRowLastColumn="0"/>
        </w:trPr>
        <w:tc>
          <w:tcPr>
            <w:tcW w:w="3192" w:type="dxa"/>
          </w:tcPr>
          <w:p w:rsidR="008B519D" w:rsidRPr="00245E2B" w:rsidRDefault="008B519D" w:rsidP="006F6804">
            <w:pPr>
              <w:rPr>
                <w:b/>
              </w:rPr>
            </w:pPr>
            <w:r w:rsidRPr="00245E2B">
              <w:rPr>
                <w:b/>
              </w:rPr>
              <w:t>Test</w:t>
            </w:r>
          </w:p>
        </w:tc>
        <w:tc>
          <w:tcPr>
            <w:tcW w:w="3192" w:type="dxa"/>
          </w:tcPr>
          <w:p w:rsidR="008B519D" w:rsidRPr="00245E2B" w:rsidRDefault="008B519D" w:rsidP="006F6804">
            <w:pPr>
              <w:rPr>
                <w:b/>
              </w:rPr>
            </w:pPr>
            <w:r w:rsidRPr="00245E2B">
              <w:rPr>
                <w:b/>
              </w:rPr>
              <w:t>Expected Result</w:t>
            </w:r>
          </w:p>
        </w:tc>
        <w:tc>
          <w:tcPr>
            <w:tcW w:w="3192" w:type="dxa"/>
          </w:tcPr>
          <w:p w:rsidR="008B519D" w:rsidRPr="00245E2B" w:rsidRDefault="008B519D" w:rsidP="006F6804">
            <w:pPr>
              <w:rPr>
                <w:b/>
              </w:rPr>
            </w:pPr>
            <w:r w:rsidRPr="00245E2B">
              <w:rPr>
                <w:b/>
              </w:rPr>
              <w:t>Actual Result</w:t>
            </w:r>
          </w:p>
        </w:tc>
      </w:tr>
      <w:tr w:rsidR="00D23A24" w:rsidTr="008B519D">
        <w:tc>
          <w:tcPr>
            <w:tcW w:w="3192" w:type="dxa"/>
          </w:tcPr>
          <w:p w:rsidR="008B519D" w:rsidRDefault="00245E2B" w:rsidP="00245E2B">
            <w:r>
              <w:lastRenderedPageBreak/>
              <w:t>Cells should display correct initial value.</w:t>
            </w:r>
          </w:p>
        </w:tc>
        <w:tc>
          <w:tcPr>
            <w:tcW w:w="3192" w:type="dxa"/>
          </w:tcPr>
          <w:p w:rsidR="008B519D" w:rsidRDefault="00245E2B" w:rsidP="006F6804">
            <w:r>
              <w:t>Cells should display 00000000 on initial load.</w:t>
            </w:r>
          </w:p>
        </w:tc>
        <w:tc>
          <w:tcPr>
            <w:tcW w:w="3192" w:type="dxa"/>
          </w:tcPr>
          <w:p w:rsidR="008B519D" w:rsidRDefault="00E706B2" w:rsidP="00E706B2">
            <w:pPr>
              <w:jc w:val="center"/>
            </w:pPr>
            <w:r>
              <w:rPr>
                <w:noProof/>
                <w:lang w:val="en-GB" w:eastAsia="en-GB"/>
              </w:rPr>
              <w:drawing>
                <wp:inline distT="0" distB="0" distL="0" distR="0">
                  <wp:extent cx="1143000" cy="619125"/>
                  <wp:effectExtent l="0" t="0" r="0" b="9525"/>
                  <wp:docPr id="34" name="Picture 34" descr="https://ss.noahstride.co.uk/screens/2019/01/EPS_2019-01-07_21-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7_21-50-1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43000" cy="619125"/>
                          </a:xfrm>
                          <a:prstGeom prst="rect">
                            <a:avLst/>
                          </a:prstGeom>
                          <a:noFill/>
                          <a:ln>
                            <a:noFill/>
                          </a:ln>
                        </pic:spPr>
                      </pic:pic>
                    </a:graphicData>
                  </a:graphic>
                </wp:inline>
              </w:drawing>
            </w:r>
          </w:p>
          <w:p w:rsidR="00666BAC" w:rsidRPr="00417DF7" w:rsidRDefault="00666BAC" w:rsidP="00E706B2">
            <w:pPr>
              <w:jc w:val="center"/>
              <w:rPr>
                <w:b/>
              </w:rPr>
            </w:pPr>
            <w:r w:rsidRPr="00417DF7">
              <w:rPr>
                <w:b/>
              </w:rPr>
              <w:t>Correct Result</w:t>
            </w:r>
          </w:p>
        </w:tc>
      </w:tr>
      <w:tr w:rsidR="00D23A24" w:rsidTr="008B519D">
        <w:tc>
          <w:tcPr>
            <w:tcW w:w="3192" w:type="dxa"/>
          </w:tcPr>
          <w:p w:rsidR="00E706B2" w:rsidRDefault="00E706B2" w:rsidP="00245E2B"/>
        </w:tc>
        <w:tc>
          <w:tcPr>
            <w:tcW w:w="3192" w:type="dxa"/>
          </w:tcPr>
          <w:p w:rsidR="00E706B2" w:rsidRDefault="00E706B2" w:rsidP="006F6804"/>
        </w:tc>
        <w:tc>
          <w:tcPr>
            <w:tcW w:w="3192" w:type="dxa"/>
          </w:tcPr>
          <w:p w:rsidR="00E706B2" w:rsidRDefault="00E706B2" w:rsidP="00E706B2">
            <w:pPr>
              <w:jc w:val="center"/>
              <w:rPr>
                <w:noProof/>
                <w:lang w:val="en-GB" w:eastAsia="en-GB"/>
              </w:rPr>
            </w:pPr>
          </w:p>
        </w:tc>
      </w:tr>
      <w:tr w:rsidR="00D23A24" w:rsidTr="008B519D">
        <w:tc>
          <w:tcPr>
            <w:tcW w:w="3192" w:type="dxa"/>
          </w:tcPr>
          <w:p w:rsidR="008B519D" w:rsidRDefault="005A6578" w:rsidP="006F6804">
            <w:r>
              <w:t>Entering a valid binary byte into a cell.</w:t>
            </w:r>
          </w:p>
        </w:tc>
        <w:tc>
          <w:tcPr>
            <w:tcW w:w="3192" w:type="dxa"/>
          </w:tcPr>
          <w:p w:rsidR="008B519D" w:rsidRDefault="005A6578" w:rsidP="006F6804">
            <w:r>
              <w:t>The user should be able to enter a valid binary byte and this value should persist when the user clicks out of the cell.</w:t>
            </w:r>
          </w:p>
        </w:tc>
        <w:tc>
          <w:tcPr>
            <w:tcW w:w="3192" w:type="dxa"/>
          </w:tcPr>
          <w:p w:rsidR="008B519D" w:rsidRDefault="00666BAC" w:rsidP="00666BAC">
            <w:pPr>
              <w:jc w:val="center"/>
            </w:pPr>
            <w:r>
              <w:rPr>
                <w:noProof/>
                <w:lang w:val="en-GB" w:eastAsia="en-GB"/>
              </w:rPr>
              <w:drawing>
                <wp:inline distT="0" distB="0" distL="0" distR="0">
                  <wp:extent cx="1143000" cy="619125"/>
                  <wp:effectExtent l="0" t="0" r="0" b="9525"/>
                  <wp:docPr id="35" name="Picture 35" descr="https://ss.noahstride.co.uk/screens/2019/01/EPS_2019-01-07_22-0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EPS_2019-01-07_22-00-2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43000" cy="619125"/>
                          </a:xfrm>
                          <a:prstGeom prst="rect">
                            <a:avLst/>
                          </a:prstGeom>
                          <a:noFill/>
                          <a:ln>
                            <a:noFill/>
                          </a:ln>
                        </pic:spPr>
                      </pic:pic>
                    </a:graphicData>
                  </a:graphic>
                </wp:inline>
              </w:drawing>
            </w:r>
          </w:p>
          <w:p w:rsidR="00666BAC" w:rsidRPr="00417DF7" w:rsidRDefault="00666BAC" w:rsidP="00666BAC">
            <w:pPr>
              <w:jc w:val="center"/>
              <w:rPr>
                <w:b/>
              </w:rPr>
            </w:pPr>
            <w:r w:rsidRPr="00417DF7">
              <w:rPr>
                <w:b/>
              </w:rPr>
              <w:t>Correct Result</w:t>
            </w:r>
          </w:p>
        </w:tc>
      </w:tr>
      <w:tr w:rsidR="00D23A24" w:rsidTr="008B519D">
        <w:tc>
          <w:tcPr>
            <w:tcW w:w="3192" w:type="dxa"/>
          </w:tcPr>
          <w:p w:rsidR="00D23A24" w:rsidRDefault="00D23A24" w:rsidP="006F6804">
            <w:r>
              <w:t>Entering an invalid binary byte into a cell</w:t>
            </w:r>
          </w:p>
        </w:tc>
        <w:tc>
          <w:tcPr>
            <w:tcW w:w="3192" w:type="dxa"/>
          </w:tcPr>
          <w:p w:rsidR="00D23A24" w:rsidRDefault="00D23A24" w:rsidP="006F6804">
            <w:r>
              <w:t>Upon entering a character that will not convert properly to a binary byte, the application should display a warning message to the user, and reset the cell when closed.</w:t>
            </w:r>
          </w:p>
        </w:tc>
        <w:tc>
          <w:tcPr>
            <w:tcW w:w="3192" w:type="dxa"/>
          </w:tcPr>
          <w:p w:rsidR="00D23A24" w:rsidRDefault="00D23A24" w:rsidP="00666BAC">
            <w:pPr>
              <w:jc w:val="center"/>
              <w:rPr>
                <w:noProof/>
                <w:lang w:val="en-GB" w:eastAsia="en-GB"/>
              </w:rPr>
            </w:pPr>
            <w:r>
              <w:rPr>
                <w:noProof/>
                <w:lang w:val="en-GB" w:eastAsia="en-GB"/>
              </w:rPr>
              <w:drawing>
                <wp:inline distT="0" distB="0" distL="0" distR="0">
                  <wp:extent cx="1685925" cy="805218"/>
                  <wp:effectExtent l="0" t="0" r="0" b="0"/>
                  <wp:docPr id="36" name="Picture 36" descr="https://ss.noahstride.co.uk/screens/2019/01/EPS_2019-01-27_13-5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27_13-50-5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9439" cy="821225"/>
                          </a:xfrm>
                          <a:prstGeom prst="rect">
                            <a:avLst/>
                          </a:prstGeom>
                          <a:noFill/>
                          <a:ln>
                            <a:noFill/>
                          </a:ln>
                        </pic:spPr>
                      </pic:pic>
                    </a:graphicData>
                  </a:graphic>
                </wp:inline>
              </w:drawing>
            </w:r>
          </w:p>
          <w:p w:rsidR="00D23A24" w:rsidRPr="00417DF7" w:rsidRDefault="00D23A24" w:rsidP="00666BAC">
            <w:pPr>
              <w:jc w:val="center"/>
              <w:rPr>
                <w:b/>
                <w:noProof/>
                <w:lang w:val="en-GB" w:eastAsia="en-GB"/>
              </w:rPr>
            </w:pPr>
            <w:r w:rsidRPr="00417DF7">
              <w:rPr>
                <w:b/>
                <w:noProof/>
                <w:lang w:val="en-GB" w:eastAsia="en-GB"/>
              </w:rPr>
              <w:t>Correct Result</w:t>
            </w:r>
          </w:p>
        </w:tc>
      </w:tr>
    </w:tbl>
    <w:p w:rsidR="006F6804" w:rsidRDefault="006F6804" w:rsidP="006F6804">
      <w:pPr>
        <w:ind w:firstLine="0"/>
      </w:pPr>
    </w:p>
    <w:p w:rsidR="00995D27" w:rsidRDefault="00995D27" w:rsidP="006F6804">
      <w:pPr>
        <w:ind w:firstLine="0"/>
      </w:pPr>
      <w:r>
        <w:t>Because of the modular design, it is now possible to test the interaction between the memory bank module and the rest of the processor and to ensure that everything works together correctly.</w:t>
      </w:r>
    </w:p>
    <w:p w:rsidR="00995D27" w:rsidRDefault="00995D27" w:rsidP="006F6804">
      <w:pPr>
        <w:ind w:firstLine="0"/>
      </w:pPr>
    </w:p>
    <w:tbl>
      <w:tblPr>
        <w:tblStyle w:val="APAReport"/>
        <w:tblW w:w="0" w:type="auto"/>
        <w:tblLook w:val="04A0" w:firstRow="1" w:lastRow="0" w:firstColumn="1" w:lastColumn="0" w:noHBand="0" w:noVBand="1"/>
      </w:tblPr>
      <w:tblGrid>
        <w:gridCol w:w="3192"/>
        <w:gridCol w:w="3192"/>
        <w:gridCol w:w="3192"/>
      </w:tblGrid>
      <w:tr w:rsidR="00995D27" w:rsidTr="00F863F6">
        <w:trPr>
          <w:cnfStyle w:val="100000000000" w:firstRow="1" w:lastRow="0" w:firstColumn="0" w:lastColumn="0" w:oddVBand="0" w:evenVBand="0" w:oddHBand="0" w:evenHBand="0" w:firstRowFirstColumn="0" w:firstRowLastColumn="0" w:lastRowFirstColumn="0" w:lastRowLastColumn="0"/>
        </w:trPr>
        <w:tc>
          <w:tcPr>
            <w:tcW w:w="3192" w:type="dxa"/>
          </w:tcPr>
          <w:p w:rsidR="00995D27" w:rsidRPr="00245E2B" w:rsidRDefault="00995D27" w:rsidP="00F863F6">
            <w:pPr>
              <w:rPr>
                <w:b/>
              </w:rPr>
            </w:pPr>
            <w:r w:rsidRPr="00245E2B">
              <w:rPr>
                <w:b/>
              </w:rPr>
              <w:t>Test</w:t>
            </w:r>
          </w:p>
        </w:tc>
        <w:tc>
          <w:tcPr>
            <w:tcW w:w="3192" w:type="dxa"/>
          </w:tcPr>
          <w:p w:rsidR="00995D27" w:rsidRPr="00245E2B" w:rsidRDefault="00995D27" w:rsidP="00F863F6">
            <w:pPr>
              <w:rPr>
                <w:b/>
              </w:rPr>
            </w:pPr>
            <w:r w:rsidRPr="00245E2B">
              <w:rPr>
                <w:b/>
              </w:rPr>
              <w:t>Expected Result</w:t>
            </w:r>
          </w:p>
        </w:tc>
        <w:tc>
          <w:tcPr>
            <w:tcW w:w="3192" w:type="dxa"/>
          </w:tcPr>
          <w:p w:rsidR="00995D27" w:rsidRPr="00245E2B" w:rsidRDefault="00995D27" w:rsidP="00F863F6">
            <w:pPr>
              <w:rPr>
                <w:b/>
              </w:rPr>
            </w:pPr>
            <w:r w:rsidRPr="00245E2B">
              <w:rPr>
                <w:b/>
              </w:rPr>
              <w:t>Actual Result</w:t>
            </w:r>
          </w:p>
        </w:tc>
      </w:tr>
      <w:tr w:rsidR="00995D27" w:rsidTr="00417DF7">
        <w:trPr>
          <w:trHeight w:val="1311"/>
        </w:trPr>
        <w:tc>
          <w:tcPr>
            <w:tcW w:w="3192" w:type="dxa"/>
          </w:tcPr>
          <w:p w:rsidR="00995D27" w:rsidRDefault="00995D27" w:rsidP="00F863F6">
            <w:r>
              <w:t>Entering a value into a cell, and allowing the MAR to select this address</w:t>
            </w:r>
          </w:p>
        </w:tc>
        <w:tc>
          <w:tcPr>
            <w:tcW w:w="3192" w:type="dxa"/>
          </w:tcPr>
          <w:p w:rsidR="00995D27" w:rsidRDefault="00995D27" w:rsidP="00F863F6">
            <w:r>
              <w:t xml:space="preserve">The MDR should show the value of the cell as </w:t>
            </w:r>
            <w:r w:rsidR="00417DF7">
              <w:t>2.</w:t>
            </w:r>
          </w:p>
        </w:tc>
        <w:tc>
          <w:tcPr>
            <w:tcW w:w="3192" w:type="dxa"/>
          </w:tcPr>
          <w:p w:rsidR="00995D27" w:rsidRDefault="00417DF7" w:rsidP="00417DF7">
            <w:r>
              <w:t>A value of 512 is shown.</w:t>
            </w:r>
          </w:p>
          <w:p w:rsidR="00417DF7" w:rsidRPr="00417DF7" w:rsidRDefault="00417DF7" w:rsidP="00417DF7">
            <w:pPr>
              <w:rPr>
                <w:b/>
              </w:rPr>
            </w:pPr>
            <w:r>
              <w:rPr>
                <w:b/>
              </w:rPr>
              <w:t>FAIL</w:t>
            </w:r>
          </w:p>
        </w:tc>
      </w:tr>
      <w:tr w:rsidR="00995D27" w:rsidTr="00F863F6">
        <w:tc>
          <w:tcPr>
            <w:tcW w:w="3192" w:type="dxa"/>
          </w:tcPr>
          <w:p w:rsidR="00995D27" w:rsidRDefault="00995D27" w:rsidP="00F863F6"/>
        </w:tc>
        <w:tc>
          <w:tcPr>
            <w:tcW w:w="3192" w:type="dxa"/>
          </w:tcPr>
          <w:p w:rsidR="00995D27" w:rsidRDefault="00995D27" w:rsidP="00F863F6"/>
        </w:tc>
        <w:tc>
          <w:tcPr>
            <w:tcW w:w="3192" w:type="dxa"/>
          </w:tcPr>
          <w:p w:rsidR="00995D27" w:rsidRDefault="00995D27" w:rsidP="00F863F6">
            <w:pPr>
              <w:jc w:val="center"/>
              <w:rPr>
                <w:noProof/>
                <w:lang w:val="en-GB" w:eastAsia="en-GB"/>
              </w:rPr>
            </w:pPr>
          </w:p>
        </w:tc>
      </w:tr>
    </w:tbl>
    <w:p w:rsidR="000F6010" w:rsidRDefault="000F6010" w:rsidP="006F6804">
      <w:pPr>
        <w:ind w:firstLine="0"/>
      </w:pPr>
    </w:p>
    <w:p w:rsidR="000F6010" w:rsidRDefault="000F6010" w:rsidP="000F6010">
      <w:pPr>
        <w:pStyle w:val="Heading3"/>
        <w:ind w:firstLine="0"/>
      </w:pPr>
      <w:bookmarkStart w:id="68" w:name="_Toc5107073"/>
      <w:r>
        <w:t>Bug Fixes</w:t>
      </w:r>
      <w:bookmarkEnd w:id="68"/>
    </w:p>
    <w:p w:rsidR="00417DF7" w:rsidRDefault="00417DF7" w:rsidP="00417DF7">
      <w:pPr>
        <w:ind w:firstLine="0"/>
        <w:jc w:val="center"/>
      </w:pPr>
      <w:r w:rsidRPr="00417DF7">
        <w:rPr>
          <w:noProof/>
        </w:rPr>
        <w:drawing>
          <wp:inline distT="0" distB="0" distL="0" distR="0" wp14:anchorId="576B7C4E" wp14:editId="1AD71D99">
            <wp:extent cx="3822700" cy="901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22700" cy="901700"/>
                    </a:xfrm>
                    <a:prstGeom prst="rect">
                      <a:avLst/>
                    </a:prstGeom>
                  </pic:spPr>
                </pic:pic>
              </a:graphicData>
            </a:graphic>
          </wp:inline>
        </w:drawing>
      </w:r>
    </w:p>
    <w:p w:rsidR="00417DF7" w:rsidRDefault="00417DF7" w:rsidP="006F6804">
      <w:pPr>
        <w:ind w:firstLine="0"/>
      </w:pPr>
      <w:r>
        <w:t>This result was rather un</w:t>
      </w:r>
      <w:r w:rsidR="0084754B">
        <w:t>-</w:t>
      </w:r>
      <w:proofErr w:type="gramStart"/>
      <w:r>
        <w:t>expected,</w:t>
      </w:r>
      <w:proofErr w:type="gramEnd"/>
      <w:r>
        <w:t xml:space="preserve"> however, it quickly began to make sense why it was behaving this way.</w:t>
      </w:r>
      <w:r w:rsidR="00F863F6">
        <w:t xml:space="preserve"> As part of the load cycle we expect the processor to load in 32 bits of memory (</w:t>
      </w:r>
      <w:r w:rsidR="00527B9A">
        <w:t xml:space="preserve">2 full words) into the </w:t>
      </w:r>
      <w:r w:rsidR="00527B9A">
        <w:lastRenderedPageBreak/>
        <w:t xml:space="preserve">CIR, here we instead see two things going wrong. </w:t>
      </w:r>
      <w:r w:rsidR="00936C52">
        <w:t xml:space="preserve">I used my IDEs run-time debugger to step through the cycle to confirm my suspicions and </w:t>
      </w:r>
      <w:r w:rsidR="00527B9A">
        <w:t>upon inspecting my source I realized that the second word loading/writing of the CIR was not fully implemented</w:t>
      </w:r>
      <w:r w:rsidR="00936C52">
        <w:t xml:space="preserve"> and this meant we were only pulling in 16 bits of the expected 32 bits</w:t>
      </w:r>
      <w:r w:rsidR="00527B9A">
        <w:t>. This was quickly rectified within the ClockRising and ClockFalling handlers:</w:t>
      </w:r>
    </w:p>
    <w:p w:rsidR="00527B9A" w:rsidRDefault="00527B9A" w:rsidP="00527B9A">
      <w:pPr>
        <w:ind w:firstLine="0"/>
        <w:jc w:val="center"/>
      </w:pPr>
      <w:r w:rsidRPr="00527B9A">
        <w:rPr>
          <w:noProof/>
        </w:rPr>
        <w:drawing>
          <wp:inline distT="0" distB="0" distL="0" distR="0" wp14:anchorId="5ADA5D94" wp14:editId="1B4B21BB">
            <wp:extent cx="4140200" cy="2057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40200" cy="2057400"/>
                    </a:xfrm>
                    <a:prstGeom prst="rect">
                      <a:avLst/>
                    </a:prstGeom>
                  </pic:spPr>
                </pic:pic>
              </a:graphicData>
            </a:graphic>
          </wp:inline>
        </w:drawing>
      </w:r>
    </w:p>
    <w:p w:rsidR="00043FE2" w:rsidRDefault="00043FE2" w:rsidP="00043FE2">
      <w:pPr>
        <w:ind w:firstLine="0"/>
      </w:pPr>
      <w:r>
        <w:t>I made use of the ternary expression (?) here to ensure that the code remained short and concise and to enable maximum effective re-use of code.</w:t>
      </w:r>
    </w:p>
    <w:p w:rsidR="00043FE2" w:rsidRDefault="00043FE2" w:rsidP="00043FE2">
      <w:pPr>
        <w:ind w:firstLine="0"/>
      </w:pPr>
    </w:p>
    <w:p w:rsidR="0026670D" w:rsidRDefault="00043FE2" w:rsidP="00043FE2">
      <w:pPr>
        <w:ind w:firstLine="0"/>
      </w:pPr>
      <w:r>
        <w:t xml:space="preserve">The second issue I noticed as a result of this test was a mismatch in the byte orders. </w:t>
      </w:r>
      <w:r w:rsidR="0026670D">
        <w:t>I was expecting the processor to operate in</w:t>
      </w:r>
      <w:r w:rsidR="009E2756">
        <w:t xml:space="preserve"> Big-Endian order and this means that the largest byte in a value comes first, this is common in older processors, but has been phased out in preference of Little-Endian order. The built-in C# converter assumes that byte arrays will be in Big-Endian order. This means that the value</w:t>
      </w:r>
      <w:r w:rsidR="000D1295">
        <w:t>s</w:t>
      </w:r>
      <w:r w:rsidR="009E2756">
        <w:t xml:space="preserve"> of the numbers are scrambled</w:t>
      </w:r>
      <w:r w:rsidR="0026670D">
        <w:t xml:space="preserve"> compared to what a user might be expecting, I decided to leave this for now as it made more sense to leave it displaying this way, if that is how the processor is actually handling the value.</w:t>
      </w:r>
    </w:p>
    <w:p w:rsidR="001456BF" w:rsidRDefault="00966CB5" w:rsidP="00966CB5">
      <w:pPr>
        <w:tabs>
          <w:tab w:val="left" w:pos="1659"/>
        </w:tabs>
        <w:ind w:firstLine="0"/>
      </w:pPr>
      <w:r>
        <w:tab/>
      </w:r>
    </w:p>
    <w:p w:rsidR="001456BF" w:rsidRDefault="001456BF" w:rsidP="00043FE2">
      <w:pPr>
        <w:ind w:firstLine="0"/>
      </w:pPr>
      <w:r>
        <w:t>With these resolved, the CIR now shows the correct value.</w:t>
      </w:r>
    </w:p>
    <w:p w:rsidR="001456BF" w:rsidRDefault="001456BF" w:rsidP="001456BF">
      <w:pPr>
        <w:ind w:firstLine="0"/>
        <w:jc w:val="center"/>
      </w:pPr>
      <w:r w:rsidRPr="001456BF">
        <w:rPr>
          <w:noProof/>
        </w:rPr>
        <w:drawing>
          <wp:inline distT="0" distB="0" distL="0" distR="0" wp14:anchorId="064F2DBB" wp14:editId="7E260A4E">
            <wp:extent cx="5168900" cy="596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8900" cy="596900"/>
                    </a:xfrm>
                    <a:prstGeom prst="rect">
                      <a:avLst/>
                    </a:prstGeom>
                  </pic:spPr>
                </pic:pic>
              </a:graphicData>
            </a:graphic>
          </wp:inline>
        </w:drawing>
      </w:r>
    </w:p>
    <w:p w:rsidR="00BB5A09" w:rsidRDefault="00BB5A09" w:rsidP="001456BF">
      <w:pPr>
        <w:ind w:firstLine="0"/>
        <w:jc w:val="center"/>
      </w:pPr>
    </w:p>
    <w:p w:rsidR="00BB5A09" w:rsidRDefault="00BB5A09" w:rsidP="00BB5A09">
      <w:pPr>
        <w:pStyle w:val="Heading3"/>
        <w:ind w:firstLine="0"/>
      </w:pPr>
      <w:bookmarkStart w:id="69" w:name="_Toc5107074"/>
      <w:r>
        <w:t>Review</w:t>
      </w:r>
      <w:bookmarkEnd w:id="69"/>
    </w:p>
    <w:p w:rsidR="00BB5A09" w:rsidRDefault="00BB5A09" w:rsidP="00BB5A09">
      <w:pPr>
        <w:ind w:firstLine="0"/>
      </w:pPr>
      <w:r w:rsidRPr="00C475A1">
        <w:t xml:space="preserve">This </w:t>
      </w:r>
      <w:r>
        <w:t>stage of development was more complicated as it involved work on the model as well as the UI. Work on the model tends to be more abstracted and it is much harder to ensure that it is working properly before it has been integrated with the UI.</w:t>
      </w:r>
    </w:p>
    <w:p w:rsidR="003206FA" w:rsidRDefault="003206FA" w:rsidP="00BB5A09">
      <w:pPr>
        <w:ind w:firstLine="0"/>
      </w:pPr>
    </w:p>
    <w:p w:rsidR="0052574E" w:rsidRDefault="003206FA" w:rsidP="00C346DF">
      <w:pPr>
        <w:ind w:firstLine="0"/>
      </w:pPr>
      <w:r>
        <w:lastRenderedPageBreak/>
        <w:t xml:space="preserve">Here testing found a much more complicated bug that involved once again using a run-time debugger to analyze and then resolve the problem. </w:t>
      </w:r>
      <w:r w:rsidR="000C0A6B">
        <w:t>Without comprehensive testing its unlikely that this bug would have been discovered before it had caused further confusion down the line. Resolving the bug itself was relatively easy.</w:t>
      </w:r>
    </w:p>
    <w:p w:rsidR="000C0A6B" w:rsidRDefault="000C0A6B" w:rsidP="00C346DF">
      <w:pPr>
        <w:ind w:firstLine="0"/>
      </w:pPr>
    </w:p>
    <w:p w:rsidR="00A01C7A" w:rsidRDefault="00A01C7A" w:rsidP="00A01C7A">
      <w:pPr>
        <w:pStyle w:val="Heading2"/>
      </w:pPr>
      <w:bookmarkStart w:id="70" w:name="_Toc5107075"/>
      <w:r>
        <w:t>Adding Instructions</w:t>
      </w:r>
      <w:bookmarkEnd w:id="70"/>
    </w:p>
    <w:p w:rsidR="00A01C7A" w:rsidRDefault="00A01C7A" w:rsidP="00A01C7A">
      <w:pPr>
        <w:ind w:firstLine="0"/>
      </w:pPr>
      <w:r>
        <w:t>With the basis of the processor complete, it was now possible to implement several instructions for the user to use.</w:t>
      </w:r>
    </w:p>
    <w:p w:rsidR="00A01C7A" w:rsidRDefault="00A01C7A" w:rsidP="00A01C7A">
      <w:pPr>
        <w:ind w:firstLine="0"/>
      </w:pPr>
    </w:p>
    <w:p w:rsidR="00A01C7A" w:rsidRDefault="00A01C7A" w:rsidP="00A01C7A">
      <w:pPr>
        <w:ind w:firstLine="0"/>
      </w:pPr>
      <w:r>
        <w:t>I decided that for the processor to be able to display basic funct</w:t>
      </w:r>
      <w:r w:rsidR="00C346DF">
        <w:t>x</w:t>
      </w:r>
      <w:r>
        <w:t>ionality I would need to implement at least ADD</w:t>
      </w:r>
      <w:r w:rsidR="00BE1A17">
        <w:t xml:space="preserve">, </w:t>
      </w:r>
      <w:r w:rsidR="00C63B54">
        <w:t>SUB, LDA, STA, MOV</w:t>
      </w:r>
      <w:r w:rsidR="00BE1A17">
        <w:t xml:space="preserve"> and BRA, BRZ and BRP.</w:t>
      </w:r>
    </w:p>
    <w:p w:rsidR="00966CB5" w:rsidRDefault="00966CB5" w:rsidP="00A01C7A">
      <w:pPr>
        <w:ind w:firstLine="0"/>
      </w:pPr>
    </w:p>
    <w:p w:rsidR="00966CB5" w:rsidRDefault="00966CB5" w:rsidP="00A01C7A">
      <w:pPr>
        <w:ind w:firstLine="0"/>
      </w:pPr>
      <w:r>
        <w:t>To begin, I needed to introduce a context struct that would describe the state of the processor so that each stage of the execution of an instruction has access to the information it needs to complete. Whilst a simple structure, it allows a much cleaner approach to providing general information to the steps of execution without polluting an existing namespace.</w:t>
      </w:r>
    </w:p>
    <w:p w:rsidR="00627583" w:rsidRDefault="00627583" w:rsidP="00627583">
      <w:pPr>
        <w:ind w:firstLine="0"/>
        <w:jc w:val="center"/>
      </w:pPr>
      <w:r w:rsidRPr="00627583">
        <w:rPr>
          <w:noProof/>
        </w:rPr>
        <w:drawing>
          <wp:inline distT="0" distB="0" distL="0" distR="0" wp14:anchorId="3B68FF45" wp14:editId="4D780813">
            <wp:extent cx="3129279" cy="111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68095" cy="1131463"/>
                    </a:xfrm>
                    <a:prstGeom prst="rect">
                      <a:avLst/>
                    </a:prstGeom>
                  </pic:spPr>
                </pic:pic>
              </a:graphicData>
            </a:graphic>
          </wp:inline>
        </w:drawing>
      </w:r>
    </w:p>
    <w:p w:rsidR="00517993" w:rsidRDefault="00517993" w:rsidP="00517993">
      <w:pPr>
        <w:ind w:firstLine="0"/>
      </w:pPr>
      <w:r>
        <w:t>These values are then filled within the execution cycle before being passed to</w:t>
      </w:r>
      <w:r w:rsidR="00C22372">
        <w:t xml:space="preserve"> each step of execution. </w:t>
      </w:r>
      <w:r>
        <w:t xml:space="preserve">Also demonstrated here is a binary bitwise </w:t>
      </w:r>
      <w:r w:rsidR="00C22372">
        <w:t xml:space="preserve">AND </w:t>
      </w:r>
      <w:r>
        <w:t xml:space="preserve">followed by right shift in order to convert the full instruction to just the memory mode. This is cast to the appropriate enum to keep </w:t>
      </w:r>
      <w:r w:rsidR="002C015C">
        <w:t xml:space="preserve">remove </w:t>
      </w:r>
    </w:p>
    <w:p w:rsidR="00517993" w:rsidRDefault="00517993" w:rsidP="00627583">
      <w:pPr>
        <w:ind w:firstLine="0"/>
        <w:jc w:val="center"/>
      </w:pPr>
    </w:p>
    <w:p w:rsidR="00517993" w:rsidRDefault="00517993" w:rsidP="00627583">
      <w:pPr>
        <w:ind w:firstLine="0"/>
        <w:jc w:val="center"/>
      </w:pPr>
      <w:r w:rsidRPr="00517993">
        <w:rPr>
          <w:noProof/>
        </w:rPr>
        <w:drawing>
          <wp:inline distT="0" distB="0" distL="0" distR="0" wp14:anchorId="16AC86E3" wp14:editId="4AD62DF2">
            <wp:extent cx="5943600" cy="1350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50645"/>
                    </a:xfrm>
                    <a:prstGeom prst="rect">
                      <a:avLst/>
                    </a:prstGeom>
                  </pic:spPr>
                </pic:pic>
              </a:graphicData>
            </a:graphic>
          </wp:inline>
        </w:drawing>
      </w:r>
    </w:p>
    <w:p w:rsidR="00627583" w:rsidRDefault="00627583" w:rsidP="00627583">
      <w:pPr>
        <w:ind w:firstLine="0"/>
      </w:pPr>
      <w:r>
        <w:t xml:space="preserve">As well as producing the struct, I then needed to add the context where appropriate to replace direct calls to proc. </w:t>
      </w:r>
    </w:p>
    <w:p w:rsidR="00627583" w:rsidRDefault="00627583" w:rsidP="00627583">
      <w:pPr>
        <w:ind w:firstLine="0"/>
      </w:pPr>
    </w:p>
    <w:p w:rsidR="000301B9" w:rsidRDefault="00627583" w:rsidP="00627583">
      <w:pPr>
        <w:ind w:firstLine="0"/>
      </w:pPr>
      <w:r>
        <w:lastRenderedPageBreak/>
        <w:t>I also needed to implement the general registers, as well as a way of appropriately accessing them. I decided that a small 8</w:t>
      </w:r>
      <w:r w:rsidR="000301B9">
        <w:t>-</w:t>
      </w:r>
      <w:r>
        <w:t xml:space="preserve">bit address space would allow </w:t>
      </w:r>
      <w:r w:rsidR="00606484">
        <w:t>the general registers as well as the special registers to be accessed by users</w:t>
      </w:r>
      <w:r w:rsidR="000301B9">
        <w:t>’</w:t>
      </w:r>
      <w:r w:rsidR="00606484">
        <w:t xml:space="preserve"> applications programmatically</w:t>
      </w:r>
      <w:r w:rsidR="000301B9">
        <w:t>.</w:t>
      </w:r>
    </w:p>
    <w:p w:rsidR="000301B9" w:rsidRDefault="000301B9" w:rsidP="000301B9">
      <w:pPr>
        <w:ind w:firstLine="0"/>
        <w:jc w:val="center"/>
      </w:pPr>
      <w:r w:rsidRPr="000301B9">
        <w:rPr>
          <w:noProof/>
        </w:rPr>
        <w:drawing>
          <wp:inline distT="0" distB="0" distL="0" distR="0" wp14:anchorId="7B2CB99E" wp14:editId="28E5B624">
            <wp:extent cx="3724993" cy="148446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42416" cy="1491408"/>
                    </a:xfrm>
                    <a:prstGeom prst="rect">
                      <a:avLst/>
                    </a:prstGeom>
                  </pic:spPr>
                </pic:pic>
              </a:graphicData>
            </a:graphic>
          </wp:inline>
        </w:drawing>
      </w:r>
    </w:p>
    <w:p w:rsidR="000301B9" w:rsidRDefault="000301B9" w:rsidP="000301B9">
      <w:pPr>
        <w:ind w:firstLine="0"/>
      </w:pPr>
      <w:r>
        <w:t>By adding these registers to a bank (in this case represented by an array) the user would be able to specify any of these registers (the general and special) when writing their machine code. I felt an array was a suitable data-type to choose since it would always have a fixed length. As I knew it was a fixed length I was then able to use the first bit to represent whether or not the program wanted to access a special or general register.</w:t>
      </w:r>
    </w:p>
    <w:p w:rsidR="004D1F93" w:rsidRDefault="004D1F93" w:rsidP="000301B9">
      <w:pPr>
        <w:ind w:firstLine="0"/>
      </w:pPr>
    </w:p>
    <w:p w:rsidR="004D1F93" w:rsidRDefault="004D1F93" w:rsidP="000301B9">
      <w:pPr>
        <w:ind w:firstLine="0"/>
      </w:pPr>
      <w:r>
        <w:t>In addition to adding the data side, I also needed to add these registers to the view presented to the user. This was relatively simplistic due to the existing framework for mapping values I had created.</w:t>
      </w:r>
    </w:p>
    <w:p w:rsidR="00942012" w:rsidRDefault="00DD5694" w:rsidP="00DD5694">
      <w:pPr>
        <w:ind w:firstLine="0"/>
        <w:jc w:val="center"/>
      </w:pPr>
      <w:r w:rsidRPr="00DD5694">
        <w:rPr>
          <w:noProof/>
        </w:rPr>
        <w:drawing>
          <wp:inline distT="0" distB="0" distL="0" distR="0" wp14:anchorId="01B41272" wp14:editId="3951B488">
            <wp:extent cx="3996345" cy="103367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14084" cy="1038258"/>
                    </a:xfrm>
                    <a:prstGeom prst="rect">
                      <a:avLst/>
                    </a:prstGeom>
                  </pic:spPr>
                </pic:pic>
              </a:graphicData>
            </a:graphic>
          </wp:inline>
        </w:drawing>
      </w:r>
    </w:p>
    <w:p w:rsidR="00CF249A" w:rsidRDefault="00CF249A" w:rsidP="00A01C7A">
      <w:pPr>
        <w:ind w:firstLine="0"/>
      </w:pPr>
      <w:r>
        <w:t>The first instruction I wrote was NOP (No Operation) as this was the simplest. Despite being simple, it is still an incredibly useful instruction in certain circumstances such as where it may be preferable for the processor to wait several cycles before completing an action.</w:t>
      </w:r>
    </w:p>
    <w:p w:rsidR="00CF249A" w:rsidRDefault="00CF249A" w:rsidP="00CF249A">
      <w:pPr>
        <w:ind w:firstLine="0"/>
        <w:jc w:val="center"/>
      </w:pPr>
      <w:r w:rsidRPr="00CF249A">
        <w:rPr>
          <w:noProof/>
        </w:rPr>
        <w:drawing>
          <wp:inline distT="0" distB="0" distL="0" distR="0" wp14:anchorId="3A6BB425" wp14:editId="614A5806">
            <wp:extent cx="4552122" cy="1800423"/>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6622" cy="1810113"/>
                    </a:xfrm>
                    <a:prstGeom prst="rect">
                      <a:avLst/>
                    </a:prstGeom>
                  </pic:spPr>
                </pic:pic>
              </a:graphicData>
            </a:graphic>
          </wp:inline>
        </w:drawing>
      </w:r>
    </w:p>
    <w:p w:rsidR="00966CB5" w:rsidRDefault="00DD5694" w:rsidP="00A01C7A">
      <w:pPr>
        <w:ind w:firstLine="0"/>
      </w:pPr>
      <w:r>
        <w:lastRenderedPageBreak/>
        <w:t>The next instruction I needed to implement was the Add instruction. It would need to be able to handle three distinct scenarios: direct, indirect and register read.</w:t>
      </w:r>
    </w:p>
    <w:p w:rsidR="00DD5694" w:rsidRDefault="00DD5694" w:rsidP="0004667E">
      <w:pPr>
        <w:ind w:firstLine="0"/>
      </w:pPr>
    </w:p>
    <w:p w:rsidR="00DD5694" w:rsidRDefault="006C14D2" w:rsidP="00BC7E26">
      <w:pPr>
        <w:ind w:firstLine="0"/>
        <w:jc w:val="center"/>
      </w:pPr>
      <w:r w:rsidRPr="006C14D2">
        <w:rPr>
          <w:noProof/>
        </w:rPr>
        <w:drawing>
          <wp:inline distT="0" distB="0" distL="0" distR="0" wp14:anchorId="21CE16E5" wp14:editId="414EC39D">
            <wp:extent cx="5943600" cy="53498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349875"/>
                    </a:xfrm>
                    <a:prstGeom prst="rect">
                      <a:avLst/>
                    </a:prstGeom>
                  </pic:spPr>
                </pic:pic>
              </a:graphicData>
            </a:graphic>
          </wp:inline>
        </w:drawing>
      </w:r>
    </w:p>
    <w:p w:rsidR="00657870" w:rsidRDefault="00657870" w:rsidP="00A01C7A">
      <w:pPr>
        <w:ind w:firstLine="0"/>
      </w:pPr>
      <w:r>
        <w:t xml:space="preserve">The add instruction </w:t>
      </w:r>
      <w:r w:rsidR="00AA0F58">
        <w:t>completes within 4 cycles and has a relatively simplistic design making use of the micro-code framework I had previously developed. I also commented each stage of the instruction to make clear to myself and other developers the purpose of that step, since it is not always immediately clear what it intends to do.</w:t>
      </w:r>
      <w:r w:rsidR="005B19D3">
        <w:t xml:space="preserve"> Even with the handling of the three memory modes, the code remains relatively concise due to the structure provided by the framework.</w:t>
      </w:r>
    </w:p>
    <w:p w:rsidR="0090448B" w:rsidRDefault="0090448B" w:rsidP="00A01C7A">
      <w:pPr>
        <w:ind w:firstLine="0"/>
      </w:pPr>
    </w:p>
    <w:p w:rsidR="0090448B" w:rsidRDefault="0090448B" w:rsidP="00A01C7A">
      <w:pPr>
        <w:ind w:firstLine="0"/>
      </w:pPr>
      <w:r>
        <w:t xml:space="preserve">The next instruction I developed was the </w:t>
      </w:r>
      <w:r w:rsidR="008807ED">
        <w:t>SUB</w:t>
      </w:r>
      <w:r>
        <w:t xml:space="preserve"> instruction as this was just a small modification required to the ALU class itself as well as the </w:t>
      </w:r>
      <w:r w:rsidR="008807ED">
        <w:t>just copying and making a small change to the addition instruction.</w:t>
      </w:r>
    </w:p>
    <w:p w:rsidR="00310423" w:rsidRDefault="00310423" w:rsidP="00A01C7A">
      <w:pPr>
        <w:ind w:firstLine="0"/>
      </w:pPr>
    </w:p>
    <w:p w:rsidR="00310423" w:rsidRDefault="008807ED" w:rsidP="00A01C7A">
      <w:pPr>
        <w:ind w:firstLine="0"/>
      </w:pPr>
      <w:r>
        <w:t>Then the next instruction to develop</w:t>
      </w:r>
      <w:r w:rsidR="00310423">
        <w:t xml:space="preserve"> was </w:t>
      </w:r>
      <w:r w:rsidR="007158D2">
        <w:t xml:space="preserve">BRA. BRA allows the user to tell the processor to jump to a specific memory location by setting the PC to that location. Theoretically this could have been completed with just a </w:t>
      </w:r>
      <w:r w:rsidR="00DF0B05">
        <w:t>MOV instruction, but it makes more semantic sense to the user for it to be a separate command, and it will also be a foundation for BRZ and BRP.</w:t>
      </w:r>
      <w:r w:rsidR="00310423">
        <w:t xml:space="preserve"> </w:t>
      </w:r>
      <w:r w:rsidR="008E6A9B">
        <w:t xml:space="preserve">We can see that once again, the micro-code for each instruction becomes quite lengthy when we </w:t>
      </w:r>
      <w:r w:rsidR="00EC326D">
        <w:t>consider all three of the possible memory modes.</w:t>
      </w:r>
    </w:p>
    <w:p w:rsidR="00EC326D" w:rsidRDefault="00BC7E26" w:rsidP="00BC7E26">
      <w:pPr>
        <w:ind w:firstLine="0"/>
        <w:jc w:val="center"/>
      </w:pPr>
      <w:r w:rsidRPr="00BC7E26">
        <w:rPr>
          <w:noProof/>
        </w:rPr>
        <w:drawing>
          <wp:inline distT="0" distB="0" distL="0" distR="0" wp14:anchorId="40FBDFA0" wp14:editId="29D4C605">
            <wp:extent cx="5943600" cy="41624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162425"/>
                    </a:xfrm>
                    <a:prstGeom prst="rect">
                      <a:avLst/>
                    </a:prstGeom>
                  </pic:spPr>
                </pic:pic>
              </a:graphicData>
            </a:graphic>
          </wp:inline>
        </w:drawing>
      </w:r>
    </w:p>
    <w:p w:rsidR="00EC326D" w:rsidRDefault="00EC326D" w:rsidP="00A01C7A">
      <w:pPr>
        <w:ind w:firstLine="0"/>
      </w:pPr>
      <w:r>
        <w:t>With BRA (Branch Always) correctly implemented it now made sense to introduce BRZ (Branch on Zero) and BRP (Branch on Zero or Positive)</w:t>
      </w:r>
      <w:r w:rsidR="00D21D6E">
        <w:t>. These would be incredibly similar to BRA, but with an adding conditional statement.</w:t>
      </w:r>
      <w:r w:rsidR="005C569F">
        <w:t xml:space="preserve"> These instructions will jump to a memory location specified in a memory location, an immediate or using a location in a RegB when RegA’s contents match the expected condition.</w:t>
      </w:r>
    </w:p>
    <w:p w:rsidR="000C5C53" w:rsidRDefault="000C5C53" w:rsidP="00A01C7A">
      <w:pPr>
        <w:ind w:firstLine="0"/>
      </w:pPr>
    </w:p>
    <w:p w:rsidR="00265AE5" w:rsidRDefault="00BC7E26" w:rsidP="00807391">
      <w:pPr>
        <w:ind w:firstLine="0"/>
        <w:jc w:val="center"/>
      </w:pPr>
      <w:r w:rsidRPr="00BC7E26">
        <w:rPr>
          <w:noProof/>
        </w:rPr>
        <w:lastRenderedPageBreak/>
        <w:drawing>
          <wp:inline distT="0" distB="0" distL="0" distR="0" wp14:anchorId="4F4EAED2" wp14:editId="1C97A76B">
            <wp:extent cx="5943600" cy="47097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709795"/>
                    </a:xfrm>
                    <a:prstGeom prst="rect">
                      <a:avLst/>
                    </a:prstGeom>
                  </pic:spPr>
                </pic:pic>
              </a:graphicData>
            </a:graphic>
          </wp:inline>
        </w:drawing>
      </w:r>
    </w:p>
    <w:p w:rsidR="000C5C53" w:rsidRDefault="000C5C53" w:rsidP="00A01C7A">
      <w:pPr>
        <w:ind w:firstLine="0"/>
      </w:pPr>
      <w:r>
        <w:t>As we can see, the only real change between BRA and BRZ is the inclusion of a single condition at the start of the micro-code. The only difference between BRZ and BRP was changing the condition here</w:t>
      </w:r>
      <w:r w:rsidR="00E6187C">
        <w:t xml:space="preserve"> to instead end the instruction if the value is less than zero.</w:t>
      </w:r>
    </w:p>
    <w:p w:rsidR="00BC7E26" w:rsidRDefault="00BC7E26" w:rsidP="00A01C7A">
      <w:pPr>
        <w:ind w:firstLine="0"/>
      </w:pPr>
    </w:p>
    <w:p w:rsidR="00BC7E26" w:rsidRDefault="00BC7E26" w:rsidP="00A01C7A">
      <w:pPr>
        <w:ind w:firstLine="0"/>
      </w:pPr>
      <w:r>
        <w:t xml:space="preserve">To allow the user to use registers effectively </w:t>
      </w:r>
      <w:r w:rsidR="00DF5E55">
        <w:t>i</w:t>
      </w:r>
      <w:r>
        <w:t>nstruction</w:t>
      </w:r>
      <w:r w:rsidR="00DF5E55">
        <w:t>s are</w:t>
      </w:r>
      <w:r>
        <w:t xml:space="preserve"> needed that</w:t>
      </w:r>
      <w:r w:rsidR="006C42DB">
        <w:t xml:space="preserve"> will allow data to be moved between them, as well as moved to the RAM. Hence </w:t>
      </w:r>
      <w:r w:rsidR="00DF5E55">
        <w:t xml:space="preserve">three </w:t>
      </w:r>
      <w:r w:rsidR="006C42DB">
        <w:t>instructions will be introduced</w:t>
      </w:r>
      <w:r w:rsidR="00DF5E55">
        <w:t>, MOV, STA, LDA. MOV will allow content to be moved between registers or data to be directly inserted into a register, LDA will allow something to be moved into RegA from RAM from an address specified in RegB or as an immediate value and STA will allow operations in the opposite direction.</w:t>
      </w:r>
      <w:r w:rsidR="00877151">
        <w:t xml:space="preserve"> Whilst it would be possible to allow a memory location specified by a memory location to be read or stored into, I feel this would create additional un-needed complexity when this action is unlikely to occur regularly, and it is easy enough to work around this by using a register as an intermediate data store.</w:t>
      </w:r>
    </w:p>
    <w:p w:rsidR="006504C0" w:rsidRDefault="006504C0" w:rsidP="006504C0">
      <w:pPr>
        <w:ind w:firstLine="0"/>
        <w:jc w:val="center"/>
      </w:pPr>
      <w:r w:rsidRPr="006504C0">
        <w:rPr>
          <w:noProof/>
        </w:rPr>
        <w:lastRenderedPageBreak/>
        <w:drawing>
          <wp:inline distT="0" distB="0" distL="0" distR="0" wp14:anchorId="6C6C1BC5" wp14:editId="5BC3E26C">
            <wp:extent cx="4229100" cy="3514852"/>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33781" cy="3518742"/>
                    </a:xfrm>
                    <a:prstGeom prst="rect">
                      <a:avLst/>
                    </a:prstGeom>
                  </pic:spPr>
                </pic:pic>
              </a:graphicData>
            </a:graphic>
          </wp:inline>
        </w:drawing>
      </w:r>
    </w:p>
    <w:p w:rsidR="00DE774E" w:rsidRDefault="00DE774E" w:rsidP="006504C0">
      <w:pPr>
        <w:ind w:firstLine="0"/>
        <w:jc w:val="center"/>
      </w:pPr>
      <w:r w:rsidRPr="00DE774E">
        <w:rPr>
          <w:noProof/>
        </w:rPr>
        <w:drawing>
          <wp:inline distT="0" distB="0" distL="0" distR="0" wp14:anchorId="58EEEF09" wp14:editId="0F88C01C">
            <wp:extent cx="5943600" cy="4470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70400"/>
                    </a:xfrm>
                    <a:prstGeom prst="rect">
                      <a:avLst/>
                    </a:prstGeom>
                  </pic:spPr>
                </pic:pic>
              </a:graphicData>
            </a:graphic>
          </wp:inline>
        </w:drawing>
      </w:r>
    </w:p>
    <w:p w:rsidR="00F53CCB" w:rsidRDefault="00DE774E" w:rsidP="00F53CCB">
      <w:pPr>
        <w:ind w:firstLine="0"/>
      </w:pPr>
      <w:r>
        <w:lastRenderedPageBreak/>
        <w:t>In the interests of brevity, I will not include a screenshot of the code for the LDA instruction as this essentially mirrors the STA instruction with the exception of the order of operation. Demonstrated in these screenshots once again in the Instruction class being used to provide a strong framework to work within, with the workings of each instruction remaining decoupled from the processor’s components.</w:t>
      </w:r>
    </w:p>
    <w:p w:rsidR="002317DB" w:rsidRDefault="002317DB" w:rsidP="00F53CCB">
      <w:pPr>
        <w:ind w:firstLine="0"/>
      </w:pPr>
    </w:p>
    <w:p w:rsidR="002317DB" w:rsidRDefault="002317DB" w:rsidP="002317DB">
      <w:pPr>
        <w:pStyle w:val="Heading3"/>
        <w:ind w:firstLine="0"/>
      </w:pPr>
      <w:bookmarkStart w:id="71" w:name="_Toc5107076"/>
      <w:r>
        <w:t>Validation</w:t>
      </w:r>
      <w:bookmarkEnd w:id="71"/>
    </w:p>
    <w:p w:rsidR="002317DB" w:rsidRDefault="002317DB" w:rsidP="002317DB">
      <w:pPr>
        <w:ind w:firstLine="0"/>
      </w:pPr>
      <w:r>
        <w:t xml:space="preserve">The instructions themselves do not face the user directly as they are part of the model part of the application rather than the view. This means validation should not be included here, and instead should be applied as part of the view. </w:t>
      </w:r>
    </w:p>
    <w:p w:rsidR="002317DB" w:rsidRDefault="002317DB" w:rsidP="00F53CCB">
      <w:pPr>
        <w:ind w:firstLine="0"/>
      </w:pPr>
    </w:p>
    <w:p w:rsidR="00F53CCB" w:rsidRDefault="00F53CCB" w:rsidP="00F53CCB">
      <w:pPr>
        <w:pStyle w:val="Heading3"/>
        <w:ind w:firstLine="0"/>
      </w:pPr>
      <w:bookmarkStart w:id="72" w:name="_Toc5107077"/>
      <w:r>
        <w:t>Testing</w:t>
      </w:r>
      <w:bookmarkEnd w:id="72"/>
    </w:p>
    <w:p w:rsidR="00F53CCB" w:rsidRDefault="00F53CCB" w:rsidP="00F53CCB">
      <w:pPr>
        <w:ind w:firstLine="0"/>
      </w:pPr>
      <w:r>
        <w:t>In order to correctly test this section, I need to test each of the instructions and their memory modes against the Register and Memory values I expect to see.</w:t>
      </w:r>
    </w:p>
    <w:p w:rsidR="0006622E" w:rsidRDefault="0006622E" w:rsidP="0006622E">
      <w:pPr>
        <w:pStyle w:val="Heading4"/>
        <w:ind w:firstLine="0"/>
      </w:pPr>
      <w:r>
        <w:t>NOP</w:t>
      </w:r>
    </w:p>
    <w:p w:rsidR="0006622E" w:rsidRPr="0006622E" w:rsidRDefault="0006622E" w:rsidP="0006622E">
      <w:pPr>
        <w:ind w:firstLine="0"/>
      </w:pPr>
      <w:r>
        <w:t>The NOP instruction should be relatively simple to test.</w:t>
      </w:r>
    </w:p>
    <w:tbl>
      <w:tblPr>
        <w:tblStyle w:val="APAReport"/>
        <w:tblW w:w="0" w:type="auto"/>
        <w:tblLook w:val="04A0" w:firstRow="1" w:lastRow="0" w:firstColumn="1" w:lastColumn="0" w:noHBand="0" w:noVBand="1"/>
      </w:tblPr>
      <w:tblGrid>
        <w:gridCol w:w="1242"/>
        <w:gridCol w:w="5142"/>
        <w:gridCol w:w="3192"/>
      </w:tblGrid>
      <w:tr w:rsidR="00C9496D" w:rsidTr="0006622E">
        <w:trPr>
          <w:cnfStyle w:val="100000000000" w:firstRow="1" w:lastRow="0" w:firstColumn="0" w:lastColumn="0" w:oddVBand="0" w:evenVBand="0" w:oddHBand="0" w:evenHBand="0" w:firstRowFirstColumn="0" w:firstRowLastColumn="0" w:lastRowFirstColumn="0" w:lastRowLastColumn="0"/>
        </w:trPr>
        <w:tc>
          <w:tcPr>
            <w:tcW w:w="1242" w:type="dxa"/>
          </w:tcPr>
          <w:p w:rsidR="00C9496D" w:rsidRPr="00245E2B" w:rsidRDefault="00C9496D" w:rsidP="0006622E">
            <w:pPr>
              <w:rPr>
                <w:b/>
              </w:rPr>
            </w:pPr>
            <w:r w:rsidRPr="00245E2B">
              <w:rPr>
                <w:b/>
              </w:rPr>
              <w:t>Test</w:t>
            </w:r>
          </w:p>
        </w:tc>
        <w:tc>
          <w:tcPr>
            <w:tcW w:w="5142" w:type="dxa"/>
          </w:tcPr>
          <w:p w:rsidR="00C9496D" w:rsidRPr="00245E2B" w:rsidRDefault="00C9496D" w:rsidP="0006622E">
            <w:pPr>
              <w:rPr>
                <w:b/>
              </w:rPr>
            </w:pPr>
            <w:r w:rsidRPr="00245E2B">
              <w:rPr>
                <w:b/>
              </w:rPr>
              <w:t>Expected Result</w:t>
            </w:r>
          </w:p>
        </w:tc>
        <w:tc>
          <w:tcPr>
            <w:tcW w:w="3192" w:type="dxa"/>
          </w:tcPr>
          <w:p w:rsidR="00C9496D" w:rsidRPr="00245E2B" w:rsidRDefault="00C9496D" w:rsidP="0006622E">
            <w:pPr>
              <w:rPr>
                <w:b/>
              </w:rPr>
            </w:pPr>
            <w:r w:rsidRPr="00245E2B">
              <w:rPr>
                <w:b/>
              </w:rPr>
              <w:t>Actual Result</w:t>
            </w:r>
          </w:p>
        </w:tc>
      </w:tr>
      <w:tr w:rsidR="00C9496D" w:rsidTr="0006622E">
        <w:tc>
          <w:tcPr>
            <w:tcW w:w="1242" w:type="dxa"/>
          </w:tcPr>
          <w:p w:rsidR="00C9496D" w:rsidRDefault="0006622E" w:rsidP="0006622E">
            <w:r>
              <w:t>00000000 00000000 00000000 00000000</w:t>
            </w:r>
          </w:p>
        </w:tc>
        <w:tc>
          <w:tcPr>
            <w:tcW w:w="5142" w:type="dxa"/>
          </w:tcPr>
          <w:p w:rsidR="00C9496D" w:rsidRDefault="0006622E" w:rsidP="0006622E">
            <w:r>
              <w:t>There should be no changes to any registers and no writes to memory.</w:t>
            </w:r>
          </w:p>
        </w:tc>
        <w:tc>
          <w:tcPr>
            <w:tcW w:w="3192" w:type="dxa"/>
          </w:tcPr>
          <w:p w:rsidR="00C9496D" w:rsidRDefault="0006622E" w:rsidP="0006622E">
            <w:r>
              <w:t>All registers remain at 0 and there are no changes to any memory.</w:t>
            </w:r>
          </w:p>
          <w:p w:rsidR="00C9496D" w:rsidRPr="00417DF7" w:rsidRDefault="00C9496D" w:rsidP="0006622E">
            <w:pPr>
              <w:rPr>
                <w:b/>
              </w:rPr>
            </w:pPr>
            <w:r w:rsidRPr="00417DF7">
              <w:rPr>
                <w:b/>
              </w:rPr>
              <w:t>Correct Result</w:t>
            </w:r>
          </w:p>
        </w:tc>
      </w:tr>
    </w:tbl>
    <w:p w:rsidR="0006622E" w:rsidRDefault="0006622E" w:rsidP="0006622E">
      <w:pPr>
        <w:pStyle w:val="Heading4"/>
        <w:ind w:firstLine="0"/>
      </w:pPr>
      <w:r>
        <w:t>ADD</w:t>
      </w:r>
    </w:p>
    <w:p w:rsidR="0006622E" w:rsidRPr="0006622E" w:rsidRDefault="0006622E" w:rsidP="0006622E">
      <w:pPr>
        <w:ind w:firstLine="0"/>
      </w:pPr>
      <w:r>
        <w:t>The ADD instruction will need to be tested in all three of the supported memory modes.</w:t>
      </w:r>
    </w:p>
    <w:tbl>
      <w:tblPr>
        <w:tblStyle w:val="APAReport"/>
        <w:tblW w:w="0" w:type="auto"/>
        <w:tblLook w:val="04A0" w:firstRow="1" w:lastRow="0" w:firstColumn="1" w:lastColumn="0" w:noHBand="0" w:noVBand="1"/>
      </w:tblPr>
      <w:tblGrid>
        <w:gridCol w:w="2943"/>
        <w:gridCol w:w="4817"/>
        <w:gridCol w:w="1816"/>
      </w:tblGrid>
      <w:tr w:rsidR="006A7780" w:rsidTr="0072435F">
        <w:trPr>
          <w:cnfStyle w:val="100000000000" w:firstRow="1" w:lastRow="0" w:firstColumn="0" w:lastColumn="0" w:oddVBand="0" w:evenVBand="0" w:oddHBand="0" w:evenHBand="0" w:firstRowFirstColumn="0" w:firstRowLastColumn="0" w:lastRowFirstColumn="0" w:lastRowLastColumn="0"/>
        </w:trPr>
        <w:tc>
          <w:tcPr>
            <w:tcW w:w="2943" w:type="dxa"/>
          </w:tcPr>
          <w:p w:rsidR="0006622E" w:rsidRPr="00245E2B" w:rsidRDefault="0006622E" w:rsidP="0006622E">
            <w:pPr>
              <w:rPr>
                <w:b/>
              </w:rPr>
            </w:pPr>
            <w:r w:rsidRPr="00245E2B">
              <w:rPr>
                <w:b/>
              </w:rPr>
              <w:t>Test</w:t>
            </w:r>
          </w:p>
        </w:tc>
        <w:tc>
          <w:tcPr>
            <w:tcW w:w="4817" w:type="dxa"/>
          </w:tcPr>
          <w:p w:rsidR="0006622E" w:rsidRPr="00245E2B" w:rsidRDefault="0006622E" w:rsidP="0006622E">
            <w:pPr>
              <w:rPr>
                <w:b/>
              </w:rPr>
            </w:pPr>
            <w:r w:rsidRPr="00245E2B">
              <w:rPr>
                <w:b/>
              </w:rPr>
              <w:t>Expected Result</w:t>
            </w:r>
          </w:p>
        </w:tc>
        <w:tc>
          <w:tcPr>
            <w:tcW w:w="1816" w:type="dxa"/>
          </w:tcPr>
          <w:p w:rsidR="0006622E" w:rsidRPr="00245E2B" w:rsidRDefault="0006622E" w:rsidP="0006622E">
            <w:pPr>
              <w:rPr>
                <w:b/>
              </w:rPr>
            </w:pPr>
            <w:r w:rsidRPr="00245E2B">
              <w:rPr>
                <w:b/>
              </w:rPr>
              <w:t>Actual Result</w:t>
            </w:r>
          </w:p>
        </w:tc>
      </w:tr>
      <w:tr w:rsidR="006A7780" w:rsidTr="0072435F">
        <w:tc>
          <w:tcPr>
            <w:tcW w:w="2943" w:type="dxa"/>
          </w:tcPr>
          <w:p w:rsidR="0006622E" w:rsidRDefault="0006622E" w:rsidP="0006622E">
            <w:r>
              <w:t>Immediate</w:t>
            </w:r>
            <w:r w:rsidR="00D520BB">
              <w:t xml:space="preserve"> Mode</w:t>
            </w:r>
          </w:p>
          <w:p w:rsidR="0006622E" w:rsidRDefault="0006622E" w:rsidP="0006622E">
            <w:r>
              <w:t>00000001 00000000 00000000 00000001</w:t>
            </w:r>
          </w:p>
        </w:tc>
        <w:tc>
          <w:tcPr>
            <w:tcW w:w="4817" w:type="dxa"/>
          </w:tcPr>
          <w:p w:rsidR="0006622E" w:rsidRDefault="0006622E" w:rsidP="0006622E">
            <w:r>
              <w:t>Register 0 should be filled with the result of 0 + 256. Which is 256.</w:t>
            </w:r>
          </w:p>
        </w:tc>
        <w:tc>
          <w:tcPr>
            <w:tcW w:w="1816" w:type="dxa"/>
          </w:tcPr>
          <w:p w:rsidR="0006622E" w:rsidRPr="00417DF7" w:rsidRDefault="0072435F" w:rsidP="0006622E">
            <w:pPr>
              <w:jc w:val="center"/>
              <w:rPr>
                <w:b/>
              </w:rPr>
            </w:pPr>
            <w:r w:rsidRPr="0006622E">
              <w:rPr>
                <w:noProof/>
              </w:rPr>
              <w:drawing>
                <wp:anchor distT="0" distB="0" distL="114300" distR="114300" simplePos="0" relativeHeight="251659776" behindDoc="0" locked="0" layoutInCell="1" allowOverlap="1" wp14:anchorId="02610812">
                  <wp:simplePos x="0" y="0"/>
                  <wp:positionH relativeFrom="margin">
                    <wp:align>center</wp:align>
                  </wp:positionH>
                  <wp:positionV relativeFrom="paragraph">
                    <wp:posOffset>-8255</wp:posOffset>
                  </wp:positionV>
                  <wp:extent cx="929005" cy="100457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929005" cy="1004570"/>
                          </a:xfrm>
                          <a:prstGeom prst="rect">
                            <a:avLst/>
                          </a:prstGeom>
                        </pic:spPr>
                      </pic:pic>
                    </a:graphicData>
                  </a:graphic>
                  <wp14:sizeRelH relativeFrom="page">
                    <wp14:pctWidth>0</wp14:pctWidth>
                  </wp14:sizeRelH>
                  <wp14:sizeRelV relativeFrom="page">
                    <wp14:pctHeight>0</wp14:pctHeight>
                  </wp14:sizeRelV>
                </wp:anchor>
              </w:drawing>
            </w:r>
            <w:r w:rsidR="0006622E" w:rsidRPr="00417DF7">
              <w:rPr>
                <w:b/>
              </w:rPr>
              <w:t>Correct Result</w:t>
            </w:r>
          </w:p>
        </w:tc>
      </w:tr>
      <w:tr w:rsidR="006A7780" w:rsidTr="0072435F">
        <w:tc>
          <w:tcPr>
            <w:tcW w:w="2943" w:type="dxa"/>
          </w:tcPr>
          <w:p w:rsidR="0006622E" w:rsidRDefault="0006622E" w:rsidP="0006622E">
            <w:r>
              <w:t>Same instruction ran again</w:t>
            </w:r>
            <w:r w:rsidR="0072435F">
              <w:t>.</w:t>
            </w:r>
          </w:p>
        </w:tc>
        <w:tc>
          <w:tcPr>
            <w:tcW w:w="4817" w:type="dxa"/>
          </w:tcPr>
          <w:p w:rsidR="0006622E" w:rsidRDefault="0072435F" w:rsidP="0006622E">
            <w:r>
              <w:t>Register 0 should be filled with the result of R0 + 256. Here R0 has a value of 256 from the previous instruction so Register 0 should become 512. This tests that RegA is correctly read into the ACC.</w:t>
            </w:r>
          </w:p>
        </w:tc>
        <w:tc>
          <w:tcPr>
            <w:tcW w:w="1816" w:type="dxa"/>
          </w:tcPr>
          <w:p w:rsidR="0006622E" w:rsidRDefault="0072435F" w:rsidP="0072435F">
            <w:pPr>
              <w:jc w:val="center"/>
            </w:pPr>
            <w:r w:rsidRPr="0072435F">
              <w:rPr>
                <w:noProof/>
              </w:rPr>
              <w:drawing>
                <wp:inline distT="0" distB="0" distL="0" distR="0" wp14:anchorId="1FB2D51E" wp14:editId="575BCE69">
                  <wp:extent cx="1013125" cy="109527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027059" cy="1110333"/>
                          </a:xfrm>
                          <a:prstGeom prst="rect">
                            <a:avLst/>
                          </a:prstGeom>
                        </pic:spPr>
                      </pic:pic>
                    </a:graphicData>
                  </a:graphic>
                </wp:inline>
              </w:drawing>
            </w:r>
          </w:p>
          <w:p w:rsidR="0072435F" w:rsidRPr="0072435F" w:rsidRDefault="0072435F" w:rsidP="0072435F">
            <w:pPr>
              <w:jc w:val="center"/>
              <w:rPr>
                <w:b/>
              </w:rPr>
            </w:pPr>
            <w:r>
              <w:rPr>
                <w:b/>
              </w:rPr>
              <w:lastRenderedPageBreak/>
              <w:t>Correct Result</w:t>
            </w:r>
          </w:p>
        </w:tc>
      </w:tr>
      <w:tr w:rsidR="0072435F" w:rsidTr="0072435F">
        <w:tc>
          <w:tcPr>
            <w:tcW w:w="2943" w:type="dxa"/>
          </w:tcPr>
          <w:p w:rsidR="0072435F" w:rsidRDefault="0072435F" w:rsidP="0006622E">
            <w:r>
              <w:lastRenderedPageBreak/>
              <w:t>Direct</w:t>
            </w:r>
            <w:r w:rsidR="00D520BB">
              <w:t xml:space="preserve"> Mode</w:t>
            </w:r>
          </w:p>
          <w:p w:rsidR="0072435F" w:rsidRDefault="0072435F" w:rsidP="0006622E">
            <w:r>
              <w:t>01000001 00000000</w:t>
            </w:r>
          </w:p>
          <w:p w:rsidR="0072435F" w:rsidRDefault="0072435F" w:rsidP="0006622E">
            <w:r>
              <w:t>0000</w:t>
            </w:r>
            <w:r w:rsidR="006A7780">
              <w:t>1</w:t>
            </w:r>
            <w:r>
              <w:t>000 000</w:t>
            </w:r>
            <w:r w:rsidR="006A7780">
              <w:t>00</w:t>
            </w:r>
            <w:r>
              <w:t>000</w:t>
            </w:r>
          </w:p>
          <w:p w:rsidR="00B03D43" w:rsidRDefault="0072435F" w:rsidP="0006622E">
            <w:r>
              <w:t xml:space="preserve">With 00000000 00000001 in </w:t>
            </w:r>
            <w:r w:rsidR="00B03D43">
              <w:t>memory position 8</w:t>
            </w:r>
          </w:p>
        </w:tc>
        <w:tc>
          <w:tcPr>
            <w:tcW w:w="4817" w:type="dxa"/>
          </w:tcPr>
          <w:p w:rsidR="0072435F" w:rsidRDefault="006A7780" w:rsidP="0006622E">
            <w:r>
              <w:t>The value of 256 should be read from memory location 8 and added to 0 from Reg0 before being moved back into Reg0 to give it a value of 256.</w:t>
            </w:r>
          </w:p>
        </w:tc>
        <w:tc>
          <w:tcPr>
            <w:tcW w:w="1816" w:type="dxa"/>
          </w:tcPr>
          <w:p w:rsidR="0072435F" w:rsidRDefault="006A7780" w:rsidP="006A7780">
            <w:pPr>
              <w:jc w:val="center"/>
            </w:pPr>
            <w:r w:rsidRPr="006A7780">
              <w:rPr>
                <w:noProof/>
              </w:rPr>
              <w:drawing>
                <wp:inline distT="0" distB="0" distL="0" distR="0" wp14:anchorId="0392E8CC" wp14:editId="4268DD46">
                  <wp:extent cx="914400" cy="988541"/>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28041" cy="1003288"/>
                          </a:xfrm>
                          <a:prstGeom prst="rect">
                            <a:avLst/>
                          </a:prstGeom>
                        </pic:spPr>
                      </pic:pic>
                    </a:graphicData>
                  </a:graphic>
                </wp:inline>
              </w:drawing>
            </w:r>
          </w:p>
          <w:p w:rsidR="006A7780" w:rsidRPr="006A7780" w:rsidRDefault="006A7780" w:rsidP="006A7780">
            <w:pPr>
              <w:jc w:val="center"/>
              <w:rPr>
                <w:b/>
              </w:rPr>
            </w:pPr>
            <w:r>
              <w:rPr>
                <w:b/>
              </w:rPr>
              <w:t>Correct Result</w:t>
            </w:r>
          </w:p>
        </w:tc>
      </w:tr>
      <w:tr w:rsidR="00D520BB" w:rsidTr="0072435F">
        <w:tc>
          <w:tcPr>
            <w:tcW w:w="2943" w:type="dxa"/>
          </w:tcPr>
          <w:p w:rsidR="00D520BB" w:rsidRDefault="00D520BB" w:rsidP="0006622E">
            <w:r>
              <w:t>Register Mode</w:t>
            </w:r>
          </w:p>
          <w:p w:rsidR="00D520BB" w:rsidRDefault="00D520BB" w:rsidP="0006622E">
            <w:r>
              <w:t>10000001 00000000 0000000</w:t>
            </w:r>
            <w:r w:rsidR="009658CC">
              <w:t>1</w:t>
            </w:r>
            <w:r>
              <w:t xml:space="preserve"> 0000000</w:t>
            </w:r>
            <w:r w:rsidR="009658CC">
              <w:t>0</w:t>
            </w:r>
          </w:p>
        </w:tc>
        <w:tc>
          <w:tcPr>
            <w:tcW w:w="4817" w:type="dxa"/>
          </w:tcPr>
          <w:p w:rsidR="00D520BB" w:rsidRDefault="00D520BB" w:rsidP="0006622E">
            <w:r>
              <w:t xml:space="preserve">Register 0 should be filled with the result of 0 </w:t>
            </w:r>
            <w:r w:rsidR="009658CC">
              <w:t>since Register 1 is empty and Register 0 are empty.</w:t>
            </w:r>
          </w:p>
        </w:tc>
        <w:tc>
          <w:tcPr>
            <w:tcW w:w="1816" w:type="dxa"/>
          </w:tcPr>
          <w:p w:rsidR="00D520BB" w:rsidRDefault="009658CC" w:rsidP="006A7780">
            <w:pPr>
              <w:jc w:val="center"/>
            </w:pPr>
            <w:r w:rsidRPr="009658CC">
              <w:rPr>
                <w:noProof/>
              </w:rPr>
              <w:drawing>
                <wp:inline distT="0" distB="0" distL="0" distR="0" wp14:anchorId="7083CFB3" wp14:editId="7A411667">
                  <wp:extent cx="802669" cy="86775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15080" cy="881168"/>
                          </a:xfrm>
                          <a:prstGeom prst="rect">
                            <a:avLst/>
                          </a:prstGeom>
                        </pic:spPr>
                      </pic:pic>
                    </a:graphicData>
                  </a:graphic>
                </wp:inline>
              </w:drawing>
            </w:r>
          </w:p>
          <w:p w:rsidR="009658CC" w:rsidRPr="009658CC" w:rsidRDefault="009658CC" w:rsidP="006A7780">
            <w:pPr>
              <w:jc w:val="center"/>
              <w:rPr>
                <w:b/>
              </w:rPr>
            </w:pPr>
            <w:r>
              <w:rPr>
                <w:b/>
              </w:rPr>
              <w:t>Correct Result</w:t>
            </w:r>
          </w:p>
        </w:tc>
      </w:tr>
    </w:tbl>
    <w:p w:rsidR="009658CC" w:rsidRDefault="009658CC" w:rsidP="009658CC">
      <w:pPr>
        <w:pStyle w:val="Heading4"/>
        <w:ind w:firstLine="0"/>
      </w:pPr>
      <w:r>
        <w:t>SUB</w:t>
      </w:r>
    </w:p>
    <w:p w:rsidR="009658CC" w:rsidRPr="0006622E" w:rsidRDefault="009658CC" w:rsidP="009658CC">
      <w:pPr>
        <w:ind w:firstLine="0"/>
      </w:pPr>
      <w:r>
        <w:t>The SUB instruction will need to be tested in only one of the memory modes, since it is identical to the ADD instruction with only one small change.</w:t>
      </w:r>
    </w:p>
    <w:tbl>
      <w:tblPr>
        <w:tblStyle w:val="APAReport"/>
        <w:tblW w:w="0" w:type="auto"/>
        <w:tblLook w:val="04A0" w:firstRow="1" w:lastRow="0" w:firstColumn="1" w:lastColumn="0" w:noHBand="0" w:noVBand="1"/>
      </w:tblPr>
      <w:tblGrid>
        <w:gridCol w:w="2943"/>
        <w:gridCol w:w="4817"/>
        <w:gridCol w:w="1816"/>
      </w:tblGrid>
      <w:tr w:rsidR="009658CC" w:rsidTr="00104153">
        <w:trPr>
          <w:cnfStyle w:val="100000000000" w:firstRow="1" w:lastRow="0" w:firstColumn="0" w:lastColumn="0" w:oddVBand="0" w:evenVBand="0" w:oddHBand="0" w:evenHBand="0" w:firstRowFirstColumn="0" w:firstRowLastColumn="0" w:lastRowFirstColumn="0" w:lastRowLastColumn="0"/>
        </w:trPr>
        <w:tc>
          <w:tcPr>
            <w:tcW w:w="2943" w:type="dxa"/>
          </w:tcPr>
          <w:p w:rsidR="009658CC" w:rsidRPr="00245E2B" w:rsidRDefault="009658CC" w:rsidP="00104153">
            <w:pPr>
              <w:rPr>
                <w:b/>
              </w:rPr>
            </w:pPr>
            <w:r w:rsidRPr="00245E2B">
              <w:rPr>
                <w:b/>
              </w:rPr>
              <w:t>Test</w:t>
            </w:r>
          </w:p>
        </w:tc>
        <w:tc>
          <w:tcPr>
            <w:tcW w:w="4817" w:type="dxa"/>
          </w:tcPr>
          <w:p w:rsidR="009658CC" w:rsidRPr="00245E2B" w:rsidRDefault="009658CC" w:rsidP="00104153">
            <w:pPr>
              <w:rPr>
                <w:b/>
              </w:rPr>
            </w:pPr>
            <w:r w:rsidRPr="00245E2B">
              <w:rPr>
                <w:b/>
              </w:rPr>
              <w:t>Expected Result</w:t>
            </w:r>
          </w:p>
        </w:tc>
        <w:tc>
          <w:tcPr>
            <w:tcW w:w="1816" w:type="dxa"/>
          </w:tcPr>
          <w:p w:rsidR="009658CC" w:rsidRPr="00245E2B" w:rsidRDefault="009658CC" w:rsidP="00104153">
            <w:pPr>
              <w:rPr>
                <w:b/>
              </w:rPr>
            </w:pPr>
            <w:r w:rsidRPr="00245E2B">
              <w:rPr>
                <w:b/>
              </w:rPr>
              <w:t>Actual Result</w:t>
            </w:r>
          </w:p>
        </w:tc>
      </w:tr>
      <w:tr w:rsidR="009658CC" w:rsidTr="00104153">
        <w:tc>
          <w:tcPr>
            <w:tcW w:w="2943" w:type="dxa"/>
          </w:tcPr>
          <w:p w:rsidR="009658CC" w:rsidRDefault="009658CC" w:rsidP="00104153">
            <w:r>
              <w:t>Immediate Mode</w:t>
            </w:r>
          </w:p>
          <w:p w:rsidR="009658CC" w:rsidRDefault="009658CC" w:rsidP="00104153">
            <w:r>
              <w:t>00000010 00000000 00000000 00000001</w:t>
            </w:r>
          </w:p>
        </w:tc>
        <w:tc>
          <w:tcPr>
            <w:tcW w:w="4817" w:type="dxa"/>
          </w:tcPr>
          <w:p w:rsidR="009658CC" w:rsidRDefault="009658CC" w:rsidP="00104153">
            <w:r>
              <w:t>Register 0 should be filled with the result of 0 - 256. Which is -256.</w:t>
            </w:r>
          </w:p>
        </w:tc>
        <w:tc>
          <w:tcPr>
            <w:tcW w:w="1816" w:type="dxa"/>
          </w:tcPr>
          <w:p w:rsidR="009658CC" w:rsidRDefault="009658CC" w:rsidP="00104153">
            <w:pPr>
              <w:jc w:val="center"/>
              <w:rPr>
                <w:b/>
              </w:rPr>
            </w:pPr>
            <w:r w:rsidRPr="009658CC">
              <w:rPr>
                <w:b/>
                <w:noProof/>
              </w:rPr>
              <w:drawing>
                <wp:inline distT="0" distB="0" distL="0" distR="0" wp14:anchorId="161FCD4A" wp14:editId="4A088FB1">
                  <wp:extent cx="882999" cy="954593"/>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91901" cy="964216"/>
                          </a:xfrm>
                          <a:prstGeom prst="rect">
                            <a:avLst/>
                          </a:prstGeom>
                        </pic:spPr>
                      </pic:pic>
                    </a:graphicData>
                  </a:graphic>
                </wp:inline>
              </w:drawing>
            </w:r>
          </w:p>
          <w:p w:rsidR="009658CC" w:rsidRPr="00417DF7" w:rsidRDefault="009658CC" w:rsidP="00104153">
            <w:pPr>
              <w:jc w:val="center"/>
              <w:rPr>
                <w:b/>
              </w:rPr>
            </w:pPr>
            <w:r w:rsidRPr="00417DF7">
              <w:rPr>
                <w:b/>
              </w:rPr>
              <w:t>Correct Result</w:t>
            </w:r>
          </w:p>
        </w:tc>
      </w:tr>
    </w:tbl>
    <w:p w:rsidR="009658CC" w:rsidRDefault="009658CC" w:rsidP="009658CC">
      <w:pPr>
        <w:pStyle w:val="Heading4"/>
        <w:ind w:firstLine="0"/>
      </w:pPr>
      <w:r>
        <w:t>BRA</w:t>
      </w:r>
    </w:p>
    <w:p w:rsidR="009658CC" w:rsidRPr="0006622E" w:rsidRDefault="00CD1B54" w:rsidP="009658CC">
      <w:pPr>
        <w:ind w:firstLine="0"/>
      </w:pPr>
      <w:r>
        <w:t xml:space="preserve">BRA will be tested in </w:t>
      </w:r>
      <w:r w:rsidR="00235223">
        <w:t>two</w:t>
      </w:r>
      <w:r w:rsidR="002F2059">
        <w:t xml:space="preserve"> </w:t>
      </w:r>
      <w:r>
        <w:t xml:space="preserve">memory modes, </w:t>
      </w:r>
      <w:r w:rsidR="002F2059">
        <w:t>Immediate</w:t>
      </w:r>
      <w:r w:rsidR="00235223">
        <w:t xml:space="preserve"> </w:t>
      </w:r>
      <w:r>
        <w:t xml:space="preserve">and Direct. To see if the test has been successful, the </w:t>
      </w:r>
      <w:r w:rsidR="002F2059">
        <w:t>contents of PC will be observed as this is indicative of a BRA operation.</w:t>
      </w:r>
    </w:p>
    <w:tbl>
      <w:tblPr>
        <w:tblStyle w:val="APAReport"/>
        <w:tblW w:w="0" w:type="auto"/>
        <w:tblLook w:val="04A0" w:firstRow="1" w:lastRow="0" w:firstColumn="1" w:lastColumn="0" w:noHBand="0" w:noVBand="1"/>
      </w:tblPr>
      <w:tblGrid>
        <w:gridCol w:w="2891"/>
        <w:gridCol w:w="4709"/>
        <w:gridCol w:w="1976"/>
      </w:tblGrid>
      <w:tr w:rsidR="002F2059" w:rsidTr="00C73C29">
        <w:trPr>
          <w:cnfStyle w:val="100000000000" w:firstRow="1" w:lastRow="0" w:firstColumn="0" w:lastColumn="0" w:oddVBand="0" w:evenVBand="0" w:oddHBand="0" w:evenHBand="0" w:firstRowFirstColumn="0" w:firstRowLastColumn="0" w:lastRowFirstColumn="0" w:lastRowLastColumn="0"/>
        </w:trPr>
        <w:tc>
          <w:tcPr>
            <w:tcW w:w="2891" w:type="dxa"/>
          </w:tcPr>
          <w:p w:rsidR="009658CC" w:rsidRPr="00245E2B" w:rsidRDefault="009658CC" w:rsidP="00104153">
            <w:pPr>
              <w:rPr>
                <w:b/>
              </w:rPr>
            </w:pPr>
            <w:r w:rsidRPr="00245E2B">
              <w:rPr>
                <w:b/>
              </w:rPr>
              <w:t>Test</w:t>
            </w:r>
          </w:p>
        </w:tc>
        <w:tc>
          <w:tcPr>
            <w:tcW w:w="4709" w:type="dxa"/>
          </w:tcPr>
          <w:p w:rsidR="009658CC" w:rsidRPr="00245E2B" w:rsidRDefault="009658CC" w:rsidP="00104153">
            <w:pPr>
              <w:rPr>
                <w:b/>
              </w:rPr>
            </w:pPr>
            <w:r w:rsidRPr="00245E2B">
              <w:rPr>
                <w:b/>
              </w:rPr>
              <w:t>Expected Result</w:t>
            </w:r>
          </w:p>
        </w:tc>
        <w:tc>
          <w:tcPr>
            <w:tcW w:w="1976" w:type="dxa"/>
          </w:tcPr>
          <w:p w:rsidR="009658CC" w:rsidRPr="00245E2B" w:rsidRDefault="009658CC" w:rsidP="00104153">
            <w:pPr>
              <w:rPr>
                <w:b/>
              </w:rPr>
            </w:pPr>
            <w:r w:rsidRPr="00245E2B">
              <w:rPr>
                <w:b/>
              </w:rPr>
              <w:t>Actual Result</w:t>
            </w:r>
          </w:p>
        </w:tc>
      </w:tr>
      <w:tr w:rsidR="002F2059" w:rsidTr="00C73C29">
        <w:tc>
          <w:tcPr>
            <w:tcW w:w="2891" w:type="dxa"/>
          </w:tcPr>
          <w:p w:rsidR="009658CC" w:rsidRDefault="009658CC" w:rsidP="00104153">
            <w:r>
              <w:t>Immediate Mode</w:t>
            </w:r>
          </w:p>
          <w:p w:rsidR="009658CC" w:rsidRDefault="009658CC" w:rsidP="00104153">
            <w:r>
              <w:t>0000001</w:t>
            </w:r>
            <w:r w:rsidR="002F2059">
              <w:t>1</w:t>
            </w:r>
            <w:r>
              <w:t xml:space="preserve"> 00000000 00000000 00000001</w:t>
            </w:r>
          </w:p>
        </w:tc>
        <w:tc>
          <w:tcPr>
            <w:tcW w:w="4709" w:type="dxa"/>
          </w:tcPr>
          <w:p w:rsidR="009658CC" w:rsidRDefault="002F2059" w:rsidP="00104153">
            <w:r>
              <w:t>Program Counter should be set to 256.</w:t>
            </w:r>
          </w:p>
          <w:p w:rsidR="002F2059" w:rsidRDefault="002F2059" w:rsidP="00104153"/>
        </w:tc>
        <w:tc>
          <w:tcPr>
            <w:tcW w:w="1976" w:type="dxa"/>
          </w:tcPr>
          <w:p w:rsidR="009658CC" w:rsidRDefault="002F2059" w:rsidP="00104153">
            <w:pPr>
              <w:jc w:val="center"/>
              <w:rPr>
                <w:b/>
              </w:rPr>
            </w:pPr>
            <w:r w:rsidRPr="002F2059">
              <w:rPr>
                <w:b/>
                <w:noProof/>
              </w:rPr>
              <w:drawing>
                <wp:inline distT="0" distB="0" distL="0" distR="0" wp14:anchorId="0DF8B6A6" wp14:editId="6D000F0C">
                  <wp:extent cx="1076460" cy="834014"/>
                  <wp:effectExtent l="0" t="0" r="3175"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87605" cy="842649"/>
                          </a:xfrm>
                          <a:prstGeom prst="rect">
                            <a:avLst/>
                          </a:prstGeom>
                        </pic:spPr>
                      </pic:pic>
                    </a:graphicData>
                  </a:graphic>
                </wp:inline>
              </w:drawing>
            </w:r>
          </w:p>
          <w:p w:rsidR="009658CC" w:rsidRPr="00417DF7" w:rsidRDefault="009658CC" w:rsidP="00104153">
            <w:pPr>
              <w:jc w:val="center"/>
              <w:rPr>
                <w:b/>
              </w:rPr>
            </w:pPr>
            <w:r w:rsidRPr="00417DF7">
              <w:rPr>
                <w:b/>
              </w:rPr>
              <w:t>Correct Result</w:t>
            </w:r>
          </w:p>
        </w:tc>
      </w:tr>
      <w:tr w:rsidR="002F2059" w:rsidTr="00C73C29">
        <w:tc>
          <w:tcPr>
            <w:tcW w:w="2891" w:type="dxa"/>
          </w:tcPr>
          <w:p w:rsidR="002F2059" w:rsidRDefault="002F2059" w:rsidP="00104153">
            <w:r>
              <w:lastRenderedPageBreak/>
              <w:t>Register Mode</w:t>
            </w:r>
          </w:p>
          <w:p w:rsidR="002F2059" w:rsidRDefault="00235223" w:rsidP="00104153">
            <w:r>
              <w:t>10</w:t>
            </w:r>
            <w:r w:rsidR="002F2059">
              <w:t>000011 00000000 00000000 00000000</w:t>
            </w:r>
          </w:p>
        </w:tc>
        <w:tc>
          <w:tcPr>
            <w:tcW w:w="4709" w:type="dxa"/>
          </w:tcPr>
          <w:p w:rsidR="002F2059" w:rsidRDefault="002F2059" w:rsidP="00104153">
            <w:r>
              <w:t>Program Counter should be set back to 0, as the value of R0 is 0.</w:t>
            </w:r>
          </w:p>
        </w:tc>
        <w:tc>
          <w:tcPr>
            <w:tcW w:w="1976" w:type="dxa"/>
          </w:tcPr>
          <w:p w:rsidR="002F2059" w:rsidRDefault="00104153" w:rsidP="00104153">
            <w:pPr>
              <w:jc w:val="center"/>
              <w:rPr>
                <w:b/>
              </w:rPr>
            </w:pPr>
            <w:r w:rsidRPr="00104153">
              <w:rPr>
                <w:b/>
                <w:noProof/>
              </w:rPr>
              <w:drawing>
                <wp:inline distT="0" distB="0" distL="0" distR="0" wp14:anchorId="2998CC17" wp14:editId="040D782C">
                  <wp:extent cx="1115367" cy="864158"/>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21437" cy="868861"/>
                          </a:xfrm>
                          <a:prstGeom prst="rect">
                            <a:avLst/>
                          </a:prstGeom>
                        </pic:spPr>
                      </pic:pic>
                    </a:graphicData>
                  </a:graphic>
                </wp:inline>
              </w:drawing>
            </w:r>
          </w:p>
          <w:p w:rsidR="00104153" w:rsidRPr="002F2059" w:rsidRDefault="00104153" w:rsidP="00104153">
            <w:pPr>
              <w:jc w:val="center"/>
              <w:rPr>
                <w:b/>
              </w:rPr>
            </w:pPr>
            <w:r>
              <w:rPr>
                <w:b/>
              </w:rPr>
              <w:t>Correct Result</w:t>
            </w:r>
          </w:p>
        </w:tc>
      </w:tr>
      <w:tr w:rsidR="00104153" w:rsidTr="00C73C29">
        <w:tc>
          <w:tcPr>
            <w:tcW w:w="2891" w:type="dxa"/>
          </w:tcPr>
          <w:p w:rsidR="00104153" w:rsidRDefault="00104153" w:rsidP="00104153">
            <w:r>
              <w:t>Direct Mode</w:t>
            </w:r>
          </w:p>
          <w:p w:rsidR="00104153" w:rsidRDefault="00563AAF" w:rsidP="00104153">
            <w:r>
              <w:t>01</w:t>
            </w:r>
            <w:r w:rsidR="00104153">
              <w:t>000011 00000000 0000</w:t>
            </w:r>
            <w:r>
              <w:t>1</w:t>
            </w:r>
            <w:r w:rsidR="00104153">
              <w:t>000 00000000</w:t>
            </w:r>
          </w:p>
          <w:p w:rsidR="00467DAB" w:rsidRDefault="00467DAB" w:rsidP="00104153">
            <w:r>
              <w:t xml:space="preserve">With </w:t>
            </w:r>
            <w:r w:rsidR="00563AAF">
              <w:t>00000000 00000001 in memory location 8</w:t>
            </w:r>
          </w:p>
        </w:tc>
        <w:tc>
          <w:tcPr>
            <w:tcW w:w="4709" w:type="dxa"/>
          </w:tcPr>
          <w:p w:rsidR="00104153" w:rsidRDefault="00563AAF" w:rsidP="00104153">
            <w:r>
              <w:t>Program Counter should be set to 256.</w:t>
            </w:r>
          </w:p>
        </w:tc>
        <w:tc>
          <w:tcPr>
            <w:tcW w:w="1976" w:type="dxa"/>
          </w:tcPr>
          <w:p w:rsidR="00104153" w:rsidRDefault="00563AAF" w:rsidP="00104153">
            <w:pPr>
              <w:jc w:val="center"/>
              <w:rPr>
                <w:b/>
              </w:rPr>
            </w:pPr>
            <w:r w:rsidRPr="00563AAF">
              <w:rPr>
                <w:b/>
                <w:noProof/>
              </w:rPr>
              <w:drawing>
                <wp:inline distT="0" distB="0" distL="0" distR="0" wp14:anchorId="1F1C4412" wp14:editId="41F228D2">
                  <wp:extent cx="1115367" cy="864158"/>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24546" cy="871270"/>
                          </a:xfrm>
                          <a:prstGeom prst="rect">
                            <a:avLst/>
                          </a:prstGeom>
                        </pic:spPr>
                      </pic:pic>
                    </a:graphicData>
                  </a:graphic>
                </wp:inline>
              </w:drawing>
            </w:r>
          </w:p>
          <w:p w:rsidR="00563AAF" w:rsidRPr="00563AAF" w:rsidRDefault="00563AAF" w:rsidP="00104153">
            <w:pPr>
              <w:jc w:val="center"/>
              <w:rPr>
                <w:b/>
              </w:rPr>
            </w:pPr>
            <w:r>
              <w:rPr>
                <w:b/>
              </w:rPr>
              <w:t>Correct Result</w:t>
            </w:r>
          </w:p>
        </w:tc>
      </w:tr>
    </w:tbl>
    <w:p w:rsidR="00C73C29" w:rsidRDefault="00C73C29" w:rsidP="00C73C29">
      <w:pPr>
        <w:pStyle w:val="Heading4"/>
        <w:ind w:firstLine="0"/>
      </w:pPr>
      <w:r>
        <w:t>BRZ</w:t>
      </w:r>
    </w:p>
    <w:p w:rsidR="00C73C29" w:rsidRPr="0006622E" w:rsidRDefault="00C73C29" w:rsidP="00C73C29">
      <w:pPr>
        <w:ind w:firstLine="0"/>
      </w:pPr>
      <w:r>
        <w:t>BRZ will be tested in a single memory mode as it is functionally similar to BRA. Instead emphasis will be placed on testing that the conditional behaves correctly.</w:t>
      </w:r>
    </w:p>
    <w:tbl>
      <w:tblPr>
        <w:tblStyle w:val="APAReport"/>
        <w:tblW w:w="0" w:type="auto"/>
        <w:tblLook w:val="04A0" w:firstRow="1" w:lastRow="0" w:firstColumn="1" w:lastColumn="0" w:noHBand="0" w:noVBand="1"/>
      </w:tblPr>
      <w:tblGrid>
        <w:gridCol w:w="2859"/>
        <w:gridCol w:w="4641"/>
        <w:gridCol w:w="2076"/>
      </w:tblGrid>
      <w:tr w:rsidR="00512B26" w:rsidTr="0052774E">
        <w:trPr>
          <w:cnfStyle w:val="100000000000" w:firstRow="1" w:lastRow="0" w:firstColumn="0" w:lastColumn="0" w:oddVBand="0" w:evenVBand="0" w:oddHBand="0" w:evenHBand="0" w:firstRowFirstColumn="0" w:firstRowLastColumn="0" w:lastRowFirstColumn="0" w:lastRowLastColumn="0"/>
        </w:trPr>
        <w:tc>
          <w:tcPr>
            <w:tcW w:w="2859" w:type="dxa"/>
          </w:tcPr>
          <w:p w:rsidR="00C73C29" w:rsidRPr="00245E2B" w:rsidRDefault="00C73C29" w:rsidP="004312A0">
            <w:pPr>
              <w:rPr>
                <w:b/>
              </w:rPr>
            </w:pPr>
            <w:r w:rsidRPr="00245E2B">
              <w:rPr>
                <w:b/>
              </w:rPr>
              <w:t>Test</w:t>
            </w:r>
          </w:p>
        </w:tc>
        <w:tc>
          <w:tcPr>
            <w:tcW w:w="4641" w:type="dxa"/>
          </w:tcPr>
          <w:p w:rsidR="00C73C29" w:rsidRPr="00245E2B" w:rsidRDefault="00C73C29" w:rsidP="004312A0">
            <w:pPr>
              <w:rPr>
                <w:b/>
              </w:rPr>
            </w:pPr>
            <w:r w:rsidRPr="00245E2B">
              <w:rPr>
                <w:b/>
              </w:rPr>
              <w:t>Expected Result</w:t>
            </w:r>
          </w:p>
        </w:tc>
        <w:tc>
          <w:tcPr>
            <w:tcW w:w="2076" w:type="dxa"/>
          </w:tcPr>
          <w:p w:rsidR="00C73C29" w:rsidRPr="00245E2B" w:rsidRDefault="00C73C29" w:rsidP="004312A0">
            <w:pPr>
              <w:rPr>
                <w:b/>
              </w:rPr>
            </w:pPr>
            <w:r w:rsidRPr="00245E2B">
              <w:rPr>
                <w:b/>
              </w:rPr>
              <w:t>Actual Result</w:t>
            </w:r>
          </w:p>
        </w:tc>
      </w:tr>
      <w:tr w:rsidR="00512B26" w:rsidTr="0052774E">
        <w:tc>
          <w:tcPr>
            <w:tcW w:w="2859" w:type="dxa"/>
          </w:tcPr>
          <w:p w:rsidR="00C73C29" w:rsidRDefault="00C73C29" w:rsidP="004312A0">
            <w:r>
              <w:t>Immediate Mode</w:t>
            </w:r>
          </w:p>
          <w:p w:rsidR="00C73C29" w:rsidRDefault="00C73C29" w:rsidP="004312A0">
            <w:r>
              <w:t>00000</w:t>
            </w:r>
            <w:r w:rsidR="00DF1894">
              <w:t>100</w:t>
            </w:r>
            <w:r>
              <w:t xml:space="preserve"> 00000000 00000000 00000001</w:t>
            </w:r>
          </w:p>
          <w:p w:rsidR="00DF1894" w:rsidRDefault="00DF1894" w:rsidP="004312A0"/>
        </w:tc>
        <w:tc>
          <w:tcPr>
            <w:tcW w:w="4641" w:type="dxa"/>
          </w:tcPr>
          <w:p w:rsidR="00C73C29" w:rsidRDefault="00C73C29" w:rsidP="004312A0">
            <w:r>
              <w:t>Program Counter should be set to 256</w:t>
            </w:r>
            <w:r w:rsidR="00DF1894">
              <w:t xml:space="preserve"> as Reg0 is zero.</w:t>
            </w:r>
          </w:p>
          <w:p w:rsidR="00C73C29" w:rsidRDefault="00C73C29" w:rsidP="004312A0"/>
        </w:tc>
        <w:tc>
          <w:tcPr>
            <w:tcW w:w="2076" w:type="dxa"/>
          </w:tcPr>
          <w:p w:rsidR="00C73C29" w:rsidRDefault="001211D8" w:rsidP="004312A0">
            <w:pPr>
              <w:jc w:val="center"/>
              <w:rPr>
                <w:b/>
              </w:rPr>
            </w:pPr>
            <w:r w:rsidRPr="001211D8">
              <w:rPr>
                <w:b/>
                <w:noProof/>
              </w:rPr>
              <w:drawing>
                <wp:inline distT="0" distB="0" distL="0" distR="0" wp14:anchorId="46D808B2" wp14:editId="69F4D2E8">
                  <wp:extent cx="1050519" cy="813916"/>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58802" cy="820334"/>
                          </a:xfrm>
                          <a:prstGeom prst="rect">
                            <a:avLst/>
                          </a:prstGeom>
                        </pic:spPr>
                      </pic:pic>
                    </a:graphicData>
                  </a:graphic>
                </wp:inline>
              </w:drawing>
            </w:r>
          </w:p>
          <w:p w:rsidR="00C73C29" w:rsidRPr="00417DF7" w:rsidRDefault="00C73C29" w:rsidP="004312A0">
            <w:pPr>
              <w:jc w:val="center"/>
              <w:rPr>
                <w:b/>
              </w:rPr>
            </w:pPr>
            <w:r w:rsidRPr="00417DF7">
              <w:rPr>
                <w:b/>
              </w:rPr>
              <w:t>Correct Result</w:t>
            </w:r>
          </w:p>
        </w:tc>
      </w:tr>
      <w:tr w:rsidR="00512B26" w:rsidTr="0052774E">
        <w:tc>
          <w:tcPr>
            <w:tcW w:w="2859" w:type="dxa"/>
          </w:tcPr>
          <w:p w:rsidR="00C73C29" w:rsidRDefault="00C73C29" w:rsidP="004312A0">
            <w:r>
              <w:t>Immediate Mode</w:t>
            </w:r>
          </w:p>
          <w:p w:rsidR="00DF1894" w:rsidRDefault="00DF1894" w:rsidP="00DF1894">
            <w:r>
              <w:t>00000100 00000000 00000000 00000001</w:t>
            </w:r>
          </w:p>
          <w:p w:rsidR="00DF1894" w:rsidRDefault="00DF1894" w:rsidP="00DF1894">
            <w:r>
              <w:t>With 1 in Reg0</w:t>
            </w:r>
          </w:p>
          <w:p w:rsidR="00C73C29" w:rsidRDefault="00C73C29" w:rsidP="004312A0"/>
        </w:tc>
        <w:tc>
          <w:tcPr>
            <w:tcW w:w="4641" w:type="dxa"/>
          </w:tcPr>
          <w:p w:rsidR="00C73C29" w:rsidRDefault="00DF1894" w:rsidP="004312A0">
            <w:r>
              <w:t>Program value should not Jump to 256 and should continue to 12.</w:t>
            </w:r>
          </w:p>
        </w:tc>
        <w:tc>
          <w:tcPr>
            <w:tcW w:w="2076" w:type="dxa"/>
          </w:tcPr>
          <w:p w:rsidR="00C73C29" w:rsidRDefault="005134A2" w:rsidP="004312A0">
            <w:pPr>
              <w:jc w:val="center"/>
              <w:rPr>
                <w:b/>
              </w:rPr>
            </w:pPr>
            <w:r w:rsidRPr="005134A2">
              <w:rPr>
                <w:b/>
                <w:noProof/>
              </w:rPr>
              <w:drawing>
                <wp:inline distT="0" distB="0" distL="0" distR="0" wp14:anchorId="6A66C96B" wp14:editId="22D4FC95">
                  <wp:extent cx="1178588" cy="1231678"/>
                  <wp:effectExtent l="0" t="0" r="254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183021" cy="1236311"/>
                          </a:xfrm>
                          <a:prstGeom prst="rect">
                            <a:avLst/>
                          </a:prstGeom>
                        </pic:spPr>
                      </pic:pic>
                    </a:graphicData>
                  </a:graphic>
                </wp:inline>
              </w:drawing>
            </w:r>
          </w:p>
          <w:p w:rsidR="00C73C29" w:rsidRPr="002F2059" w:rsidRDefault="00C73C29" w:rsidP="004312A0">
            <w:pPr>
              <w:jc w:val="center"/>
              <w:rPr>
                <w:b/>
              </w:rPr>
            </w:pPr>
            <w:r>
              <w:rPr>
                <w:b/>
              </w:rPr>
              <w:t>Correct Result</w:t>
            </w:r>
          </w:p>
        </w:tc>
      </w:tr>
      <w:tr w:rsidR="00512B26" w:rsidTr="0052774E">
        <w:tc>
          <w:tcPr>
            <w:tcW w:w="2859" w:type="dxa"/>
          </w:tcPr>
          <w:p w:rsidR="00DF1894" w:rsidRDefault="00DF1894" w:rsidP="00DF1894">
            <w:r>
              <w:t>Immediate Mode</w:t>
            </w:r>
          </w:p>
          <w:p w:rsidR="00DF1894" w:rsidRDefault="00DF1894" w:rsidP="00DF1894">
            <w:r>
              <w:t>00000100 00000000 00000000 00000001</w:t>
            </w:r>
          </w:p>
          <w:p w:rsidR="00DF1894" w:rsidRDefault="00DF1894" w:rsidP="00DF1894">
            <w:r>
              <w:t>With -1 in Reg0</w:t>
            </w:r>
          </w:p>
          <w:p w:rsidR="00DF1894" w:rsidRDefault="00DF1894" w:rsidP="00DF1894"/>
        </w:tc>
        <w:tc>
          <w:tcPr>
            <w:tcW w:w="4641" w:type="dxa"/>
          </w:tcPr>
          <w:p w:rsidR="00DF1894" w:rsidRDefault="00DF1894" w:rsidP="00DF1894">
            <w:r>
              <w:t>Program value should not Jump to 256 and should continue to 12.</w:t>
            </w:r>
          </w:p>
        </w:tc>
        <w:tc>
          <w:tcPr>
            <w:tcW w:w="2076" w:type="dxa"/>
          </w:tcPr>
          <w:p w:rsidR="00DF1894" w:rsidRDefault="00512B26" w:rsidP="00512B26">
            <w:pPr>
              <w:rPr>
                <w:b/>
              </w:rPr>
            </w:pPr>
            <w:r w:rsidRPr="00512B26">
              <w:rPr>
                <w:b/>
                <w:noProof/>
              </w:rPr>
              <w:drawing>
                <wp:inline distT="0" distB="0" distL="0" distR="0" wp14:anchorId="67D70A5D" wp14:editId="302D90EF">
                  <wp:extent cx="1130728" cy="89430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153046" cy="911955"/>
                          </a:xfrm>
                          <a:prstGeom prst="rect">
                            <a:avLst/>
                          </a:prstGeom>
                        </pic:spPr>
                      </pic:pic>
                    </a:graphicData>
                  </a:graphic>
                </wp:inline>
              </w:drawing>
            </w:r>
          </w:p>
          <w:p w:rsidR="00DF1894" w:rsidRPr="00563AAF" w:rsidRDefault="00DF1894" w:rsidP="00DF1894">
            <w:pPr>
              <w:jc w:val="center"/>
              <w:rPr>
                <w:b/>
              </w:rPr>
            </w:pPr>
            <w:r>
              <w:rPr>
                <w:b/>
              </w:rPr>
              <w:t>Correct Result</w:t>
            </w:r>
          </w:p>
        </w:tc>
      </w:tr>
    </w:tbl>
    <w:p w:rsidR="0052774E" w:rsidRDefault="0052774E" w:rsidP="0052774E">
      <w:pPr>
        <w:pStyle w:val="Heading4"/>
        <w:ind w:firstLine="0"/>
      </w:pPr>
      <w:r>
        <w:lastRenderedPageBreak/>
        <w:t>BRP</w:t>
      </w:r>
    </w:p>
    <w:p w:rsidR="0052774E" w:rsidRPr="0006622E" w:rsidRDefault="0052774E" w:rsidP="0052774E">
      <w:pPr>
        <w:ind w:firstLine="0"/>
      </w:pPr>
      <w:r>
        <w:t>BRP will be tested in a single memory mode as it is functionally similar to BRZ and BRA. Instead emphasis will be placed on testing that the conditional behaves correctly.</w:t>
      </w:r>
    </w:p>
    <w:tbl>
      <w:tblPr>
        <w:tblStyle w:val="APAReport"/>
        <w:tblW w:w="0" w:type="auto"/>
        <w:tblLook w:val="04A0" w:firstRow="1" w:lastRow="0" w:firstColumn="1" w:lastColumn="0" w:noHBand="0" w:noVBand="1"/>
      </w:tblPr>
      <w:tblGrid>
        <w:gridCol w:w="2885"/>
        <w:gridCol w:w="4695"/>
        <w:gridCol w:w="1996"/>
      </w:tblGrid>
      <w:tr w:rsidR="0052774E" w:rsidTr="004312A0">
        <w:trPr>
          <w:cnfStyle w:val="100000000000" w:firstRow="1" w:lastRow="0" w:firstColumn="0" w:lastColumn="0" w:oddVBand="0" w:evenVBand="0" w:oddHBand="0" w:evenHBand="0" w:firstRowFirstColumn="0" w:firstRowLastColumn="0" w:lastRowFirstColumn="0" w:lastRowLastColumn="0"/>
        </w:trPr>
        <w:tc>
          <w:tcPr>
            <w:tcW w:w="2891" w:type="dxa"/>
          </w:tcPr>
          <w:p w:rsidR="0052774E" w:rsidRPr="00245E2B" w:rsidRDefault="0052774E" w:rsidP="004312A0">
            <w:pPr>
              <w:rPr>
                <w:b/>
              </w:rPr>
            </w:pPr>
            <w:r w:rsidRPr="00245E2B">
              <w:rPr>
                <w:b/>
              </w:rPr>
              <w:t>Test</w:t>
            </w:r>
          </w:p>
        </w:tc>
        <w:tc>
          <w:tcPr>
            <w:tcW w:w="4709" w:type="dxa"/>
          </w:tcPr>
          <w:p w:rsidR="0052774E" w:rsidRPr="00245E2B" w:rsidRDefault="0052774E" w:rsidP="004312A0">
            <w:pPr>
              <w:rPr>
                <w:b/>
              </w:rPr>
            </w:pPr>
            <w:r w:rsidRPr="00245E2B">
              <w:rPr>
                <w:b/>
              </w:rPr>
              <w:t>Expected Result</w:t>
            </w:r>
          </w:p>
        </w:tc>
        <w:tc>
          <w:tcPr>
            <w:tcW w:w="1976" w:type="dxa"/>
          </w:tcPr>
          <w:p w:rsidR="0052774E" w:rsidRPr="00245E2B" w:rsidRDefault="0052774E" w:rsidP="004312A0">
            <w:pPr>
              <w:rPr>
                <w:b/>
              </w:rPr>
            </w:pPr>
            <w:r w:rsidRPr="00245E2B">
              <w:rPr>
                <w:b/>
              </w:rPr>
              <w:t>Actual Result</w:t>
            </w:r>
          </w:p>
        </w:tc>
      </w:tr>
      <w:tr w:rsidR="0052774E" w:rsidTr="004312A0">
        <w:tc>
          <w:tcPr>
            <w:tcW w:w="2891" w:type="dxa"/>
          </w:tcPr>
          <w:p w:rsidR="0052774E" w:rsidRDefault="0052774E" w:rsidP="004312A0">
            <w:r>
              <w:t>Immediate Mode</w:t>
            </w:r>
          </w:p>
          <w:p w:rsidR="0052774E" w:rsidRDefault="0052774E" w:rsidP="004312A0">
            <w:r>
              <w:t>0000010</w:t>
            </w:r>
            <w:r w:rsidR="002645D0">
              <w:t>1</w:t>
            </w:r>
            <w:r>
              <w:t xml:space="preserve"> 00000000 00000000 00000001</w:t>
            </w:r>
          </w:p>
          <w:p w:rsidR="0052774E" w:rsidRDefault="0052774E" w:rsidP="004312A0"/>
        </w:tc>
        <w:tc>
          <w:tcPr>
            <w:tcW w:w="4709" w:type="dxa"/>
          </w:tcPr>
          <w:p w:rsidR="0052774E" w:rsidRDefault="0052774E" w:rsidP="004312A0">
            <w:r>
              <w:t>Program Counter should be set to 256 as Reg0 is zero.</w:t>
            </w:r>
          </w:p>
          <w:p w:rsidR="0052774E" w:rsidRDefault="0052774E" w:rsidP="004312A0"/>
        </w:tc>
        <w:tc>
          <w:tcPr>
            <w:tcW w:w="1976" w:type="dxa"/>
          </w:tcPr>
          <w:p w:rsidR="0052774E" w:rsidRDefault="0052774E" w:rsidP="004312A0">
            <w:pPr>
              <w:jc w:val="center"/>
              <w:rPr>
                <w:b/>
              </w:rPr>
            </w:pPr>
            <w:r w:rsidRPr="001211D8">
              <w:rPr>
                <w:b/>
                <w:noProof/>
              </w:rPr>
              <w:drawing>
                <wp:inline distT="0" distB="0" distL="0" distR="0" wp14:anchorId="1E4BA764" wp14:editId="57617ADF">
                  <wp:extent cx="1050519" cy="813916"/>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58802" cy="820334"/>
                          </a:xfrm>
                          <a:prstGeom prst="rect">
                            <a:avLst/>
                          </a:prstGeom>
                        </pic:spPr>
                      </pic:pic>
                    </a:graphicData>
                  </a:graphic>
                </wp:inline>
              </w:drawing>
            </w:r>
          </w:p>
          <w:p w:rsidR="0052774E" w:rsidRPr="00417DF7" w:rsidRDefault="0052774E" w:rsidP="004312A0">
            <w:pPr>
              <w:jc w:val="center"/>
              <w:rPr>
                <w:b/>
              </w:rPr>
            </w:pPr>
            <w:r w:rsidRPr="00417DF7">
              <w:rPr>
                <w:b/>
              </w:rPr>
              <w:t>Correct Result</w:t>
            </w:r>
          </w:p>
        </w:tc>
      </w:tr>
      <w:tr w:rsidR="0052774E" w:rsidTr="004312A0">
        <w:tc>
          <w:tcPr>
            <w:tcW w:w="2891" w:type="dxa"/>
          </w:tcPr>
          <w:p w:rsidR="0052774E" w:rsidRDefault="0052774E" w:rsidP="004312A0">
            <w:r>
              <w:t>Immediate Mode</w:t>
            </w:r>
          </w:p>
          <w:p w:rsidR="0052774E" w:rsidRDefault="0052774E" w:rsidP="004312A0">
            <w:r>
              <w:t>0000010</w:t>
            </w:r>
            <w:r w:rsidR="002645D0">
              <w:t>1</w:t>
            </w:r>
            <w:r>
              <w:t xml:space="preserve"> 00000000 00000000 00000001</w:t>
            </w:r>
          </w:p>
          <w:p w:rsidR="0052774E" w:rsidRDefault="0052774E" w:rsidP="004312A0">
            <w:r>
              <w:t>With 1 in Reg0</w:t>
            </w:r>
          </w:p>
          <w:p w:rsidR="0052774E" w:rsidRDefault="0052774E" w:rsidP="004312A0"/>
        </w:tc>
        <w:tc>
          <w:tcPr>
            <w:tcW w:w="4709" w:type="dxa"/>
          </w:tcPr>
          <w:p w:rsidR="0052774E" w:rsidRDefault="0052774E" w:rsidP="004312A0">
            <w:r>
              <w:t>Program value should Jump to 256</w:t>
            </w:r>
            <w:r w:rsidR="002645D0">
              <w:t>.</w:t>
            </w:r>
          </w:p>
        </w:tc>
        <w:tc>
          <w:tcPr>
            <w:tcW w:w="1976" w:type="dxa"/>
          </w:tcPr>
          <w:p w:rsidR="0052774E" w:rsidRDefault="0092023F" w:rsidP="004312A0">
            <w:pPr>
              <w:jc w:val="center"/>
              <w:rPr>
                <w:b/>
              </w:rPr>
            </w:pPr>
            <w:r w:rsidRPr="001211D8">
              <w:rPr>
                <w:b/>
                <w:noProof/>
              </w:rPr>
              <w:drawing>
                <wp:inline distT="0" distB="0" distL="0" distR="0" wp14:anchorId="0D966E7A" wp14:editId="5F18F517">
                  <wp:extent cx="1050519" cy="813916"/>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58802" cy="820334"/>
                          </a:xfrm>
                          <a:prstGeom prst="rect">
                            <a:avLst/>
                          </a:prstGeom>
                        </pic:spPr>
                      </pic:pic>
                    </a:graphicData>
                  </a:graphic>
                </wp:inline>
              </w:drawing>
            </w:r>
          </w:p>
          <w:p w:rsidR="0052774E" w:rsidRPr="002F2059" w:rsidRDefault="0052774E" w:rsidP="004312A0">
            <w:pPr>
              <w:jc w:val="center"/>
              <w:rPr>
                <w:b/>
              </w:rPr>
            </w:pPr>
            <w:r>
              <w:rPr>
                <w:b/>
              </w:rPr>
              <w:t>Correct Result</w:t>
            </w:r>
          </w:p>
        </w:tc>
      </w:tr>
      <w:tr w:rsidR="0052774E" w:rsidTr="004312A0">
        <w:tc>
          <w:tcPr>
            <w:tcW w:w="2891" w:type="dxa"/>
          </w:tcPr>
          <w:p w:rsidR="0052774E" w:rsidRDefault="0052774E" w:rsidP="004312A0">
            <w:r>
              <w:t>Immediate Mode</w:t>
            </w:r>
          </w:p>
          <w:p w:rsidR="0052774E" w:rsidRDefault="0052774E" w:rsidP="004312A0">
            <w:r>
              <w:t>0000010</w:t>
            </w:r>
            <w:r w:rsidR="002645D0">
              <w:t>1</w:t>
            </w:r>
            <w:r>
              <w:t xml:space="preserve"> 00000000 00000000 00000001</w:t>
            </w:r>
          </w:p>
          <w:p w:rsidR="0052774E" w:rsidRDefault="0052774E" w:rsidP="004312A0">
            <w:r>
              <w:t>With -1 in Reg0</w:t>
            </w:r>
          </w:p>
          <w:p w:rsidR="0052774E" w:rsidRDefault="0052774E" w:rsidP="004312A0"/>
        </w:tc>
        <w:tc>
          <w:tcPr>
            <w:tcW w:w="4709" w:type="dxa"/>
          </w:tcPr>
          <w:p w:rsidR="0052774E" w:rsidRDefault="0052774E" w:rsidP="004312A0">
            <w:r>
              <w:t>Program value should not J</w:t>
            </w:r>
            <w:r w:rsidR="002645D0">
              <w:t xml:space="preserve">ump to 256 as -1 is not greater than or equal to 0. </w:t>
            </w:r>
            <w:r w:rsidR="0092023F">
              <w:t>Instead it will continue to 12.</w:t>
            </w:r>
          </w:p>
        </w:tc>
        <w:tc>
          <w:tcPr>
            <w:tcW w:w="1976" w:type="dxa"/>
          </w:tcPr>
          <w:p w:rsidR="0052774E" w:rsidRDefault="0052774E" w:rsidP="004312A0">
            <w:pPr>
              <w:rPr>
                <w:b/>
              </w:rPr>
            </w:pPr>
            <w:r w:rsidRPr="00512B26">
              <w:rPr>
                <w:b/>
                <w:noProof/>
              </w:rPr>
              <w:drawing>
                <wp:inline distT="0" distB="0" distL="0" distR="0" wp14:anchorId="1D650869" wp14:editId="480064CF">
                  <wp:extent cx="1130728" cy="89430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153046" cy="911955"/>
                          </a:xfrm>
                          <a:prstGeom prst="rect">
                            <a:avLst/>
                          </a:prstGeom>
                        </pic:spPr>
                      </pic:pic>
                    </a:graphicData>
                  </a:graphic>
                </wp:inline>
              </w:drawing>
            </w:r>
          </w:p>
          <w:p w:rsidR="0052774E" w:rsidRPr="00563AAF" w:rsidRDefault="0052774E" w:rsidP="004312A0">
            <w:pPr>
              <w:jc w:val="center"/>
              <w:rPr>
                <w:b/>
              </w:rPr>
            </w:pPr>
            <w:r>
              <w:rPr>
                <w:b/>
              </w:rPr>
              <w:t>Correct Result</w:t>
            </w:r>
          </w:p>
        </w:tc>
      </w:tr>
    </w:tbl>
    <w:p w:rsidR="00C73C29" w:rsidRDefault="00C73C29" w:rsidP="009658CC"/>
    <w:p w:rsidR="00DF1741" w:rsidRDefault="00DF1741" w:rsidP="00DF1741">
      <w:pPr>
        <w:pStyle w:val="Heading4"/>
        <w:ind w:firstLine="0"/>
      </w:pPr>
      <w:r>
        <w:t>MOV</w:t>
      </w:r>
    </w:p>
    <w:p w:rsidR="00DF1741" w:rsidRPr="0006622E" w:rsidRDefault="00DF1741" w:rsidP="00DF1741">
      <w:pPr>
        <w:ind w:firstLine="0"/>
      </w:pPr>
      <w:r>
        <w:t>MOV will need to be tested in both of its memory modes.</w:t>
      </w:r>
    </w:p>
    <w:tbl>
      <w:tblPr>
        <w:tblStyle w:val="APAReport"/>
        <w:tblW w:w="0" w:type="auto"/>
        <w:tblLook w:val="04A0" w:firstRow="1" w:lastRow="0" w:firstColumn="1" w:lastColumn="0" w:noHBand="0" w:noVBand="1"/>
      </w:tblPr>
      <w:tblGrid>
        <w:gridCol w:w="2885"/>
        <w:gridCol w:w="4695"/>
        <w:gridCol w:w="1996"/>
      </w:tblGrid>
      <w:tr w:rsidR="00DF1741" w:rsidTr="00DF1741">
        <w:trPr>
          <w:cnfStyle w:val="100000000000" w:firstRow="1" w:lastRow="0" w:firstColumn="0" w:lastColumn="0" w:oddVBand="0" w:evenVBand="0" w:oddHBand="0" w:evenHBand="0" w:firstRowFirstColumn="0" w:firstRowLastColumn="0" w:lastRowFirstColumn="0" w:lastRowLastColumn="0"/>
        </w:trPr>
        <w:tc>
          <w:tcPr>
            <w:tcW w:w="2885" w:type="dxa"/>
          </w:tcPr>
          <w:p w:rsidR="00DF1741" w:rsidRPr="00245E2B" w:rsidRDefault="00DF1741" w:rsidP="004312A0">
            <w:pPr>
              <w:rPr>
                <w:b/>
              </w:rPr>
            </w:pPr>
            <w:r w:rsidRPr="00245E2B">
              <w:rPr>
                <w:b/>
              </w:rPr>
              <w:t>Test</w:t>
            </w:r>
          </w:p>
        </w:tc>
        <w:tc>
          <w:tcPr>
            <w:tcW w:w="4695" w:type="dxa"/>
          </w:tcPr>
          <w:p w:rsidR="00DF1741" w:rsidRPr="00245E2B" w:rsidRDefault="00DF1741" w:rsidP="004312A0">
            <w:pPr>
              <w:rPr>
                <w:b/>
              </w:rPr>
            </w:pPr>
            <w:r w:rsidRPr="00245E2B">
              <w:rPr>
                <w:b/>
              </w:rPr>
              <w:t>Expected Result</w:t>
            </w:r>
          </w:p>
        </w:tc>
        <w:tc>
          <w:tcPr>
            <w:tcW w:w="1996" w:type="dxa"/>
          </w:tcPr>
          <w:p w:rsidR="00DF1741" w:rsidRPr="00245E2B" w:rsidRDefault="00DF1741" w:rsidP="004312A0">
            <w:pPr>
              <w:rPr>
                <w:b/>
              </w:rPr>
            </w:pPr>
            <w:r w:rsidRPr="00245E2B">
              <w:rPr>
                <w:b/>
              </w:rPr>
              <w:t>Actual Result</w:t>
            </w:r>
          </w:p>
        </w:tc>
      </w:tr>
      <w:tr w:rsidR="00DF1741" w:rsidTr="00DF1741">
        <w:tc>
          <w:tcPr>
            <w:tcW w:w="2885" w:type="dxa"/>
          </w:tcPr>
          <w:p w:rsidR="00DF1741" w:rsidRDefault="00DF1741" w:rsidP="004312A0">
            <w:r>
              <w:t>Immediate Mode</w:t>
            </w:r>
          </w:p>
          <w:p w:rsidR="00DF1741" w:rsidRDefault="00DF1741" w:rsidP="004312A0">
            <w:r>
              <w:t>00000110 00000000 00000000 00000001</w:t>
            </w:r>
          </w:p>
          <w:p w:rsidR="00DF1741" w:rsidRDefault="00DF1741" w:rsidP="004312A0"/>
        </w:tc>
        <w:tc>
          <w:tcPr>
            <w:tcW w:w="4695" w:type="dxa"/>
          </w:tcPr>
          <w:p w:rsidR="00DF1741" w:rsidRDefault="00DF1741" w:rsidP="004312A0">
            <w:r>
              <w:t>Reg0 should be set to 256.</w:t>
            </w:r>
          </w:p>
          <w:p w:rsidR="00DF1741" w:rsidRDefault="00DF1741" w:rsidP="004312A0"/>
        </w:tc>
        <w:tc>
          <w:tcPr>
            <w:tcW w:w="1996" w:type="dxa"/>
          </w:tcPr>
          <w:p w:rsidR="00DF1741" w:rsidRDefault="00DF1741" w:rsidP="004312A0">
            <w:pPr>
              <w:jc w:val="center"/>
              <w:rPr>
                <w:b/>
              </w:rPr>
            </w:pPr>
            <w:r w:rsidRPr="00DF1741">
              <w:rPr>
                <w:b/>
                <w:noProof/>
              </w:rPr>
              <w:drawing>
                <wp:inline distT="0" distB="0" distL="0" distR="0" wp14:anchorId="50B9B903" wp14:editId="723AF086">
                  <wp:extent cx="1085501" cy="1292733"/>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96229" cy="1305509"/>
                          </a:xfrm>
                          <a:prstGeom prst="rect">
                            <a:avLst/>
                          </a:prstGeom>
                        </pic:spPr>
                      </pic:pic>
                    </a:graphicData>
                  </a:graphic>
                </wp:inline>
              </w:drawing>
            </w:r>
          </w:p>
          <w:p w:rsidR="00DF1741" w:rsidRPr="00417DF7" w:rsidRDefault="00DF1741" w:rsidP="004312A0">
            <w:pPr>
              <w:jc w:val="center"/>
              <w:rPr>
                <w:b/>
              </w:rPr>
            </w:pPr>
            <w:r w:rsidRPr="00417DF7">
              <w:rPr>
                <w:b/>
              </w:rPr>
              <w:t>Correct Result</w:t>
            </w:r>
          </w:p>
        </w:tc>
      </w:tr>
      <w:tr w:rsidR="00DF1741" w:rsidTr="00DF1741">
        <w:tc>
          <w:tcPr>
            <w:tcW w:w="2885" w:type="dxa"/>
          </w:tcPr>
          <w:p w:rsidR="00DF1741" w:rsidRDefault="00DF1741" w:rsidP="004312A0">
            <w:r>
              <w:lastRenderedPageBreak/>
              <w:t>Register Mode</w:t>
            </w:r>
          </w:p>
          <w:p w:rsidR="00DF1741" w:rsidRDefault="00DF1741" w:rsidP="004312A0">
            <w:r>
              <w:t>10000110 00000001 00000000 00000000</w:t>
            </w:r>
          </w:p>
          <w:p w:rsidR="00DF1741" w:rsidRDefault="00DF1741" w:rsidP="004312A0">
            <w:r>
              <w:t>With 1 in Reg0</w:t>
            </w:r>
          </w:p>
          <w:p w:rsidR="00DF1741" w:rsidRDefault="00DF1741" w:rsidP="004312A0"/>
        </w:tc>
        <w:tc>
          <w:tcPr>
            <w:tcW w:w="4695" w:type="dxa"/>
          </w:tcPr>
          <w:p w:rsidR="00DF1741" w:rsidRDefault="00DF1741" w:rsidP="004312A0">
            <w:r>
              <w:t>Reg1 should be set to the value of Reg0, which is 256 from the results of the previous instruction.</w:t>
            </w:r>
          </w:p>
        </w:tc>
        <w:tc>
          <w:tcPr>
            <w:tcW w:w="1996" w:type="dxa"/>
          </w:tcPr>
          <w:p w:rsidR="00DF1741" w:rsidRDefault="00DF1741" w:rsidP="004312A0">
            <w:pPr>
              <w:jc w:val="center"/>
              <w:rPr>
                <w:b/>
              </w:rPr>
            </w:pPr>
            <w:r w:rsidRPr="00DF1741">
              <w:rPr>
                <w:b/>
                <w:noProof/>
              </w:rPr>
              <w:drawing>
                <wp:inline distT="0" distB="0" distL="0" distR="0" wp14:anchorId="061680DC" wp14:editId="23881907">
                  <wp:extent cx="1096881" cy="130628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00864" cy="1311028"/>
                          </a:xfrm>
                          <a:prstGeom prst="rect">
                            <a:avLst/>
                          </a:prstGeom>
                        </pic:spPr>
                      </pic:pic>
                    </a:graphicData>
                  </a:graphic>
                </wp:inline>
              </w:drawing>
            </w:r>
          </w:p>
          <w:p w:rsidR="00DF1741" w:rsidRPr="002F2059" w:rsidRDefault="00DF1741" w:rsidP="004312A0">
            <w:pPr>
              <w:jc w:val="center"/>
              <w:rPr>
                <w:b/>
              </w:rPr>
            </w:pPr>
            <w:r>
              <w:rPr>
                <w:b/>
              </w:rPr>
              <w:t>Correct Result</w:t>
            </w:r>
          </w:p>
        </w:tc>
      </w:tr>
    </w:tbl>
    <w:p w:rsidR="004312A0" w:rsidRDefault="00E50660" w:rsidP="004312A0">
      <w:pPr>
        <w:pStyle w:val="Heading4"/>
        <w:ind w:firstLine="0"/>
      </w:pPr>
      <w:r>
        <w:t>STA</w:t>
      </w:r>
    </w:p>
    <w:p w:rsidR="004312A0" w:rsidRPr="0006622E" w:rsidRDefault="00E50660" w:rsidP="004312A0">
      <w:pPr>
        <w:ind w:firstLine="0"/>
      </w:pPr>
      <w:r>
        <w:t xml:space="preserve">STA </w:t>
      </w:r>
      <w:r w:rsidR="004312A0">
        <w:t>will need to be tested in both of its memory modes.</w:t>
      </w:r>
    </w:p>
    <w:tbl>
      <w:tblPr>
        <w:tblStyle w:val="APAReport"/>
        <w:tblW w:w="0" w:type="auto"/>
        <w:tblLook w:val="04A0" w:firstRow="1" w:lastRow="0" w:firstColumn="1" w:lastColumn="0" w:noHBand="0" w:noVBand="1"/>
      </w:tblPr>
      <w:tblGrid>
        <w:gridCol w:w="2218"/>
        <w:gridCol w:w="3300"/>
        <w:gridCol w:w="4058"/>
      </w:tblGrid>
      <w:tr w:rsidR="006F1013" w:rsidTr="004312A0">
        <w:trPr>
          <w:cnfStyle w:val="100000000000" w:firstRow="1" w:lastRow="0" w:firstColumn="0" w:lastColumn="0" w:oddVBand="0" w:evenVBand="0" w:oddHBand="0" w:evenHBand="0" w:firstRowFirstColumn="0" w:firstRowLastColumn="0" w:lastRowFirstColumn="0" w:lastRowLastColumn="0"/>
        </w:trPr>
        <w:tc>
          <w:tcPr>
            <w:tcW w:w="2885" w:type="dxa"/>
          </w:tcPr>
          <w:p w:rsidR="004312A0" w:rsidRPr="00245E2B" w:rsidRDefault="004312A0" w:rsidP="004312A0">
            <w:pPr>
              <w:rPr>
                <w:b/>
              </w:rPr>
            </w:pPr>
            <w:r w:rsidRPr="00245E2B">
              <w:rPr>
                <w:b/>
              </w:rPr>
              <w:t>Test</w:t>
            </w:r>
          </w:p>
        </w:tc>
        <w:tc>
          <w:tcPr>
            <w:tcW w:w="4695" w:type="dxa"/>
          </w:tcPr>
          <w:p w:rsidR="004312A0" w:rsidRPr="00245E2B" w:rsidRDefault="004312A0" w:rsidP="004312A0">
            <w:pPr>
              <w:rPr>
                <w:b/>
              </w:rPr>
            </w:pPr>
            <w:r w:rsidRPr="00245E2B">
              <w:rPr>
                <w:b/>
              </w:rPr>
              <w:t>Expected Result</w:t>
            </w:r>
          </w:p>
        </w:tc>
        <w:tc>
          <w:tcPr>
            <w:tcW w:w="1996" w:type="dxa"/>
          </w:tcPr>
          <w:p w:rsidR="004312A0" w:rsidRPr="00245E2B" w:rsidRDefault="004312A0" w:rsidP="004312A0">
            <w:pPr>
              <w:rPr>
                <w:b/>
              </w:rPr>
            </w:pPr>
            <w:r w:rsidRPr="00245E2B">
              <w:rPr>
                <w:b/>
              </w:rPr>
              <w:t>Actual Result</w:t>
            </w:r>
          </w:p>
        </w:tc>
      </w:tr>
      <w:tr w:rsidR="006F1013" w:rsidTr="004312A0">
        <w:tc>
          <w:tcPr>
            <w:tcW w:w="2885" w:type="dxa"/>
          </w:tcPr>
          <w:p w:rsidR="004312A0" w:rsidRDefault="004312A0" w:rsidP="004312A0">
            <w:r>
              <w:t>Immediate Mode</w:t>
            </w:r>
          </w:p>
          <w:p w:rsidR="004312A0" w:rsidRDefault="004312A0" w:rsidP="004312A0">
            <w:r>
              <w:t>0000011</w:t>
            </w:r>
            <w:r w:rsidR="003D1377">
              <w:t>1</w:t>
            </w:r>
            <w:r>
              <w:t xml:space="preserve"> 00000000 000</w:t>
            </w:r>
            <w:r w:rsidR="003D1377">
              <w:t>10</w:t>
            </w:r>
            <w:r>
              <w:t>000 0000000</w:t>
            </w:r>
            <w:r w:rsidR="003D1377">
              <w:t>0</w:t>
            </w:r>
          </w:p>
          <w:p w:rsidR="003D1377" w:rsidRDefault="003D1377" w:rsidP="004312A0">
            <w:r>
              <w:t>With 256 in Reg0</w:t>
            </w:r>
          </w:p>
          <w:p w:rsidR="004312A0" w:rsidRDefault="004312A0" w:rsidP="004312A0"/>
        </w:tc>
        <w:tc>
          <w:tcPr>
            <w:tcW w:w="4695" w:type="dxa"/>
          </w:tcPr>
          <w:p w:rsidR="004312A0" w:rsidRDefault="003D1377" w:rsidP="003D1377">
            <w:r>
              <w:t>256 should be inserted in memory location 16.</w:t>
            </w:r>
          </w:p>
        </w:tc>
        <w:tc>
          <w:tcPr>
            <w:tcW w:w="1996" w:type="dxa"/>
          </w:tcPr>
          <w:p w:rsidR="004312A0" w:rsidRDefault="006F1013" w:rsidP="004312A0">
            <w:pPr>
              <w:jc w:val="center"/>
              <w:rPr>
                <w:b/>
              </w:rPr>
            </w:pPr>
            <w:r w:rsidRPr="006F1013">
              <w:rPr>
                <w:b/>
                <w:noProof/>
              </w:rPr>
              <w:drawing>
                <wp:inline distT="0" distB="0" distL="0" distR="0" wp14:anchorId="13D14C43" wp14:editId="1C4F08B1">
                  <wp:extent cx="2407283" cy="47227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65541" cy="503321"/>
                          </a:xfrm>
                          <a:prstGeom prst="rect">
                            <a:avLst/>
                          </a:prstGeom>
                        </pic:spPr>
                      </pic:pic>
                    </a:graphicData>
                  </a:graphic>
                </wp:inline>
              </w:drawing>
            </w:r>
          </w:p>
          <w:p w:rsidR="004312A0" w:rsidRPr="00417DF7" w:rsidRDefault="004312A0" w:rsidP="004312A0">
            <w:pPr>
              <w:jc w:val="center"/>
              <w:rPr>
                <w:b/>
              </w:rPr>
            </w:pPr>
            <w:r w:rsidRPr="00417DF7">
              <w:rPr>
                <w:b/>
              </w:rPr>
              <w:t>Correct Result</w:t>
            </w:r>
          </w:p>
        </w:tc>
      </w:tr>
      <w:tr w:rsidR="006F1013" w:rsidTr="004312A0">
        <w:tc>
          <w:tcPr>
            <w:tcW w:w="2885" w:type="dxa"/>
          </w:tcPr>
          <w:p w:rsidR="004312A0" w:rsidRDefault="004312A0" w:rsidP="004312A0">
            <w:r>
              <w:t>Register Mode</w:t>
            </w:r>
          </w:p>
          <w:p w:rsidR="004312A0" w:rsidRDefault="004312A0" w:rsidP="004312A0">
            <w:r>
              <w:t>1000011</w:t>
            </w:r>
            <w:r w:rsidR="003D1377">
              <w:t>1</w:t>
            </w:r>
            <w:r>
              <w:t xml:space="preserve"> 0000000</w:t>
            </w:r>
            <w:r w:rsidR="006F1013">
              <w:t>0</w:t>
            </w:r>
            <w:r>
              <w:t xml:space="preserve"> 0000000</w:t>
            </w:r>
            <w:r w:rsidR="006F1013">
              <w:t>1</w:t>
            </w:r>
            <w:r>
              <w:t xml:space="preserve"> 00000000</w:t>
            </w:r>
          </w:p>
          <w:p w:rsidR="004312A0" w:rsidRDefault="004312A0" w:rsidP="004312A0">
            <w:r>
              <w:t xml:space="preserve">With </w:t>
            </w:r>
            <w:r w:rsidR="006F1013">
              <w:t>256</w:t>
            </w:r>
            <w:r>
              <w:t xml:space="preserve"> in Reg0</w:t>
            </w:r>
            <w:r w:rsidR="006F1013">
              <w:t xml:space="preserve"> and 16 in RegB</w:t>
            </w:r>
          </w:p>
          <w:p w:rsidR="004312A0" w:rsidRDefault="004312A0" w:rsidP="004312A0"/>
        </w:tc>
        <w:tc>
          <w:tcPr>
            <w:tcW w:w="4695" w:type="dxa"/>
          </w:tcPr>
          <w:p w:rsidR="004312A0" w:rsidRDefault="006F1013" w:rsidP="004312A0">
            <w:r>
              <w:t>256 (from RegA) should be inserted in memory location 16 from RegB.</w:t>
            </w:r>
          </w:p>
        </w:tc>
        <w:tc>
          <w:tcPr>
            <w:tcW w:w="1996" w:type="dxa"/>
          </w:tcPr>
          <w:p w:rsidR="004312A0" w:rsidRDefault="006F1013" w:rsidP="004312A0">
            <w:pPr>
              <w:jc w:val="center"/>
              <w:rPr>
                <w:b/>
              </w:rPr>
            </w:pPr>
            <w:r w:rsidRPr="006F1013">
              <w:rPr>
                <w:b/>
                <w:noProof/>
              </w:rPr>
              <w:drawing>
                <wp:inline distT="0" distB="0" distL="0" distR="0" wp14:anchorId="72D3FEF3" wp14:editId="7BF2D104">
                  <wp:extent cx="2440214" cy="55187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25497" cy="571161"/>
                          </a:xfrm>
                          <a:prstGeom prst="rect">
                            <a:avLst/>
                          </a:prstGeom>
                        </pic:spPr>
                      </pic:pic>
                    </a:graphicData>
                  </a:graphic>
                </wp:inline>
              </w:drawing>
            </w:r>
          </w:p>
          <w:p w:rsidR="004312A0" w:rsidRPr="002F2059" w:rsidRDefault="004312A0" w:rsidP="004312A0">
            <w:pPr>
              <w:jc w:val="center"/>
              <w:rPr>
                <w:b/>
              </w:rPr>
            </w:pPr>
            <w:r>
              <w:rPr>
                <w:b/>
              </w:rPr>
              <w:t>Correct Result</w:t>
            </w:r>
          </w:p>
        </w:tc>
      </w:tr>
    </w:tbl>
    <w:p w:rsidR="004312A0" w:rsidRDefault="00E50660" w:rsidP="004312A0">
      <w:pPr>
        <w:pStyle w:val="Heading4"/>
        <w:ind w:firstLine="0"/>
      </w:pPr>
      <w:r>
        <w:t>LDA</w:t>
      </w:r>
    </w:p>
    <w:p w:rsidR="004312A0" w:rsidRPr="0006622E" w:rsidRDefault="00E50660" w:rsidP="004312A0">
      <w:pPr>
        <w:ind w:firstLine="0"/>
      </w:pPr>
      <w:r>
        <w:t>LDA</w:t>
      </w:r>
      <w:r w:rsidR="004312A0">
        <w:t xml:space="preserve"> will need to be tested in both of its memory modes.</w:t>
      </w:r>
    </w:p>
    <w:tbl>
      <w:tblPr>
        <w:tblStyle w:val="APAReport"/>
        <w:tblW w:w="0" w:type="auto"/>
        <w:tblLook w:val="04A0" w:firstRow="1" w:lastRow="0" w:firstColumn="1" w:lastColumn="0" w:noHBand="0" w:noVBand="1"/>
      </w:tblPr>
      <w:tblGrid>
        <w:gridCol w:w="2885"/>
        <w:gridCol w:w="4695"/>
        <w:gridCol w:w="1996"/>
      </w:tblGrid>
      <w:tr w:rsidR="004312A0" w:rsidTr="004312A0">
        <w:trPr>
          <w:cnfStyle w:val="100000000000" w:firstRow="1" w:lastRow="0" w:firstColumn="0" w:lastColumn="0" w:oddVBand="0" w:evenVBand="0" w:oddHBand="0" w:evenHBand="0" w:firstRowFirstColumn="0" w:firstRowLastColumn="0" w:lastRowFirstColumn="0" w:lastRowLastColumn="0"/>
        </w:trPr>
        <w:tc>
          <w:tcPr>
            <w:tcW w:w="2885" w:type="dxa"/>
          </w:tcPr>
          <w:p w:rsidR="004312A0" w:rsidRPr="00245E2B" w:rsidRDefault="004312A0" w:rsidP="004312A0">
            <w:pPr>
              <w:rPr>
                <w:b/>
              </w:rPr>
            </w:pPr>
            <w:r w:rsidRPr="00245E2B">
              <w:rPr>
                <w:b/>
              </w:rPr>
              <w:t>Test</w:t>
            </w:r>
          </w:p>
        </w:tc>
        <w:tc>
          <w:tcPr>
            <w:tcW w:w="4695" w:type="dxa"/>
          </w:tcPr>
          <w:p w:rsidR="004312A0" w:rsidRPr="00245E2B" w:rsidRDefault="004312A0" w:rsidP="004312A0">
            <w:pPr>
              <w:rPr>
                <w:b/>
              </w:rPr>
            </w:pPr>
            <w:r w:rsidRPr="00245E2B">
              <w:rPr>
                <w:b/>
              </w:rPr>
              <w:t>Expected Result</w:t>
            </w:r>
          </w:p>
        </w:tc>
        <w:tc>
          <w:tcPr>
            <w:tcW w:w="1996" w:type="dxa"/>
          </w:tcPr>
          <w:p w:rsidR="004312A0" w:rsidRPr="00245E2B" w:rsidRDefault="004312A0" w:rsidP="004312A0">
            <w:pPr>
              <w:rPr>
                <w:b/>
              </w:rPr>
            </w:pPr>
            <w:r w:rsidRPr="00245E2B">
              <w:rPr>
                <w:b/>
              </w:rPr>
              <w:t>Actual Result</w:t>
            </w:r>
          </w:p>
        </w:tc>
      </w:tr>
      <w:tr w:rsidR="004312A0" w:rsidTr="004312A0">
        <w:tc>
          <w:tcPr>
            <w:tcW w:w="2885" w:type="dxa"/>
          </w:tcPr>
          <w:p w:rsidR="004312A0" w:rsidRDefault="004312A0" w:rsidP="004312A0">
            <w:r>
              <w:t>Immediate Mode</w:t>
            </w:r>
          </w:p>
          <w:p w:rsidR="004312A0" w:rsidRDefault="004312A0" w:rsidP="004312A0">
            <w:r>
              <w:t>0000</w:t>
            </w:r>
            <w:r w:rsidR="006F1013">
              <w:t>1000</w:t>
            </w:r>
            <w:r>
              <w:t xml:space="preserve"> 00000000 000</w:t>
            </w:r>
            <w:r w:rsidR="006F1013">
              <w:t>1</w:t>
            </w:r>
            <w:r>
              <w:t>0000 0000</w:t>
            </w:r>
            <w:r w:rsidR="006F1013">
              <w:t>0</w:t>
            </w:r>
            <w:r>
              <w:t>00</w:t>
            </w:r>
            <w:r w:rsidR="006F1013">
              <w:t>0</w:t>
            </w:r>
          </w:p>
          <w:p w:rsidR="006F1013" w:rsidRDefault="006F1013" w:rsidP="004312A0">
            <w:r>
              <w:t>With 256 in memory location 16</w:t>
            </w:r>
          </w:p>
          <w:p w:rsidR="004312A0" w:rsidRDefault="004312A0" w:rsidP="004312A0"/>
        </w:tc>
        <w:tc>
          <w:tcPr>
            <w:tcW w:w="4695" w:type="dxa"/>
          </w:tcPr>
          <w:p w:rsidR="004312A0" w:rsidRDefault="004312A0" w:rsidP="004312A0">
            <w:r>
              <w:t xml:space="preserve">Reg0 should be set to </w:t>
            </w:r>
            <w:r w:rsidR="00A25E73">
              <w:t>the value of memory location 16, which is 256.</w:t>
            </w:r>
          </w:p>
          <w:p w:rsidR="004312A0" w:rsidRDefault="004312A0" w:rsidP="004312A0"/>
        </w:tc>
        <w:tc>
          <w:tcPr>
            <w:tcW w:w="1996" w:type="dxa"/>
          </w:tcPr>
          <w:p w:rsidR="004312A0" w:rsidRDefault="004312A0" w:rsidP="004312A0">
            <w:pPr>
              <w:jc w:val="center"/>
              <w:rPr>
                <w:b/>
              </w:rPr>
            </w:pPr>
            <w:r w:rsidRPr="00DF1741">
              <w:rPr>
                <w:b/>
                <w:noProof/>
              </w:rPr>
              <w:drawing>
                <wp:inline distT="0" distB="0" distL="0" distR="0" wp14:anchorId="19E3AAC5" wp14:editId="4E1B00F6">
                  <wp:extent cx="1085501" cy="1292733"/>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96229" cy="1305509"/>
                          </a:xfrm>
                          <a:prstGeom prst="rect">
                            <a:avLst/>
                          </a:prstGeom>
                        </pic:spPr>
                      </pic:pic>
                    </a:graphicData>
                  </a:graphic>
                </wp:inline>
              </w:drawing>
            </w:r>
          </w:p>
          <w:p w:rsidR="004312A0" w:rsidRPr="00417DF7" w:rsidRDefault="004312A0" w:rsidP="004312A0">
            <w:pPr>
              <w:jc w:val="center"/>
              <w:rPr>
                <w:b/>
              </w:rPr>
            </w:pPr>
            <w:r w:rsidRPr="00417DF7">
              <w:rPr>
                <w:b/>
              </w:rPr>
              <w:t>Correct Result</w:t>
            </w:r>
          </w:p>
        </w:tc>
      </w:tr>
      <w:tr w:rsidR="004312A0" w:rsidTr="004312A0">
        <w:tc>
          <w:tcPr>
            <w:tcW w:w="2885" w:type="dxa"/>
          </w:tcPr>
          <w:p w:rsidR="006F1013" w:rsidRDefault="006F1013" w:rsidP="006F1013">
            <w:r>
              <w:lastRenderedPageBreak/>
              <w:t>Immediate Mode</w:t>
            </w:r>
          </w:p>
          <w:p w:rsidR="006F1013" w:rsidRDefault="006F1013" w:rsidP="006F1013">
            <w:r>
              <w:t>00001000 00000000 00000001 00000000</w:t>
            </w:r>
          </w:p>
          <w:p w:rsidR="006F1013" w:rsidRDefault="006F1013" w:rsidP="006F1013">
            <w:r>
              <w:t>With 256 in memory location 16 and 16 in Reg0</w:t>
            </w:r>
          </w:p>
          <w:p w:rsidR="004312A0" w:rsidRDefault="004312A0" w:rsidP="004312A0"/>
        </w:tc>
        <w:tc>
          <w:tcPr>
            <w:tcW w:w="4695" w:type="dxa"/>
          </w:tcPr>
          <w:p w:rsidR="004312A0" w:rsidRDefault="004312A0" w:rsidP="004312A0">
            <w:r>
              <w:t>Reg</w:t>
            </w:r>
            <w:r w:rsidR="00A25E73">
              <w:t>0</w:t>
            </w:r>
            <w:r>
              <w:t xml:space="preserve"> should be set to the value </w:t>
            </w:r>
            <w:r w:rsidR="00A25E73">
              <w:t>of the memory location in Reg0 which is 16, which itself contains a value of 256.</w:t>
            </w:r>
          </w:p>
        </w:tc>
        <w:tc>
          <w:tcPr>
            <w:tcW w:w="1996" w:type="dxa"/>
          </w:tcPr>
          <w:p w:rsidR="004312A0" w:rsidRDefault="006F6EFD" w:rsidP="004312A0">
            <w:pPr>
              <w:jc w:val="center"/>
              <w:rPr>
                <w:b/>
              </w:rPr>
            </w:pPr>
            <w:r w:rsidRPr="00DF1741">
              <w:rPr>
                <w:b/>
                <w:noProof/>
              </w:rPr>
              <w:drawing>
                <wp:inline distT="0" distB="0" distL="0" distR="0" wp14:anchorId="51378742" wp14:editId="5A4CDACC">
                  <wp:extent cx="1085501" cy="1292733"/>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96229" cy="1305509"/>
                          </a:xfrm>
                          <a:prstGeom prst="rect">
                            <a:avLst/>
                          </a:prstGeom>
                        </pic:spPr>
                      </pic:pic>
                    </a:graphicData>
                  </a:graphic>
                </wp:inline>
              </w:drawing>
            </w:r>
          </w:p>
          <w:p w:rsidR="004312A0" w:rsidRPr="002F2059" w:rsidRDefault="004312A0" w:rsidP="004312A0">
            <w:pPr>
              <w:jc w:val="center"/>
              <w:rPr>
                <w:b/>
              </w:rPr>
            </w:pPr>
            <w:r>
              <w:rPr>
                <w:b/>
              </w:rPr>
              <w:t>Correct Result</w:t>
            </w:r>
          </w:p>
        </w:tc>
      </w:tr>
    </w:tbl>
    <w:p w:rsidR="004312A0" w:rsidRDefault="004312A0" w:rsidP="004312A0">
      <w:pPr>
        <w:ind w:firstLine="0"/>
      </w:pPr>
    </w:p>
    <w:p w:rsidR="000C0A6B" w:rsidRDefault="000C0A6B" w:rsidP="000C0A6B">
      <w:pPr>
        <w:pStyle w:val="Heading3"/>
        <w:ind w:firstLine="0"/>
      </w:pPr>
      <w:bookmarkStart w:id="73" w:name="_Toc5107078"/>
      <w:r>
        <w:t>Review</w:t>
      </w:r>
      <w:bookmarkEnd w:id="73"/>
    </w:p>
    <w:p w:rsidR="000C0A6B" w:rsidRDefault="006E0964" w:rsidP="004312A0">
      <w:pPr>
        <w:ind w:firstLine="0"/>
      </w:pPr>
      <w:r>
        <w:t>This final stage was one of the most complicated as it involved a fair amount of planning and abstract thought when thinking about the micro-code of the instructions.</w:t>
      </w:r>
      <w:r w:rsidR="00371DE3">
        <w:t xml:space="preserve"> It was quite hard to know if they were going to behave correctly until the testing which</w:t>
      </w:r>
      <w:r w:rsidR="00332DB7">
        <w:t xml:space="preserve"> built up my confidence that they had been coded correctly. One thing that helped me was the </w:t>
      </w:r>
      <w:r w:rsidR="00977E62">
        <w:t>pseudo-code which provided a good framework for me to then write the actual code on top of, this meant I was thinking more about the implementation then the idea behind it, which simplifies the matter.</w:t>
      </w:r>
    </w:p>
    <w:p w:rsidR="00977E62" w:rsidRDefault="00977E62" w:rsidP="004312A0">
      <w:pPr>
        <w:ind w:firstLine="0"/>
      </w:pPr>
    </w:p>
    <w:p w:rsidR="00977E62" w:rsidRDefault="00977E62" w:rsidP="004312A0">
      <w:pPr>
        <w:ind w:firstLine="0"/>
      </w:pPr>
      <w:r>
        <w:t>Fortunately, the testing revealed no concerning results, despite the large amount of code written. This can probably be attributed to the planning and basis on the pseudo-code which I knew was logically sound.</w:t>
      </w:r>
    </w:p>
    <w:p w:rsidR="00CE3A7B" w:rsidRDefault="00CE3A7B" w:rsidP="004312A0">
      <w:pPr>
        <w:ind w:firstLine="0"/>
      </w:pPr>
    </w:p>
    <w:p w:rsidR="00CE3A7B" w:rsidRDefault="00CE3A7B" w:rsidP="004312A0">
      <w:pPr>
        <w:ind w:firstLine="0"/>
      </w:pPr>
      <w:r>
        <w:t>With this final stage complete, it was possible to move onto post-development testing and evaluation.</w:t>
      </w:r>
    </w:p>
    <w:p w:rsidR="003636C7" w:rsidRDefault="003636C7">
      <w:pPr>
        <w:spacing w:line="480" w:lineRule="auto"/>
        <w:rPr>
          <w:rFonts w:asciiTheme="majorHAnsi" w:eastAsiaTheme="majorEastAsia" w:hAnsiTheme="majorHAnsi" w:cstheme="majorBidi"/>
          <w:b/>
          <w:bCs/>
        </w:rPr>
      </w:pPr>
      <w:r>
        <w:br w:type="page"/>
      </w:r>
    </w:p>
    <w:p w:rsidR="003636C7" w:rsidRDefault="003636C7" w:rsidP="003636C7">
      <w:pPr>
        <w:pStyle w:val="Heading1"/>
      </w:pPr>
      <w:bookmarkStart w:id="74" w:name="_Toc5107079"/>
      <w:r w:rsidRPr="00D321B4">
        <w:lastRenderedPageBreak/>
        <w:t xml:space="preserve">Section </w:t>
      </w:r>
      <w:r>
        <w:t>4</w:t>
      </w:r>
      <w:r w:rsidRPr="00D321B4">
        <w:t xml:space="preserve">: </w:t>
      </w:r>
      <w:r w:rsidR="007E19FD">
        <w:t>Evaluation</w:t>
      </w:r>
      <w:bookmarkEnd w:id="74"/>
    </w:p>
    <w:p w:rsidR="009F3B0F" w:rsidRDefault="003A7FCD" w:rsidP="009F3B0F">
      <w:pPr>
        <w:pStyle w:val="Heading2"/>
      </w:pPr>
      <w:bookmarkStart w:id="75" w:name="_Toc5107080"/>
      <w:r>
        <w:t>Post Development Testing</w:t>
      </w:r>
      <w:bookmarkEnd w:id="75"/>
    </w:p>
    <w:p w:rsidR="00EC24CA" w:rsidRPr="00EC24CA" w:rsidRDefault="00EC24CA" w:rsidP="00EC24CA">
      <w:pPr>
        <w:ind w:firstLine="0"/>
      </w:pPr>
      <w:r>
        <w:t xml:space="preserve">Before we can begin a written evaluation of the project, we </w:t>
      </w:r>
      <w:r w:rsidR="00451A3C">
        <w:t>need to test it to ensure that it works correctly.</w:t>
      </w:r>
    </w:p>
    <w:p w:rsidR="00FD4091" w:rsidRPr="00FD4091" w:rsidRDefault="009F3B0F" w:rsidP="00FD4091">
      <w:pPr>
        <w:pStyle w:val="Heading3"/>
        <w:ind w:firstLine="0"/>
      </w:pPr>
      <w:bookmarkStart w:id="76" w:name="_Toc5107081"/>
      <w:r>
        <w:t>Function</w:t>
      </w:r>
      <w:r w:rsidR="00FA4D89">
        <w:t xml:space="preserve">al </w:t>
      </w:r>
      <w:r>
        <w:t>Testing</w:t>
      </w:r>
      <w:bookmarkEnd w:id="76"/>
    </w:p>
    <w:tbl>
      <w:tblPr>
        <w:tblStyle w:val="APAReport"/>
        <w:tblW w:w="9606" w:type="dxa"/>
        <w:tblLook w:val="04A0" w:firstRow="1" w:lastRow="0" w:firstColumn="1" w:lastColumn="0" w:noHBand="0" w:noVBand="1"/>
      </w:tblPr>
      <w:tblGrid>
        <w:gridCol w:w="2714"/>
        <w:gridCol w:w="6892"/>
      </w:tblGrid>
      <w:tr w:rsidR="007F43EF" w:rsidTr="007F43EF">
        <w:trPr>
          <w:cnfStyle w:val="100000000000" w:firstRow="1" w:lastRow="0" w:firstColumn="0" w:lastColumn="0" w:oddVBand="0" w:evenVBand="0" w:oddHBand="0" w:evenHBand="0" w:firstRowFirstColumn="0" w:firstRowLastColumn="0" w:lastRowFirstColumn="0" w:lastRowLastColumn="0"/>
        </w:trPr>
        <w:tc>
          <w:tcPr>
            <w:tcW w:w="2714" w:type="dxa"/>
          </w:tcPr>
          <w:p w:rsidR="007F43EF" w:rsidRPr="008B2EE1" w:rsidRDefault="007F43EF" w:rsidP="00FD4091">
            <w:pPr>
              <w:rPr>
                <w:b/>
              </w:rPr>
            </w:pPr>
            <w:r w:rsidRPr="008B2EE1">
              <w:rPr>
                <w:b/>
              </w:rPr>
              <w:t>Feature</w:t>
            </w:r>
          </w:p>
        </w:tc>
        <w:tc>
          <w:tcPr>
            <w:tcW w:w="6892" w:type="dxa"/>
          </w:tcPr>
          <w:p w:rsidR="007F43EF" w:rsidRPr="008B2EE1" w:rsidRDefault="007F43EF" w:rsidP="00FD4091">
            <w:pPr>
              <w:rPr>
                <w:b/>
              </w:rPr>
            </w:pPr>
            <w:r w:rsidRPr="008B2EE1">
              <w:rPr>
                <w:b/>
              </w:rPr>
              <w:t>Evidence</w:t>
            </w:r>
            <w:r>
              <w:rPr>
                <w:b/>
              </w:rPr>
              <w:t xml:space="preserve"> and </w:t>
            </w:r>
            <w:r w:rsidR="00227F99">
              <w:rPr>
                <w:b/>
              </w:rPr>
              <w:t>Annotation</w:t>
            </w:r>
          </w:p>
        </w:tc>
      </w:tr>
      <w:tr w:rsidR="007F43EF" w:rsidTr="007F43EF">
        <w:tc>
          <w:tcPr>
            <w:tcW w:w="2714" w:type="dxa"/>
          </w:tcPr>
          <w:p w:rsidR="007F43EF" w:rsidRDefault="007F43EF" w:rsidP="00FD4091">
            <w:r>
              <w:t>Clicking the step button, steps the processor model forwards.</w:t>
            </w:r>
          </w:p>
        </w:tc>
        <w:tc>
          <w:tcPr>
            <w:tcW w:w="6892" w:type="dxa"/>
          </w:tcPr>
          <w:p w:rsidR="007F43EF" w:rsidRDefault="007F43EF" w:rsidP="007F43EF">
            <w:pPr>
              <w:jc w:val="center"/>
            </w:pPr>
            <w:r w:rsidRPr="008B2EE1">
              <w:rPr>
                <w:noProof/>
              </w:rPr>
              <w:drawing>
                <wp:inline distT="0" distB="0" distL="0" distR="0" wp14:anchorId="0CBE7045" wp14:editId="00E5BC32">
                  <wp:extent cx="1612900" cy="1117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12900" cy="1117600"/>
                          </a:xfrm>
                          <a:prstGeom prst="rect">
                            <a:avLst/>
                          </a:prstGeom>
                        </pic:spPr>
                      </pic:pic>
                    </a:graphicData>
                  </a:graphic>
                </wp:inline>
              </w:drawing>
            </w:r>
          </w:p>
          <w:p w:rsidR="007F43EF" w:rsidRDefault="007F43EF" w:rsidP="00FD4091">
            <w:r>
              <w:t>Pressing step triggers an addition of two to calculate the next address.</w:t>
            </w:r>
          </w:p>
          <w:p w:rsidR="007F43EF" w:rsidRDefault="007F43EF" w:rsidP="00FD4091"/>
        </w:tc>
      </w:tr>
      <w:tr w:rsidR="007F43EF" w:rsidTr="007F43EF">
        <w:tc>
          <w:tcPr>
            <w:tcW w:w="2714" w:type="dxa"/>
          </w:tcPr>
          <w:p w:rsidR="007F43EF" w:rsidRDefault="007F43EF" w:rsidP="00FD4091">
            <w:r>
              <w:t>Setting the clock frequency value, steps the processor model forwards at that rate.</w:t>
            </w:r>
          </w:p>
        </w:tc>
        <w:tc>
          <w:tcPr>
            <w:tcW w:w="6892" w:type="dxa"/>
          </w:tcPr>
          <w:p w:rsidR="007F43EF" w:rsidRDefault="007F43EF" w:rsidP="007F43EF">
            <w:pPr>
              <w:jc w:val="center"/>
            </w:pPr>
            <w:r w:rsidRPr="007F43EF">
              <w:rPr>
                <w:noProof/>
              </w:rPr>
              <w:drawing>
                <wp:inline distT="0" distB="0" distL="0" distR="0" wp14:anchorId="08717554" wp14:editId="03AEBC9C">
                  <wp:extent cx="1498600" cy="1054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98600" cy="1054100"/>
                          </a:xfrm>
                          <a:prstGeom prst="rect">
                            <a:avLst/>
                          </a:prstGeom>
                        </pic:spPr>
                      </pic:pic>
                    </a:graphicData>
                  </a:graphic>
                </wp:inline>
              </w:drawing>
            </w:r>
            <w:r w:rsidRPr="007F43EF">
              <w:rPr>
                <w:noProof/>
              </w:rPr>
              <w:drawing>
                <wp:inline distT="0" distB="0" distL="0" distR="0" wp14:anchorId="61866847" wp14:editId="7C5B4571">
                  <wp:extent cx="1926167" cy="355600"/>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0310" cy="356365"/>
                          </a:xfrm>
                          <a:prstGeom prst="rect">
                            <a:avLst/>
                          </a:prstGeom>
                        </pic:spPr>
                      </pic:pic>
                    </a:graphicData>
                  </a:graphic>
                </wp:inline>
              </w:drawing>
            </w:r>
          </w:p>
          <w:p w:rsidR="007F43EF" w:rsidRDefault="007F43EF" w:rsidP="007F43EF">
            <w:r>
              <w:t>The PC increments rapidly and automatically when the processor rate control is set to a value.</w:t>
            </w:r>
            <w:r w:rsidR="00B01CF8">
              <w:t xml:space="preserve"> This proves that the clock frequency setting works correctly.</w:t>
            </w:r>
          </w:p>
          <w:p w:rsidR="007F43EF" w:rsidRDefault="007F43EF" w:rsidP="007F43EF">
            <w:pPr>
              <w:jc w:val="center"/>
            </w:pPr>
          </w:p>
        </w:tc>
      </w:tr>
      <w:tr w:rsidR="007F43EF" w:rsidTr="007F43EF">
        <w:tc>
          <w:tcPr>
            <w:tcW w:w="2714" w:type="dxa"/>
          </w:tcPr>
          <w:p w:rsidR="007F43EF" w:rsidRDefault="007F43EF" w:rsidP="00FD4091">
            <w:r>
              <w:t>Setting a memory value using the interface is possible</w:t>
            </w:r>
          </w:p>
        </w:tc>
        <w:tc>
          <w:tcPr>
            <w:tcW w:w="6892" w:type="dxa"/>
          </w:tcPr>
          <w:p w:rsidR="007F43EF" w:rsidRDefault="00033C3D" w:rsidP="00033C3D">
            <w:pPr>
              <w:jc w:val="center"/>
            </w:pPr>
            <w:r w:rsidRPr="00033C3D">
              <w:rPr>
                <w:noProof/>
              </w:rPr>
              <w:drawing>
                <wp:inline distT="0" distB="0" distL="0" distR="0" wp14:anchorId="70C6A9B3" wp14:editId="2F5CE415">
                  <wp:extent cx="3200400" cy="10541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00400" cy="1054100"/>
                          </a:xfrm>
                          <a:prstGeom prst="rect">
                            <a:avLst/>
                          </a:prstGeom>
                        </pic:spPr>
                      </pic:pic>
                    </a:graphicData>
                  </a:graphic>
                </wp:inline>
              </w:drawing>
            </w:r>
          </w:p>
          <w:p w:rsidR="00033C3D" w:rsidRDefault="00182F3D" w:rsidP="00033C3D">
            <w:pPr>
              <w:jc w:val="center"/>
            </w:pPr>
            <w:r>
              <w:t>Setting the value correctly persists in memory</w:t>
            </w:r>
            <w:r w:rsidR="00B01CF8">
              <w:t xml:space="preserve"> as shown in this screenshot.</w:t>
            </w:r>
          </w:p>
        </w:tc>
      </w:tr>
      <w:tr w:rsidR="007F43EF" w:rsidTr="007F43EF">
        <w:tc>
          <w:tcPr>
            <w:tcW w:w="2714" w:type="dxa"/>
          </w:tcPr>
          <w:p w:rsidR="007F43EF" w:rsidRDefault="007F43EF" w:rsidP="00FD4091">
            <w:r>
              <w:t>Viewing the value of a register is possible during the processor’s execution</w:t>
            </w:r>
          </w:p>
        </w:tc>
        <w:tc>
          <w:tcPr>
            <w:tcW w:w="6892" w:type="dxa"/>
          </w:tcPr>
          <w:p w:rsidR="007F43EF" w:rsidRDefault="00182F3D" w:rsidP="00182F3D">
            <w:pPr>
              <w:jc w:val="center"/>
            </w:pPr>
            <w:r w:rsidRPr="00182F3D">
              <w:rPr>
                <w:noProof/>
              </w:rPr>
              <w:drawing>
                <wp:inline distT="0" distB="0" distL="0" distR="0" wp14:anchorId="6C8CE91E" wp14:editId="1F9AF17A">
                  <wp:extent cx="1371600" cy="10541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71600" cy="1054100"/>
                          </a:xfrm>
                          <a:prstGeom prst="rect">
                            <a:avLst/>
                          </a:prstGeom>
                        </pic:spPr>
                      </pic:pic>
                    </a:graphicData>
                  </a:graphic>
                </wp:inline>
              </w:drawing>
            </w:r>
            <w:r>
              <w:rPr>
                <w:noProof/>
              </w:rPr>
              <w:t xml:space="preserve"> </w:t>
            </w:r>
            <w:r w:rsidRPr="00182F3D">
              <w:rPr>
                <w:noProof/>
              </w:rPr>
              <w:drawing>
                <wp:inline distT="0" distB="0" distL="0" distR="0" wp14:anchorId="3B544457" wp14:editId="532A3B5C">
                  <wp:extent cx="1371600" cy="1054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371600" cy="1054100"/>
                          </a:xfrm>
                          <a:prstGeom prst="rect">
                            <a:avLst/>
                          </a:prstGeom>
                        </pic:spPr>
                      </pic:pic>
                    </a:graphicData>
                  </a:graphic>
                </wp:inline>
              </w:drawing>
            </w:r>
          </w:p>
          <w:p w:rsidR="00182F3D" w:rsidRDefault="00182F3D" w:rsidP="00182F3D">
            <w:pPr>
              <w:jc w:val="center"/>
            </w:pPr>
            <w:r>
              <w:t xml:space="preserve">It’s possible to view the value of Special </w:t>
            </w:r>
            <w:r w:rsidR="00FD2C78">
              <w:t>Registers and General Registers during execution as shown as part of this screenshot.</w:t>
            </w:r>
          </w:p>
          <w:p w:rsidR="00D74C16" w:rsidRDefault="00D74C16" w:rsidP="00182F3D">
            <w:pPr>
              <w:jc w:val="center"/>
            </w:pPr>
          </w:p>
        </w:tc>
      </w:tr>
      <w:tr w:rsidR="00D74C16" w:rsidTr="007F43EF">
        <w:tc>
          <w:tcPr>
            <w:tcW w:w="2714" w:type="dxa"/>
          </w:tcPr>
          <w:p w:rsidR="00D74C16" w:rsidRDefault="00D74C16" w:rsidP="00FD4091">
            <w:r>
              <w:lastRenderedPageBreak/>
              <w:t>It is possible to complete an addition.</w:t>
            </w:r>
          </w:p>
        </w:tc>
        <w:tc>
          <w:tcPr>
            <w:tcW w:w="6892" w:type="dxa"/>
          </w:tcPr>
          <w:p w:rsidR="00D74C16" w:rsidRDefault="00B540E0" w:rsidP="00182F3D">
            <w:pPr>
              <w:jc w:val="center"/>
            </w:pPr>
            <w:r>
              <w:t>A basic addition can be completed that will store the results within R0</w:t>
            </w:r>
          </w:p>
          <w:p w:rsidR="00B540E0" w:rsidRDefault="00B540E0" w:rsidP="00182F3D">
            <w:pPr>
              <w:jc w:val="center"/>
            </w:pPr>
            <w:r w:rsidRPr="0006622E">
              <w:rPr>
                <w:noProof/>
              </w:rPr>
              <w:drawing>
                <wp:inline distT="0" distB="0" distL="0" distR="0" wp14:anchorId="24636841">
                  <wp:extent cx="1127490" cy="1219200"/>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128045" cy="1219800"/>
                          </a:xfrm>
                          <a:prstGeom prst="rect">
                            <a:avLst/>
                          </a:prstGeom>
                        </pic:spPr>
                      </pic:pic>
                    </a:graphicData>
                  </a:graphic>
                </wp:inline>
              </w:drawing>
            </w:r>
          </w:p>
          <w:p w:rsidR="00B540E0" w:rsidRPr="00182F3D" w:rsidRDefault="00B540E0" w:rsidP="00182F3D">
            <w:pPr>
              <w:jc w:val="center"/>
            </w:pPr>
            <w:r>
              <w:t>Here we can see 128 + 128 correctly evaluating to 256, proving that addition work correctly.</w:t>
            </w:r>
          </w:p>
        </w:tc>
      </w:tr>
      <w:tr w:rsidR="00D74C16" w:rsidTr="007F43EF">
        <w:tc>
          <w:tcPr>
            <w:tcW w:w="2714" w:type="dxa"/>
          </w:tcPr>
          <w:p w:rsidR="00D74C16" w:rsidRDefault="00D74C16" w:rsidP="00FD4091">
            <w:r>
              <w:t>It is possible to complete a subtraction</w:t>
            </w:r>
          </w:p>
        </w:tc>
        <w:tc>
          <w:tcPr>
            <w:tcW w:w="6892" w:type="dxa"/>
          </w:tcPr>
          <w:p w:rsidR="00D74C16" w:rsidRDefault="00B540E0" w:rsidP="00182F3D">
            <w:pPr>
              <w:jc w:val="center"/>
            </w:pPr>
            <w:r w:rsidRPr="009658CC">
              <w:rPr>
                <w:b/>
                <w:noProof/>
              </w:rPr>
              <w:drawing>
                <wp:inline distT="0" distB="0" distL="0" distR="0" wp14:anchorId="120A8B6F" wp14:editId="3993ED27">
                  <wp:extent cx="1033781" cy="1117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46259" cy="1131090"/>
                          </a:xfrm>
                          <a:prstGeom prst="rect">
                            <a:avLst/>
                          </a:prstGeom>
                        </pic:spPr>
                      </pic:pic>
                    </a:graphicData>
                  </a:graphic>
                </wp:inline>
              </w:drawing>
            </w:r>
          </w:p>
          <w:p w:rsidR="00B540E0" w:rsidRPr="00182F3D" w:rsidRDefault="00B540E0" w:rsidP="00182F3D">
            <w:pPr>
              <w:jc w:val="center"/>
            </w:pPr>
            <w:r>
              <w:t>Subtraction can be completed in the same way. Here -128 – 128 gives the result of -256 as expected. The instruction itself can be seen in the CIR once the decimal value is converted to binary.</w:t>
            </w:r>
          </w:p>
        </w:tc>
      </w:tr>
      <w:tr w:rsidR="00D74C16" w:rsidTr="007F43EF">
        <w:tc>
          <w:tcPr>
            <w:tcW w:w="2714" w:type="dxa"/>
          </w:tcPr>
          <w:p w:rsidR="00D74C16" w:rsidRDefault="00D74C16" w:rsidP="00FD4091">
            <w:r>
              <w:t>It is possible to programmatically set the value of a memory cell from register</w:t>
            </w:r>
          </w:p>
        </w:tc>
        <w:tc>
          <w:tcPr>
            <w:tcW w:w="6892" w:type="dxa"/>
          </w:tcPr>
          <w:p w:rsidR="00D74C16" w:rsidRDefault="00622AC9" w:rsidP="00622AC9">
            <w:pPr>
              <w:jc w:val="center"/>
            </w:pPr>
            <w:r w:rsidRPr="00622AC9">
              <w:rPr>
                <w:noProof/>
              </w:rPr>
              <w:drawing>
                <wp:inline distT="0" distB="0" distL="0" distR="0" wp14:anchorId="69EEB73B" wp14:editId="1D8222B3">
                  <wp:extent cx="3073400" cy="8128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73400" cy="812800"/>
                          </a:xfrm>
                          <a:prstGeom prst="rect">
                            <a:avLst/>
                          </a:prstGeom>
                        </pic:spPr>
                      </pic:pic>
                    </a:graphicData>
                  </a:graphic>
                </wp:inline>
              </w:drawing>
            </w:r>
          </w:p>
          <w:p w:rsidR="00622AC9" w:rsidRDefault="00622AC9" w:rsidP="00622AC9">
            <w:pPr>
              <w:jc w:val="center"/>
            </w:pPr>
            <w:r>
              <w:t>Using a STA instruction, we are able to programmatically set the value of a memory location to the value from a register.</w:t>
            </w:r>
          </w:p>
          <w:p w:rsidR="00622AC9" w:rsidRPr="00182F3D" w:rsidRDefault="00622AC9" w:rsidP="00182F3D">
            <w:pPr>
              <w:jc w:val="center"/>
            </w:pPr>
          </w:p>
        </w:tc>
      </w:tr>
      <w:tr w:rsidR="00D74C16" w:rsidTr="007F43EF">
        <w:tc>
          <w:tcPr>
            <w:tcW w:w="2714" w:type="dxa"/>
          </w:tcPr>
          <w:p w:rsidR="00D74C16" w:rsidRDefault="00D74C16" w:rsidP="00FD4091">
            <w:r>
              <w:t>It is possible to programmatically set the value of a register from memory</w:t>
            </w:r>
          </w:p>
        </w:tc>
        <w:tc>
          <w:tcPr>
            <w:tcW w:w="6892" w:type="dxa"/>
          </w:tcPr>
          <w:p w:rsidR="00D74C16" w:rsidRDefault="00622AC9" w:rsidP="00182F3D">
            <w:pPr>
              <w:jc w:val="center"/>
            </w:pPr>
            <w:r w:rsidRPr="00DF1741">
              <w:rPr>
                <w:b/>
                <w:noProof/>
              </w:rPr>
              <w:drawing>
                <wp:inline distT="0" distB="0" distL="0" distR="0" wp14:anchorId="186F4071" wp14:editId="7F07EE96">
                  <wp:extent cx="1085501" cy="1292733"/>
                  <wp:effectExtent l="0" t="0" r="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96229" cy="1305509"/>
                          </a:xfrm>
                          <a:prstGeom prst="rect">
                            <a:avLst/>
                          </a:prstGeom>
                        </pic:spPr>
                      </pic:pic>
                    </a:graphicData>
                  </a:graphic>
                </wp:inline>
              </w:drawing>
            </w:r>
          </w:p>
          <w:p w:rsidR="00622AC9" w:rsidRPr="00182F3D" w:rsidRDefault="00622AC9" w:rsidP="00182F3D">
            <w:pPr>
              <w:jc w:val="center"/>
            </w:pPr>
            <w:r>
              <w:t>The value of R0 correctly loads the value 256 from memory</w:t>
            </w:r>
            <w:r w:rsidR="009457B8">
              <w:t xml:space="preserve"> address 256</w:t>
            </w:r>
            <w:r>
              <w:t xml:space="preserve"> according to the LDA command, that ca</w:t>
            </w:r>
            <w:r w:rsidR="009457B8">
              <w:t xml:space="preserve">n be </w:t>
            </w:r>
            <w:r>
              <w:t xml:space="preserve">seen in the CIR. </w:t>
            </w:r>
          </w:p>
        </w:tc>
      </w:tr>
      <w:tr w:rsidR="00D9324C" w:rsidTr="007F43EF">
        <w:tc>
          <w:tcPr>
            <w:tcW w:w="2714" w:type="dxa"/>
          </w:tcPr>
          <w:p w:rsidR="00D9324C" w:rsidRDefault="00E028F8" w:rsidP="00FD4091">
            <w:r>
              <w:lastRenderedPageBreak/>
              <w:t>It is possible to branch/jump to a memory location programmatically.</w:t>
            </w:r>
          </w:p>
        </w:tc>
        <w:tc>
          <w:tcPr>
            <w:tcW w:w="6892" w:type="dxa"/>
          </w:tcPr>
          <w:p w:rsidR="00D9324C" w:rsidRDefault="00E028F8" w:rsidP="00182F3D">
            <w:pPr>
              <w:jc w:val="center"/>
            </w:pPr>
            <w:r w:rsidRPr="001211D8">
              <w:rPr>
                <w:b/>
                <w:noProof/>
              </w:rPr>
              <w:drawing>
                <wp:inline distT="0" distB="0" distL="0" distR="0" wp14:anchorId="68ABA6BC" wp14:editId="1C285F14">
                  <wp:extent cx="1050519" cy="813916"/>
                  <wp:effectExtent l="0" t="0" r="381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58802" cy="820334"/>
                          </a:xfrm>
                          <a:prstGeom prst="rect">
                            <a:avLst/>
                          </a:prstGeom>
                        </pic:spPr>
                      </pic:pic>
                    </a:graphicData>
                  </a:graphic>
                </wp:inline>
              </w:drawing>
            </w:r>
          </w:p>
          <w:p w:rsidR="00E028F8" w:rsidRPr="00182F3D" w:rsidRDefault="00E028F8" w:rsidP="00182F3D">
            <w:pPr>
              <w:jc w:val="center"/>
            </w:pPr>
            <w:r>
              <w:t>The program count</w:t>
            </w:r>
            <w:r w:rsidR="00107CB4">
              <w:t>er is set to 256 as per R</w:t>
            </w:r>
            <w:r>
              <w:t>0. This is caused by the BRA (Branch Always) instruction and demonstrates this key functionality.</w:t>
            </w:r>
          </w:p>
        </w:tc>
      </w:tr>
      <w:tr w:rsidR="00107CB4" w:rsidTr="007F43EF">
        <w:tc>
          <w:tcPr>
            <w:tcW w:w="2714" w:type="dxa"/>
          </w:tcPr>
          <w:p w:rsidR="00107CB4" w:rsidRDefault="00107CB4" w:rsidP="00FD4091"/>
        </w:tc>
        <w:tc>
          <w:tcPr>
            <w:tcW w:w="6892" w:type="dxa"/>
          </w:tcPr>
          <w:p w:rsidR="00107CB4" w:rsidRPr="001211D8" w:rsidRDefault="00107CB4" w:rsidP="00182F3D">
            <w:pPr>
              <w:jc w:val="center"/>
              <w:rPr>
                <w:b/>
                <w:noProof/>
              </w:rPr>
            </w:pPr>
          </w:p>
        </w:tc>
      </w:tr>
      <w:tr w:rsidR="00107CB4" w:rsidTr="007F43EF">
        <w:tc>
          <w:tcPr>
            <w:tcW w:w="2714" w:type="dxa"/>
          </w:tcPr>
          <w:p w:rsidR="00107CB4" w:rsidRDefault="0079065A" w:rsidP="00FD4091">
            <w:r>
              <w:t xml:space="preserve">It is possible to </w:t>
            </w:r>
            <w:r w:rsidR="008C1949">
              <w:t xml:space="preserve">conditionally branch to a memory location </w:t>
            </w:r>
            <w:r w:rsidR="00B348B1">
              <w:t>programmatically</w:t>
            </w:r>
          </w:p>
        </w:tc>
        <w:tc>
          <w:tcPr>
            <w:tcW w:w="6892" w:type="dxa"/>
          </w:tcPr>
          <w:p w:rsidR="00B348B1" w:rsidRDefault="00B348B1" w:rsidP="00182F3D">
            <w:pPr>
              <w:jc w:val="center"/>
              <w:rPr>
                <w:noProof/>
              </w:rPr>
            </w:pPr>
            <w:r w:rsidRPr="00B348B1">
              <w:rPr>
                <w:noProof/>
              </w:rPr>
              <w:drawing>
                <wp:inline distT="0" distB="0" distL="0" distR="0" wp14:anchorId="5DF98B5E" wp14:editId="30DF8518">
                  <wp:extent cx="1536700" cy="4318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536700" cy="431800"/>
                          </a:xfrm>
                          <a:prstGeom prst="rect">
                            <a:avLst/>
                          </a:prstGeom>
                        </pic:spPr>
                      </pic:pic>
                    </a:graphicData>
                  </a:graphic>
                </wp:inline>
              </w:drawing>
            </w:r>
            <w:r w:rsidRPr="001211D8">
              <w:rPr>
                <w:b/>
                <w:noProof/>
              </w:rPr>
              <w:drawing>
                <wp:inline distT="0" distB="0" distL="0" distR="0" wp14:anchorId="09866226" wp14:editId="036FEF1A">
                  <wp:extent cx="1050519" cy="813916"/>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58802" cy="820334"/>
                          </a:xfrm>
                          <a:prstGeom prst="rect">
                            <a:avLst/>
                          </a:prstGeom>
                        </pic:spPr>
                      </pic:pic>
                    </a:graphicData>
                  </a:graphic>
                </wp:inline>
              </w:drawing>
            </w:r>
          </w:p>
          <w:p w:rsidR="00107CB4" w:rsidRDefault="00496EC8" w:rsidP="00182F3D">
            <w:pPr>
              <w:jc w:val="center"/>
              <w:rPr>
                <w:noProof/>
              </w:rPr>
            </w:pPr>
            <w:r>
              <w:rPr>
                <w:noProof/>
              </w:rPr>
              <w:t>Setting a memory location to a positive value in preparation, it is possible to use BRP to show that it is possible to branch conditionally (only when a positive value is presented)</w:t>
            </w:r>
          </w:p>
          <w:p w:rsidR="00B348B1" w:rsidRPr="00496EC8" w:rsidRDefault="00B348B1" w:rsidP="00182F3D">
            <w:pPr>
              <w:jc w:val="center"/>
              <w:rPr>
                <w:noProof/>
              </w:rPr>
            </w:pPr>
          </w:p>
        </w:tc>
      </w:tr>
      <w:tr w:rsidR="00B348B1" w:rsidTr="007F43EF">
        <w:tc>
          <w:tcPr>
            <w:tcW w:w="2714" w:type="dxa"/>
          </w:tcPr>
          <w:p w:rsidR="00B348B1" w:rsidRDefault="00271975" w:rsidP="00FD4091">
            <w:r>
              <w:t>It is possible to set the value of one register to an immediate value</w:t>
            </w:r>
          </w:p>
        </w:tc>
        <w:tc>
          <w:tcPr>
            <w:tcW w:w="6892" w:type="dxa"/>
          </w:tcPr>
          <w:p w:rsidR="00B348B1" w:rsidRDefault="00271975" w:rsidP="00182F3D">
            <w:pPr>
              <w:jc w:val="center"/>
              <w:rPr>
                <w:noProof/>
              </w:rPr>
            </w:pPr>
            <w:r w:rsidRPr="00DF1741">
              <w:rPr>
                <w:b/>
                <w:noProof/>
              </w:rPr>
              <w:drawing>
                <wp:inline distT="0" distB="0" distL="0" distR="0" wp14:anchorId="20DC049B" wp14:editId="33A97CE9">
                  <wp:extent cx="1085501" cy="1292733"/>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96229" cy="1305509"/>
                          </a:xfrm>
                          <a:prstGeom prst="rect">
                            <a:avLst/>
                          </a:prstGeom>
                        </pic:spPr>
                      </pic:pic>
                    </a:graphicData>
                  </a:graphic>
                </wp:inline>
              </w:drawing>
            </w:r>
          </w:p>
          <w:p w:rsidR="00744904" w:rsidRPr="00B348B1" w:rsidRDefault="00271975" w:rsidP="00744904">
            <w:pPr>
              <w:jc w:val="center"/>
              <w:rPr>
                <w:noProof/>
              </w:rPr>
            </w:pPr>
            <w:r>
              <w:rPr>
                <w:noProof/>
              </w:rPr>
              <w:t>The register is set to an immediate value of 256 that is embedded within the instruction itself.</w:t>
            </w:r>
          </w:p>
        </w:tc>
      </w:tr>
      <w:tr w:rsidR="00B348B1" w:rsidTr="007F43EF">
        <w:tc>
          <w:tcPr>
            <w:tcW w:w="2714" w:type="dxa"/>
          </w:tcPr>
          <w:p w:rsidR="00B348B1" w:rsidRDefault="00271975" w:rsidP="00FD4091">
            <w:r>
              <w:t>It is possible to set the value of one register to the value of another register</w:t>
            </w:r>
          </w:p>
        </w:tc>
        <w:tc>
          <w:tcPr>
            <w:tcW w:w="6892" w:type="dxa"/>
          </w:tcPr>
          <w:p w:rsidR="00744904" w:rsidRDefault="00744904" w:rsidP="00182F3D">
            <w:pPr>
              <w:jc w:val="center"/>
              <w:rPr>
                <w:noProof/>
              </w:rPr>
            </w:pPr>
            <w:r w:rsidRPr="00DF1741">
              <w:rPr>
                <w:b/>
                <w:noProof/>
              </w:rPr>
              <w:drawing>
                <wp:inline distT="0" distB="0" distL="0" distR="0" wp14:anchorId="4B466EF3" wp14:editId="681B3791">
                  <wp:extent cx="1096881" cy="1306285"/>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00864" cy="1311028"/>
                          </a:xfrm>
                          <a:prstGeom prst="rect">
                            <a:avLst/>
                          </a:prstGeom>
                        </pic:spPr>
                      </pic:pic>
                    </a:graphicData>
                  </a:graphic>
                </wp:inline>
              </w:drawing>
            </w:r>
          </w:p>
          <w:p w:rsidR="00B348B1" w:rsidRPr="00B348B1" w:rsidRDefault="00271975" w:rsidP="00182F3D">
            <w:pPr>
              <w:jc w:val="center"/>
              <w:rPr>
                <w:noProof/>
              </w:rPr>
            </w:pPr>
            <w:r>
              <w:rPr>
                <w:noProof/>
              </w:rPr>
              <w:t>Using the register (R0) previously set to 256 via an immediate value, we can set another Register (R1)</w:t>
            </w:r>
          </w:p>
        </w:tc>
      </w:tr>
    </w:tbl>
    <w:p w:rsidR="00FA4D89" w:rsidRDefault="00FA4D89" w:rsidP="00FA4D89">
      <w:pPr>
        <w:ind w:firstLine="0"/>
      </w:pPr>
    </w:p>
    <w:p w:rsidR="00FA4D89" w:rsidRDefault="00FA4D89" w:rsidP="00FA4D89">
      <w:pPr>
        <w:ind w:firstLine="0"/>
        <w:rPr>
          <w:b/>
        </w:rPr>
      </w:pPr>
      <w:r>
        <w:rPr>
          <w:b/>
        </w:rPr>
        <w:t>Robustness Testing</w:t>
      </w:r>
    </w:p>
    <w:p w:rsidR="00B45456" w:rsidRDefault="00B45456" w:rsidP="00FA4D89">
      <w:pPr>
        <w:ind w:firstLine="0"/>
      </w:pPr>
      <w:r>
        <w:lastRenderedPageBreak/>
        <w:t>Robustness testing is designed to ensure that all validation behaves correctly, and does not lead to the application crashing.</w:t>
      </w:r>
    </w:p>
    <w:p w:rsidR="00B45456" w:rsidRPr="00B45456" w:rsidRDefault="00B45456" w:rsidP="00FA4D89">
      <w:pPr>
        <w:ind w:firstLine="0"/>
      </w:pPr>
    </w:p>
    <w:tbl>
      <w:tblPr>
        <w:tblStyle w:val="APAReport"/>
        <w:tblW w:w="0" w:type="auto"/>
        <w:tblLook w:val="04A0" w:firstRow="1" w:lastRow="0" w:firstColumn="1" w:lastColumn="0" w:noHBand="0" w:noVBand="1"/>
      </w:tblPr>
      <w:tblGrid>
        <w:gridCol w:w="3192"/>
        <w:gridCol w:w="6272"/>
      </w:tblGrid>
      <w:tr w:rsidR="00B45456" w:rsidTr="00B45456">
        <w:trPr>
          <w:cnfStyle w:val="100000000000" w:firstRow="1" w:lastRow="0" w:firstColumn="0" w:lastColumn="0" w:oddVBand="0" w:evenVBand="0" w:oddHBand="0" w:evenHBand="0" w:firstRowFirstColumn="0" w:firstRowLastColumn="0" w:lastRowFirstColumn="0" w:lastRowLastColumn="0"/>
        </w:trPr>
        <w:tc>
          <w:tcPr>
            <w:tcW w:w="3192" w:type="dxa"/>
          </w:tcPr>
          <w:p w:rsidR="00B45456" w:rsidRDefault="00B45456" w:rsidP="00FA4D89">
            <w:pPr>
              <w:rPr>
                <w:b/>
              </w:rPr>
            </w:pPr>
            <w:r>
              <w:rPr>
                <w:b/>
              </w:rPr>
              <w:t>Test Value</w:t>
            </w:r>
          </w:p>
        </w:tc>
        <w:tc>
          <w:tcPr>
            <w:tcW w:w="6272" w:type="dxa"/>
          </w:tcPr>
          <w:p w:rsidR="00B45456" w:rsidRDefault="00B45456" w:rsidP="00FA4D89">
            <w:pPr>
              <w:rPr>
                <w:b/>
              </w:rPr>
            </w:pPr>
            <w:r>
              <w:rPr>
                <w:b/>
              </w:rPr>
              <w:t>Evidence and Annotation</w:t>
            </w:r>
          </w:p>
        </w:tc>
      </w:tr>
      <w:tr w:rsidR="00B45456" w:rsidTr="00B45456">
        <w:tc>
          <w:tcPr>
            <w:tcW w:w="3192" w:type="dxa"/>
          </w:tcPr>
          <w:p w:rsidR="00B45456" w:rsidRPr="00B45456" w:rsidRDefault="00B45456" w:rsidP="00B45456">
            <w:pPr>
              <w:rPr>
                <w:b/>
              </w:rPr>
            </w:pPr>
            <w:r>
              <w:rPr>
                <w:b/>
              </w:rPr>
              <w:t>Memory Cell Entry</w:t>
            </w:r>
          </w:p>
          <w:p w:rsidR="00B45456" w:rsidRDefault="00B45456" w:rsidP="00B45456">
            <w:r>
              <w:t>Valid: 10101010</w:t>
            </w:r>
          </w:p>
          <w:p w:rsidR="00B45456" w:rsidRDefault="00B45456" w:rsidP="00B45456">
            <w:r>
              <w:t>Valid: 01010101</w:t>
            </w:r>
          </w:p>
          <w:p w:rsidR="00B45456" w:rsidRDefault="00B45456" w:rsidP="00B45456">
            <w:r>
              <w:t>Extreme</w:t>
            </w:r>
            <w:r w:rsidR="001D11D0">
              <w:t xml:space="preserve"> Valid</w:t>
            </w:r>
            <w:r>
              <w:t>: 11111111</w:t>
            </w:r>
          </w:p>
          <w:p w:rsidR="00B45456" w:rsidRDefault="00B45456" w:rsidP="00B45456">
            <w:r>
              <w:t>Extreme</w:t>
            </w:r>
            <w:r w:rsidR="001D11D0">
              <w:t xml:space="preserve"> Valid</w:t>
            </w:r>
            <w:r>
              <w:t>: 00000000</w:t>
            </w:r>
          </w:p>
          <w:p w:rsidR="00B45456" w:rsidRDefault="00B45456" w:rsidP="00B45456">
            <w:r>
              <w:t>Invalid: 100000000</w:t>
            </w:r>
          </w:p>
          <w:p w:rsidR="00B45456" w:rsidRDefault="00B45456" w:rsidP="00B45456">
            <w:r>
              <w:t>Invalid: “yeet”</w:t>
            </w:r>
          </w:p>
        </w:tc>
        <w:tc>
          <w:tcPr>
            <w:tcW w:w="6272" w:type="dxa"/>
          </w:tcPr>
          <w:p w:rsidR="00B45456" w:rsidRDefault="00B45456" w:rsidP="00B45456">
            <w:pPr>
              <w:jc w:val="center"/>
              <w:rPr>
                <w:b/>
              </w:rPr>
            </w:pPr>
            <w:r w:rsidRPr="00B45456">
              <w:rPr>
                <w:b/>
                <w:noProof/>
              </w:rPr>
              <w:drawing>
                <wp:inline distT="0" distB="0" distL="0" distR="0" wp14:anchorId="502E0E40" wp14:editId="2EFA9DD4">
                  <wp:extent cx="1065306" cy="584200"/>
                  <wp:effectExtent l="0" t="0" r="190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067774" cy="585553"/>
                          </a:xfrm>
                          <a:prstGeom prst="rect">
                            <a:avLst/>
                          </a:prstGeom>
                        </pic:spPr>
                      </pic:pic>
                    </a:graphicData>
                  </a:graphic>
                </wp:inline>
              </w:drawing>
            </w:r>
          </w:p>
          <w:p w:rsidR="00B45456" w:rsidRDefault="00B45456" w:rsidP="00B45456">
            <w:pPr>
              <w:jc w:val="center"/>
              <w:rPr>
                <w:b/>
              </w:rPr>
            </w:pPr>
            <w:r w:rsidRPr="00B45456">
              <w:rPr>
                <w:b/>
                <w:noProof/>
              </w:rPr>
              <w:drawing>
                <wp:inline distT="0" distB="0" distL="0" distR="0" wp14:anchorId="43D1ABDB" wp14:editId="60193210">
                  <wp:extent cx="1092200" cy="598948"/>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094372" cy="600139"/>
                          </a:xfrm>
                          <a:prstGeom prst="rect">
                            <a:avLst/>
                          </a:prstGeom>
                        </pic:spPr>
                      </pic:pic>
                    </a:graphicData>
                  </a:graphic>
                </wp:inline>
              </w:drawing>
            </w:r>
          </w:p>
          <w:p w:rsidR="00B45456" w:rsidRDefault="00B45456" w:rsidP="00B45456">
            <w:pPr>
              <w:jc w:val="center"/>
              <w:rPr>
                <w:b/>
              </w:rPr>
            </w:pPr>
            <w:r w:rsidRPr="00B45456">
              <w:rPr>
                <w:b/>
                <w:noProof/>
              </w:rPr>
              <w:drawing>
                <wp:inline distT="0" distB="0" distL="0" distR="0" wp14:anchorId="1D571DE0" wp14:editId="569DCD76">
                  <wp:extent cx="1065306" cy="584200"/>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072699" cy="588254"/>
                          </a:xfrm>
                          <a:prstGeom prst="rect">
                            <a:avLst/>
                          </a:prstGeom>
                        </pic:spPr>
                      </pic:pic>
                    </a:graphicData>
                  </a:graphic>
                </wp:inline>
              </w:drawing>
            </w:r>
          </w:p>
          <w:p w:rsidR="00D53FF8" w:rsidRDefault="00D53FF8" w:rsidP="00B45456">
            <w:pPr>
              <w:jc w:val="center"/>
              <w:rPr>
                <w:b/>
              </w:rPr>
            </w:pPr>
            <w:r w:rsidRPr="00D53FF8">
              <w:rPr>
                <w:b/>
                <w:noProof/>
              </w:rPr>
              <w:drawing>
                <wp:inline distT="0" distB="0" distL="0" distR="0" wp14:anchorId="6DD99D80" wp14:editId="4427B78A">
                  <wp:extent cx="1111624" cy="609600"/>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115010" cy="611457"/>
                          </a:xfrm>
                          <a:prstGeom prst="rect">
                            <a:avLst/>
                          </a:prstGeom>
                        </pic:spPr>
                      </pic:pic>
                    </a:graphicData>
                  </a:graphic>
                </wp:inline>
              </w:drawing>
            </w:r>
          </w:p>
          <w:p w:rsidR="00F127A4" w:rsidRDefault="00F127A4" w:rsidP="00B45456">
            <w:pPr>
              <w:jc w:val="center"/>
              <w:rPr>
                <w:b/>
              </w:rPr>
            </w:pPr>
            <w:r w:rsidRPr="00F127A4">
              <w:rPr>
                <w:b/>
                <w:noProof/>
              </w:rPr>
              <w:drawing>
                <wp:inline distT="0" distB="0" distL="0" distR="0" wp14:anchorId="11F90FB5" wp14:editId="0F681825">
                  <wp:extent cx="1295400" cy="12319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295400" cy="1231900"/>
                          </a:xfrm>
                          <a:prstGeom prst="rect">
                            <a:avLst/>
                          </a:prstGeom>
                        </pic:spPr>
                      </pic:pic>
                    </a:graphicData>
                  </a:graphic>
                </wp:inline>
              </w:drawing>
            </w:r>
          </w:p>
          <w:p w:rsidR="00F127A4" w:rsidRDefault="00F127A4" w:rsidP="00B45456">
            <w:pPr>
              <w:jc w:val="center"/>
              <w:rPr>
                <w:b/>
              </w:rPr>
            </w:pPr>
            <w:r w:rsidRPr="00F127A4">
              <w:rPr>
                <w:b/>
                <w:noProof/>
              </w:rPr>
              <w:drawing>
                <wp:inline distT="0" distB="0" distL="0" distR="0" wp14:anchorId="72C43672" wp14:editId="2DF727E7">
                  <wp:extent cx="1295400" cy="12319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295400" cy="1231900"/>
                          </a:xfrm>
                          <a:prstGeom prst="rect">
                            <a:avLst/>
                          </a:prstGeom>
                        </pic:spPr>
                      </pic:pic>
                    </a:graphicData>
                  </a:graphic>
                </wp:inline>
              </w:drawing>
            </w:r>
          </w:p>
          <w:p w:rsidR="00F127A4" w:rsidRPr="00F127A4" w:rsidRDefault="00F127A4" w:rsidP="00B45456">
            <w:pPr>
              <w:jc w:val="center"/>
            </w:pPr>
            <w:r>
              <w:t>All tests show data validation performing correctly in the cases listed. Also shown is the user feedback dialogue that explains why the field will be reset.</w:t>
            </w:r>
          </w:p>
        </w:tc>
      </w:tr>
      <w:tr w:rsidR="005771E4" w:rsidTr="00B45456">
        <w:tc>
          <w:tcPr>
            <w:tcW w:w="3192" w:type="dxa"/>
          </w:tcPr>
          <w:p w:rsidR="005771E4" w:rsidRDefault="004138FF" w:rsidP="00B45456">
            <w:pPr>
              <w:rPr>
                <w:b/>
              </w:rPr>
            </w:pPr>
            <w:r>
              <w:rPr>
                <w:b/>
              </w:rPr>
              <w:t>Processor Speed Entry</w:t>
            </w:r>
          </w:p>
          <w:p w:rsidR="000E6D3E" w:rsidRDefault="000E6D3E" w:rsidP="00B45456">
            <w:r>
              <w:t>Valid: 50</w:t>
            </w:r>
          </w:p>
          <w:p w:rsidR="000E6D3E" w:rsidRDefault="000E6D3E" w:rsidP="00B45456">
            <w:r>
              <w:t>Valid: 25</w:t>
            </w:r>
          </w:p>
          <w:p w:rsidR="000E6D3E" w:rsidRDefault="000E6D3E" w:rsidP="00B45456">
            <w:r>
              <w:t>Extreme</w:t>
            </w:r>
            <w:r w:rsidR="001D11D0">
              <w:t xml:space="preserve"> Valid</w:t>
            </w:r>
            <w:r>
              <w:t>: 100</w:t>
            </w:r>
          </w:p>
          <w:p w:rsidR="000E6D3E" w:rsidRDefault="000E6D3E" w:rsidP="00B45456">
            <w:r>
              <w:lastRenderedPageBreak/>
              <w:t>Extreme</w:t>
            </w:r>
            <w:r w:rsidR="001D11D0">
              <w:t xml:space="preserve"> Valid</w:t>
            </w:r>
            <w:r>
              <w:t>: 0 Special</w:t>
            </w:r>
          </w:p>
          <w:p w:rsidR="000E6D3E" w:rsidRDefault="000E6D3E" w:rsidP="00B45456">
            <w:r>
              <w:t>Invalid: 101</w:t>
            </w:r>
          </w:p>
          <w:p w:rsidR="000E6D3E" w:rsidRPr="000E6D3E" w:rsidRDefault="000E6D3E" w:rsidP="00B45456">
            <w:r>
              <w:t>Invalid: -1</w:t>
            </w:r>
          </w:p>
        </w:tc>
        <w:tc>
          <w:tcPr>
            <w:tcW w:w="6272" w:type="dxa"/>
          </w:tcPr>
          <w:p w:rsidR="005771E4" w:rsidRDefault="00E719E7" w:rsidP="00B45456">
            <w:pPr>
              <w:jc w:val="center"/>
              <w:rPr>
                <w:b/>
              </w:rPr>
            </w:pPr>
            <w:r w:rsidRPr="00E719E7">
              <w:rPr>
                <w:b/>
                <w:noProof/>
              </w:rPr>
              <w:lastRenderedPageBreak/>
              <w:drawing>
                <wp:inline distT="0" distB="0" distL="0" distR="0" wp14:anchorId="61D5DBA3" wp14:editId="1A3FC2C4">
                  <wp:extent cx="3048000" cy="57492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81181" cy="581181"/>
                          </a:xfrm>
                          <a:prstGeom prst="rect">
                            <a:avLst/>
                          </a:prstGeom>
                        </pic:spPr>
                      </pic:pic>
                    </a:graphicData>
                  </a:graphic>
                </wp:inline>
              </w:drawing>
            </w:r>
          </w:p>
          <w:p w:rsidR="00E719E7" w:rsidRDefault="00E719E7" w:rsidP="00B45456">
            <w:pPr>
              <w:jc w:val="center"/>
              <w:rPr>
                <w:b/>
              </w:rPr>
            </w:pPr>
            <w:r w:rsidRPr="00E719E7">
              <w:rPr>
                <w:b/>
                <w:noProof/>
              </w:rPr>
              <w:lastRenderedPageBreak/>
              <w:drawing>
                <wp:inline distT="0" distB="0" distL="0" distR="0" wp14:anchorId="737167CA" wp14:editId="19E3D6A0">
                  <wp:extent cx="2984500" cy="5629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22148" cy="570046"/>
                          </a:xfrm>
                          <a:prstGeom prst="rect">
                            <a:avLst/>
                          </a:prstGeom>
                        </pic:spPr>
                      </pic:pic>
                    </a:graphicData>
                  </a:graphic>
                </wp:inline>
              </w:drawing>
            </w:r>
          </w:p>
          <w:p w:rsidR="00E719E7" w:rsidRDefault="00E719E7" w:rsidP="00B45456">
            <w:pPr>
              <w:jc w:val="center"/>
              <w:rPr>
                <w:b/>
              </w:rPr>
            </w:pPr>
            <w:r w:rsidRPr="00E719E7">
              <w:rPr>
                <w:b/>
                <w:noProof/>
              </w:rPr>
              <w:drawing>
                <wp:inline distT="0" distB="0" distL="0" distR="0" wp14:anchorId="6F601E53" wp14:editId="02C6E7B5">
                  <wp:extent cx="2984500" cy="5629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15315" cy="568757"/>
                          </a:xfrm>
                          <a:prstGeom prst="rect">
                            <a:avLst/>
                          </a:prstGeom>
                        </pic:spPr>
                      </pic:pic>
                    </a:graphicData>
                  </a:graphic>
                </wp:inline>
              </w:drawing>
            </w:r>
          </w:p>
          <w:p w:rsidR="00E719E7" w:rsidRDefault="00E719E7" w:rsidP="00B45456">
            <w:pPr>
              <w:jc w:val="center"/>
              <w:rPr>
                <w:b/>
              </w:rPr>
            </w:pPr>
            <w:r w:rsidRPr="00E719E7">
              <w:rPr>
                <w:b/>
                <w:noProof/>
              </w:rPr>
              <w:drawing>
                <wp:inline distT="0" distB="0" distL="0" distR="0" wp14:anchorId="326CCE5A" wp14:editId="75C745CE">
                  <wp:extent cx="3035300" cy="572527"/>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65991" cy="578316"/>
                          </a:xfrm>
                          <a:prstGeom prst="rect">
                            <a:avLst/>
                          </a:prstGeom>
                        </pic:spPr>
                      </pic:pic>
                    </a:graphicData>
                  </a:graphic>
                </wp:inline>
              </w:drawing>
            </w:r>
          </w:p>
          <w:p w:rsidR="00E719E7" w:rsidRPr="00B45456" w:rsidRDefault="00E719E7" w:rsidP="00B45456">
            <w:pPr>
              <w:jc w:val="center"/>
              <w:rPr>
                <w:b/>
              </w:rPr>
            </w:pPr>
            <w:r w:rsidRPr="00E719E7">
              <w:rPr>
                <w:b/>
                <w:noProof/>
              </w:rPr>
              <w:drawing>
                <wp:inline distT="0" distB="0" distL="0" distR="0" wp14:anchorId="26E5E403" wp14:editId="5C691923">
                  <wp:extent cx="3020845" cy="569800"/>
                  <wp:effectExtent l="0" t="0" r="1905"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60505" cy="577281"/>
                          </a:xfrm>
                          <a:prstGeom prst="rect">
                            <a:avLst/>
                          </a:prstGeom>
                        </pic:spPr>
                      </pic:pic>
                    </a:graphicData>
                  </a:graphic>
                </wp:inline>
              </w:drawing>
            </w:r>
          </w:p>
        </w:tc>
      </w:tr>
      <w:tr w:rsidR="00E719E7" w:rsidTr="00B45456">
        <w:tc>
          <w:tcPr>
            <w:tcW w:w="3192" w:type="dxa"/>
          </w:tcPr>
          <w:p w:rsidR="00E719E7" w:rsidRDefault="00E719E7" w:rsidP="00B45456">
            <w:pPr>
              <w:rPr>
                <w:b/>
              </w:rPr>
            </w:pPr>
          </w:p>
        </w:tc>
        <w:tc>
          <w:tcPr>
            <w:tcW w:w="6272" w:type="dxa"/>
          </w:tcPr>
          <w:p w:rsidR="00E719E7" w:rsidRDefault="00E719E7" w:rsidP="00B45456">
            <w:pPr>
              <w:jc w:val="center"/>
              <w:rPr>
                <w:b/>
              </w:rPr>
            </w:pPr>
            <w:r w:rsidRPr="00E719E7">
              <w:rPr>
                <w:b/>
                <w:noProof/>
              </w:rPr>
              <w:drawing>
                <wp:inline distT="0" distB="0" distL="0" distR="0" wp14:anchorId="7DE3655F" wp14:editId="133B755E">
                  <wp:extent cx="3200400" cy="603668"/>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43760" cy="611847"/>
                          </a:xfrm>
                          <a:prstGeom prst="rect">
                            <a:avLst/>
                          </a:prstGeom>
                        </pic:spPr>
                      </pic:pic>
                    </a:graphicData>
                  </a:graphic>
                </wp:inline>
              </w:drawing>
            </w:r>
          </w:p>
          <w:p w:rsidR="00E719E7" w:rsidRPr="00E719E7" w:rsidRDefault="00E719E7" w:rsidP="00B45456">
            <w:pPr>
              <w:jc w:val="center"/>
            </w:pPr>
            <w:r>
              <w:t>The last two demonstrate the validation working correctly, as the invalid values 101</w:t>
            </w:r>
            <w:r w:rsidR="001D11D0">
              <w:t xml:space="preserve"> and -1 are reset to the nearest valid value. The rest of the image show that the validation is not incorrectly applied to valid and extremely valid values.</w:t>
            </w:r>
          </w:p>
        </w:tc>
      </w:tr>
      <w:tr w:rsidR="00E719E7" w:rsidTr="00B45456">
        <w:tc>
          <w:tcPr>
            <w:tcW w:w="3192" w:type="dxa"/>
          </w:tcPr>
          <w:p w:rsidR="00E719E7" w:rsidRDefault="00E719E7" w:rsidP="00B45456">
            <w:pPr>
              <w:rPr>
                <w:b/>
              </w:rPr>
            </w:pPr>
          </w:p>
        </w:tc>
        <w:tc>
          <w:tcPr>
            <w:tcW w:w="6272" w:type="dxa"/>
          </w:tcPr>
          <w:p w:rsidR="00E719E7" w:rsidRPr="00E719E7" w:rsidRDefault="00E719E7" w:rsidP="00B45456">
            <w:pPr>
              <w:jc w:val="center"/>
              <w:rPr>
                <w:b/>
              </w:rPr>
            </w:pPr>
          </w:p>
        </w:tc>
      </w:tr>
    </w:tbl>
    <w:p w:rsidR="00FA4D89" w:rsidRPr="00FA4D89" w:rsidRDefault="00FA4D89" w:rsidP="00FA4D89">
      <w:pPr>
        <w:ind w:firstLine="0"/>
        <w:rPr>
          <w:b/>
        </w:rPr>
      </w:pPr>
    </w:p>
    <w:p w:rsidR="009F3B0F" w:rsidRDefault="009F3B0F" w:rsidP="009F3B0F">
      <w:pPr>
        <w:pStyle w:val="Heading3"/>
        <w:ind w:firstLine="0"/>
      </w:pPr>
      <w:bookmarkStart w:id="77" w:name="_Toc5107082"/>
      <w:r>
        <w:t>Usability Testing</w:t>
      </w:r>
      <w:bookmarkEnd w:id="77"/>
    </w:p>
    <w:p w:rsidR="00FA4D89" w:rsidRDefault="00FA4D89" w:rsidP="00FA4D89">
      <w:pPr>
        <w:ind w:firstLine="0"/>
      </w:pPr>
      <w:r>
        <w:t xml:space="preserve">I invited two of my peers to try using my application and to give their feedback regarding the usability of the application. </w:t>
      </w:r>
      <w:r w:rsidR="0089375C">
        <w:t>User group testing is very important, as ultimately this is who will be using the application.</w:t>
      </w:r>
    </w:p>
    <w:p w:rsidR="00D36630" w:rsidRDefault="00D36630" w:rsidP="00FA4D89">
      <w:pPr>
        <w:ind w:firstLine="0"/>
      </w:pPr>
    </w:p>
    <w:p w:rsidR="00D36630" w:rsidRDefault="00D36630" w:rsidP="00D36630">
      <w:pPr>
        <w:pStyle w:val="Heading4"/>
        <w:ind w:firstLine="0"/>
      </w:pPr>
      <w:r>
        <w:t>Lewis Miller</w:t>
      </w:r>
    </w:p>
    <w:p w:rsidR="00D36630" w:rsidRDefault="00D36630" w:rsidP="00D36630">
      <w:pPr>
        <w:ind w:firstLine="0"/>
      </w:pPr>
      <w:r>
        <w:t>Lewis is a 17-year-old, high-achieving, hard-working and intelligent Computer Science student. I thought it would be interesting to see how</w:t>
      </w:r>
      <w:r w:rsidR="00B77D13">
        <w:t xml:space="preserve"> intuitive he found the interface, since he has a good grasp on the A-level specification model of a Von Neumann processor.</w:t>
      </w:r>
    </w:p>
    <w:p w:rsidR="00B77D13" w:rsidRDefault="00B77D13" w:rsidP="00D36630">
      <w:pPr>
        <w:ind w:firstLine="0"/>
      </w:pPr>
    </w:p>
    <w:p w:rsidR="00B77D13" w:rsidRDefault="00B77D13" w:rsidP="00D36630">
      <w:pPr>
        <w:ind w:firstLine="0"/>
      </w:pPr>
      <w:r>
        <w:t xml:space="preserve">He said that the interface immediately presented the information and controls that he needed, and especially liked the way that the registers were shown separately from the memory, with the special and </w:t>
      </w:r>
      <w:r>
        <w:lastRenderedPageBreak/>
        <w:t>general registers completely divided. He said that this made it clear that they were different in some way and could help reinforce someone’s understanding.</w:t>
      </w:r>
    </w:p>
    <w:p w:rsidR="00A85F5F" w:rsidRDefault="00A85F5F" w:rsidP="00D36630">
      <w:pPr>
        <w:ind w:firstLine="0"/>
      </w:pPr>
    </w:p>
    <w:p w:rsidR="00A85F5F" w:rsidRDefault="00A85F5F" w:rsidP="00D36630">
      <w:pPr>
        <w:ind w:firstLine="0"/>
      </w:pPr>
      <w:r>
        <w:t>He also mentioned that he thought the memory paging system made sense, especially given how much memory there was in a 16-bit system, saying it was definitely better than having used a scrolling list.</w:t>
      </w:r>
    </w:p>
    <w:p w:rsidR="00A85F5F" w:rsidRDefault="00A85F5F" w:rsidP="00D36630">
      <w:pPr>
        <w:ind w:firstLine="0"/>
      </w:pPr>
    </w:p>
    <w:p w:rsidR="00A85F5F" w:rsidRDefault="00A85F5F" w:rsidP="00D36630">
      <w:pPr>
        <w:ind w:firstLine="0"/>
      </w:pPr>
      <w:r>
        <w:t xml:space="preserve">His largest complaint was that there wasn’t enough documentation or explanation actually within the application about the commands he was trying to program into the processor. He said that whilst my </w:t>
      </w:r>
      <w:r w:rsidR="00D57558">
        <w:t>documented guide had lots of information, it would have been better if this was actually built into the application as this would allow the user to write programs without having to refer back to the document.</w:t>
      </w:r>
    </w:p>
    <w:p w:rsidR="00D57558" w:rsidRDefault="00D57558" w:rsidP="00D57558">
      <w:pPr>
        <w:pStyle w:val="Heading4"/>
        <w:ind w:firstLine="0"/>
      </w:pPr>
    </w:p>
    <w:p w:rsidR="00D57558" w:rsidRDefault="00D57558" w:rsidP="00D57558">
      <w:pPr>
        <w:pStyle w:val="Heading4"/>
        <w:ind w:firstLine="0"/>
      </w:pPr>
      <w:r>
        <w:t>Samuel Beer</w:t>
      </w:r>
    </w:p>
    <w:p w:rsidR="00D57558" w:rsidRDefault="00D57558" w:rsidP="00D57558">
      <w:pPr>
        <w:ind w:firstLine="0"/>
      </w:pPr>
      <w:r>
        <w:t>Sam is an 18-year-old computer science student who struggles with some of the course topics, in particular, computer architecture and processors. I thought he would be an interesting candidate because unlike Lewis, he might not find the interface as intuitive to pick up.</w:t>
      </w:r>
    </w:p>
    <w:p w:rsidR="008B629F" w:rsidRDefault="008B629F" w:rsidP="00D57558">
      <w:pPr>
        <w:ind w:firstLine="0"/>
      </w:pPr>
      <w:r>
        <w:t xml:space="preserve">Sam, like Lewis, felt that the interface was pretty clear and did nicely model and represent what he understood of the A-Level specification. </w:t>
      </w:r>
      <w:r w:rsidR="00E42CC3">
        <w:t xml:space="preserve"> He agreed with Lewis that an integrated development environment that showed what commands are valid would have helped him greatly.</w:t>
      </w:r>
    </w:p>
    <w:p w:rsidR="00A85F5F" w:rsidRDefault="00A85F5F" w:rsidP="00D36630">
      <w:pPr>
        <w:ind w:firstLine="0"/>
      </w:pPr>
    </w:p>
    <w:p w:rsidR="00A85F5F" w:rsidRPr="00D36630" w:rsidRDefault="00E42CC3" w:rsidP="00D36630">
      <w:pPr>
        <w:ind w:firstLine="0"/>
      </w:pPr>
      <w:r>
        <w:t>Sam felt that the interface would have been improved with more colour, to make it appear less threatening to a potential user. He said that the gray was very professional looking but less interesting for school students, remarking he preferred the colourful scheme of the Little Man Computer.</w:t>
      </w:r>
    </w:p>
    <w:p w:rsidR="003A7FCD" w:rsidRPr="003A7FCD" w:rsidRDefault="003A7FCD" w:rsidP="003A7FCD"/>
    <w:p w:rsidR="009F3B0F" w:rsidRDefault="00BA342D" w:rsidP="009F3B0F">
      <w:pPr>
        <w:pStyle w:val="Heading2"/>
      </w:pPr>
      <w:bookmarkStart w:id="78" w:name="_Toc5107083"/>
      <w:r>
        <w:t>Success of the Solution</w:t>
      </w:r>
      <w:bookmarkEnd w:id="78"/>
    </w:p>
    <w:p w:rsidR="00451A3C" w:rsidRDefault="00451A3C" w:rsidP="00451A3C">
      <w:pPr>
        <w:ind w:firstLine="0"/>
      </w:pPr>
      <w:r>
        <w:t>Here we will compare our original success criteria to the state of the project.</w:t>
      </w:r>
    </w:p>
    <w:p w:rsidR="00DE36CA" w:rsidRDefault="00DE36CA" w:rsidP="00451A3C">
      <w:pPr>
        <w:ind w:firstLine="0"/>
      </w:pPr>
    </w:p>
    <w:tbl>
      <w:tblPr>
        <w:tblStyle w:val="APAReport"/>
        <w:tblW w:w="0" w:type="auto"/>
        <w:tblLook w:val="04A0" w:firstRow="1" w:lastRow="0" w:firstColumn="1" w:lastColumn="0" w:noHBand="0" w:noVBand="1"/>
      </w:tblPr>
      <w:tblGrid>
        <w:gridCol w:w="4492"/>
        <w:gridCol w:w="1011"/>
        <w:gridCol w:w="4073"/>
      </w:tblGrid>
      <w:tr w:rsidR="00451A3C" w:rsidTr="00F23855">
        <w:trPr>
          <w:cnfStyle w:val="100000000000" w:firstRow="1" w:lastRow="0" w:firstColumn="0" w:lastColumn="0" w:oddVBand="0" w:evenVBand="0" w:oddHBand="0" w:evenHBand="0" w:firstRowFirstColumn="0" w:firstRowLastColumn="0" w:lastRowFirstColumn="0" w:lastRowLastColumn="0"/>
        </w:trPr>
        <w:tc>
          <w:tcPr>
            <w:tcW w:w="4503" w:type="dxa"/>
          </w:tcPr>
          <w:p w:rsidR="00451A3C" w:rsidRDefault="00451A3C" w:rsidP="00451A3C">
            <w:r>
              <w:t>Success Criteria</w:t>
            </w:r>
          </w:p>
        </w:tc>
        <w:tc>
          <w:tcPr>
            <w:tcW w:w="992" w:type="dxa"/>
          </w:tcPr>
          <w:p w:rsidR="00451A3C" w:rsidRDefault="00451A3C" w:rsidP="00451A3C">
            <w:r>
              <w:t>Success?</w:t>
            </w:r>
          </w:p>
        </w:tc>
        <w:tc>
          <w:tcPr>
            <w:tcW w:w="4081" w:type="dxa"/>
          </w:tcPr>
          <w:p w:rsidR="00451A3C" w:rsidRDefault="00451A3C" w:rsidP="00451A3C">
            <w:r>
              <w:t>Cross referencing against testing/comments</w:t>
            </w:r>
          </w:p>
        </w:tc>
      </w:tr>
      <w:tr w:rsidR="00DE36CA" w:rsidTr="00F23855">
        <w:tc>
          <w:tcPr>
            <w:tcW w:w="4503" w:type="dxa"/>
          </w:tcPr>
          <w:p w:rsidR="00DE36CA" w:rsidRDefault="00DE36CA" w:rsidP="00DE36CA">
            <w:r>
              <w:t>The application should load and be ready to accept user input within 4 seconds of the user starting the application.</w:t>
            </w:r>
          </w:p>
          <w:p w:rsidR="00DE36CA" w:rsidRDefault="00DE36CA" w:rsidP="00DE36CA"/>
        </w:tc>
        <w:tc>
          <w:tcPr>
            <w:tcW w:w="992" w:type="dxa"/>
          </w:tcPr>
          <w:p w:rsidR="00DE36CA" w:rsidRDefault="005068B0" w:rsidP="00DE36CA">
            <w:r>
              <w:t>Yes</w:t>
            </w:r>
          </w:p>
        </w:tc>
        <w:tc>
          <w:tcPr>
            <w:tcW w:w="4081" w:type="dxa"/>
          </w:tcPr>
          <w:p w:rsidR="00DE36CA" w:rsidRDefault="00D86605" w:rsidP="00DE36CA">
            <w:r>
              <w:t>During testing, the application successfully loads in 1 second on a medium specification laptop.</w:t>
            </w:r>
            <w:r w:rsidR="0089375C">
              <w:t xml:space="preserve"> This means that the criteria </w:t>
            </w:r>
            <w:proofErr w:type="gramStart"/>
            <w:r w:rsidR="0089375C">
              <w:t>has</w:t>
            </w:r>
            <w:proofErr w:type="gramEnd"/>
            <w:r w:rsidR="0089375C">
              <w:t xml:space="preserve"> easily been met.</w:t>
            </w:r>
          </w:p>
          <w:p w:rsidR="0089375C" w:rsidRDefault="0089375C" w:rsidP="00DE36CA"/>
        </w:tc>
      </w:tr>
      <w:tr w:rsidR="00DE36CA" w:rsidTr="00F23855">
        <w:tc>
          <w:tcPr>
            <w:tcW w:w="4503" w:type="dxa"/>
          </w:tcPr>
          <w:p w:rsidR="00DE36CA" w:rsidRDefault="00DE36CA" w:rsidP="00DE36CA">
            <w:r>
              <w:t xml:space="preserve">When interacting with the application, no user </w:t>
            </w:r>
            <w:r>
              <w:lastRenderedPageBreak/>
              <w:t xml:space="preserve">action should trigger a wait of more than 2 seconds. </w:t>
            </w:r>
          </w:p>
          <w:p w:rsidR="00DE36CA" w:rsidRDefault="00DE36CA" w:rsidP="00DE36CA"/>
        </w:tc>
        <w:tc>
          <w:tcPr>
            <w:tcW w:w="992" w:type="dxa"/>
          </w:tcPr>
          <w:p w:rsidR="00DE36CA" w:rsidRDefault="005068B0" w:rsidP="00DE36CA">
            <w:r>
              <w:lastRenderedPageBreak/>
              <w:t>Yes</w:t>
            </w:r>
          </w:p>
        </w:tc>
        <w:tc>
          <w:tcPr>
            <w:tcW w:w="4081" w:type="dxa"/>
          </w:tcPr>
          <w:p w:rsidR="00DE36CA" w:rsidRDefault="00D86605" w:rsidP="00DE36CA">
            <w:r>
              <w:t xml:space="preserve">During testing, no actions triggered a wait </w:t>
            </w:r>
            <w:r>
              <w:lastRenderedPageBreak/>
              <w:t>of longer than a second;</w:t>
            </w:r>
            <w:r w:rsidR="0089375C">
              <w:t xml:space="preserve"> This falls well within the criteria conditions.</w:t>
            </w:r>
          </w:p>
        </w:tc>
      </w:tr>
      <w:tr w:rsidR="00DE36CA" w:rsidTr="00F23855">
        <w:tc>
          <w:tcPr>
            <w:tcW w:w="4503" w:type="dxa"/>
          </w:tcPr>
          <w:p w:rsidR="00DE36CA" w:rsidRDefault="00DE36CA" w:rsidP="00DE36CA">
            <w:r>
              <w:lastRenderedPageBreak/>
              <w:t>The base instructions ADD, SUB, LDA, STA, MOV, BRA, BRZ and BRP should be implemented.</w:t>
            </w:r>
          </w:p>
          <w:p w:rsidR="00DE36CA" w:rsidRDefault="00DE36CA" w:rsidP="00DE36CA"/>
        </w:tc>
        <w:tc>
          <w:tcPr>
            <w:tcW w:w="992" w:type="dxa"/>
          </w:tcPr>
          <w:p w:rsidR="00DE36CA" w:rsidRDefault="005068B0" w:rsidP="00DE36CA">
            <w:r>
              <w:t>Yes</w:t>
            </w:r>
          </w:p>
        </w:tc>
        <w:tc>
          <w:tcPr>
            <w:tcW w:w="4081" w:type="dxa"/>
          </w:tcPr>
          <w:p w:rsidR="00DE36CA" w:rsidRDefault="00D86605" w:rsidP="00DE36CA">
            <w:r>
              <w:t>During testing, all listed instructions</w:t>
            </w:r>
            <w:r w:rsidR="0089375C">
              <w:t xml:space="preserve"> were tested for correct behavior and found to be working meaning that </w:t>
            </w:r>
            <w:proofErr w:type="gramStart"/>
            <w:r w:rsidR="0089375C">
              <w:t>this criteria</w:t>
            </w:r>
            <w:proofErr w:type="gramEnd"/>
            <w:r w:rsidR="0089375C">
              <w:t xml:space="preserve"> has been met.</w:t>
            </w:r>
          </w:p>
          <w:p w:rsidR="0089375C" w:rsidRDefault="0089375C" w:rsidP="00DE36CA"/>
        </w:tc>
      </w:tr>
      <w:tr w:rsidR="00DE36CA" w:rsidTr="00F23855">
        <w:tc>
          <w:tcPr>
            <w:tcW w:w="4503" w:type="dxa"/>
          </w:tcPr>
          <w:p w:rsidR="00DE36CA" w:rsidRDefault="00DE36CA" w:rsidP="00DE36CA">
            <w:r>
              <w:t>To demonstrate the complexity of possible application, the user should be able to create a Fibonacci sequence generator using the instruction set.</w:t>
            </w:r>
          </w:p>
          <w:p w:rsidR="00DE36CA" w:rsidRDefault="00DE36CA" w:rsidP="00DE36CA"/>
        </w:tc>
        <w:tc>
          <w:tcPr>
            <w:tcW w:w="992" w:type="dxa"/>
          </w:tcPr>
          <w:p w:rsidR="00DE36CA" w:rsidRDefault="005068B0" w:rsidP="00DE36CA">
            <w:r>
              <w:t>Yes</w:t>
            </w:r>
          </w:p>
        </w:tc>
        <w:tc>
          <w:tcPr>
            <w:tcW w:w="4081" w:type="dxa"/>
          </w:tcPr>
          <w:p w:rsidR="00DE36CA" w:rsidRDefault="006F404E" w:rsidP="00DE36CA">
            <w:r>
              <w:t>During testing, we successfully ran and tested a Fibonacci sequence generator.</w:t>
            </w:r>
            <w:r w:rsidR="0089375C">
              <w:t xml:space="preserve"> It was decided during planning that this would demonstrate sufficient complexity and hence meet the criteria.</w:t>
            </w:r>
          </w:p>
          <w:p w:rsidR="0089375C" w:rsidRDefault="0089375C" w:rsidP="00DE36CA"/>
        </w:tc>
      </w:tr>
      <w:tr w:rsidR="00DE36CA" w:rsidTr="00F23855">
        <w:tc>
          <w:tcPr>
            <w:tcW w:w="4503" w:type="dxa"/>
          </w:tcPr>
          <w:p w:rsidR="00DE36CA" w:rsidRDefault="00DE36CA" w:rsidP="00DE36CA">
            <w:r>
              <w:t>The “3 click rule” should be abided by.</w:t>
            </w:r>
          </w:p>
          <w:p w:rsidR="00DE36CA" w:rsidRDefault="00DE36CA" w:rsidP="00DE36CA"/>
        </w:tc>
        <w:tc>
          <w:tcPr>
            <w:tcW w:w="992" w:type="dxa"/>
          </w:tcPr>
          <w:p w:rsidR="00DE36CA" w:rsidRDefault="005068B0" w:rsidP="00DE36CA">
            <w:r>
              <w:t>Yes</w:t>
            </w:r>
          </w:p>
        </w:tc>
        <w:tc>
          <w:tcPr>
            <w:tcW w:w="4081" w:type="dxa"/>
          </w:tcPr>
          <w:p w:rsidR="00DE36CA" w:rsidRDefault="006F404E" w:rsidP="00DE36CA">
            <w:r>
              <w:t>During testing, there was no point where more than three clicks was needed to complete a single interaction.</w:t>
            </w:r>
            <w:r w:rsidR="0089375C">
              <w:t xml:space="preserve"> This fulfills the criteria.</w:t>
            </w:r>
          </w:p>
          <w:p w:rsidR="006F404E" w:rsidRDefault="006F404E" w:rsidP="00DE36CA"/>
        </w:tc>
      </w:tr>
      <w:tr w:rsidR="00DE36CA" w:rsidTr="00F23855">
        <w:tc>
          <w:tcPr>
            <w:tcW w:w="4503" w:type="dxa"/>
          </w:tcPr>
          <w:p w:rsidR="00DE36CA" w:rsidRDefault="00DE36CA" w:rsidP="00DE36CA">
            <w:r>
              <w:t>The application when presented to a user with no previous experience of the application should be quickly understood.</w:t>
            </w:r>
          </w:p>
          <w:p w:rsidR="00DE36CA" w:rsidRDefault="00DE36CA" w:rsidP="00DE36CA"/>
        </w:tc>
        <w:tc>
          <w:tcPr>
            <w:tcW w:w="992" w:type="dxa"/>
          </w:tcPr>
          <w:p w:rsidR="00DE36CA" w:rsidRDefault="005068B0" w:rsidP="00DE36CA">
            <w:r w:rsidRPr="00E93D98">
              <w:rPr>
                <w:highlight w:val="yellow"/>
              </w:rPr>
              <w:t>Partial</w:t>
            </w:r>
          </w:p>
        </w:tc>
        <w:tc>
          <w:tcPr>
            <w:tcW w:w="4081" w:type="dxa"/>
          </w:tcPr>
          <w:p w:rsidR="00DE36CA" w:rsidRDefault="006F404E" w:rsidP="00DE36CA">
            <w:r>
              <w:t>Whilst users understood the interface, they found the instructions complicated.</w:t>
            </w:r>
            <w:r w:rsidR="0089375C">
              <w:t xml:space="preserve"> This means that this is only a partial success and that further work needs to be completed to simplify the experience.</w:t>
            </w:r>
          </w:p>
          <w:p w:rsidR="0089375C" w:rsidRDefault="0089375C" w:rsidP="00DE36CA"/>
        </w:tc>
      </w:tr>
      <w:tr w:rsidR="00DE36CA" w:rsidTr="00F23855">
        <w:tc>
          <w:tcPr>
            <w:tcW w:w="4503" w:type="dxa"/>
          </w:tcPr>
          <w:p w:rsidR="00DE36CA" w:rsidRDefault="00DE36CA" w:rsidP="00DE36CA">
            <w:r>
              <w:t>There will be tabs on the UI</w:t>
            </w:r>
            <w:r w:rsidR="0089375C">
              <w:t>.</w:t>
            </w:r>
          </w:p>
          <w:p w:rsidR="00DE36CA" w:rsidRDefault="00DE36CA" w:rsidP="00DE36CA"/>
        </w:tc>
        <w:tc>
          <w:tcPr>
            <w:tcW w:w="992" w:type="dxa"/>
          </w:tcPr>
          <w:p w:rsidR="00DE36CA" w:rsidRDefault="005068B0" w:rsidP="00DE36CA">
            <w:r>
              <w:t>Yes</w:t>
            </w:r>
          </w:p>
        </w:tc>
        <w:tc>
          <w:tcPr>
            <w:tcW w:w="4081" w:type="dxa"/>
          </w:tcPr>
          <w:p w:rsidR="00DE36CA" w:rsidRDefault="006F404E" w:rsidP="00DE36CA">
            <w:r>
              <w:t>During testing, we confirmed that the tabs worked and were present</w:t>
            </w:r>
            <w:r w:rsidR="0089375C">
              <w:t>, hence meeting the criteria which was created to ensure the user would not be overloaded.</w:t>
            </w:r>
          </w:p>
          <w:p w:rsidR="0089375C" w:rsidRDefault="0089375C" w:rsidP="00DE36CA"/>
        </w:tc>
      </w:tr>
      <w:tr w:rsidR="00DE36CA" w:rsidTr="00F23855">
        <w:trPr>
          <w:trHeight w:val="1375"/>
        </w:trPr>
        <w:tc>
          <w:tcPr>
            <w:tcW w:w="4503" w:type="dxa"/>
          </w:tcPr>
          <w:p w:rsidR="00DE36CA" w:rsidRDefault="00DE36CA" w:rsidP="00DE36CA">
            <w:r>
              <w:lastRenderedPageBreak/>
              <w:t>The application should correctly handle immediate, direct and register memory modes.</w:t>
            </w:r>
          </w:p>
        </w:tc>
        <w:tc>
          <w:tcPr>
            <w:tcW w:w="992" w:type="dxa"/>
          </w:tcPr>
          <w:p w:rsidR="00DE36CA" w:rsidRDefault="005068B0" w:rsidP="00DE36CA">
            <w:r w:rsidRPr="00E93D98">
              <w:rPr>
                <w:highlight w:val="yellow"/>
              </w:rPr>
              <w:t>Partial</w:t>
            </w:r>
          </w:p>
        </w:tc>
        <w:tc>
          <w:tcPr>
            <w:tcW w:w="4081" w:type="dxa"/>
          </w:tcPr>
          <w:p w:rsidR="00DE36CA" w:rsidRDefault="006F404E" w:rsidP="00DE36CA">
            <w:r>
              <w:t>During testing we proved that most instructions support all three memory modes, however, some were not implemented with all three memory modes.</w:t>
            </w:r>
            <w:r w:rsidR="0089375C">
              <w:t xml:space="preserve"> This means that the success criteria </w:t>
            </w:r>
            <w:proofErr w:type="gramStart"/>
            <w:r w:rsidR="0089375C">
              <w:t>is</w:t>
            </w:r>
            <w:proofErr w:type="gramEnd"/>
            <w:r w:rsidR="0089375C">
              <w:t xml:space="preserve"> not entirely met, and that further work is needed to ensure that all memory modes are supported on all instructions.</w:t>
            </w:r>
          </w:p>
          <w:p w:rsidR="006F404E" w:rsidRDefault="006F404E" w:rsidP="00DE36CA"/>
        </w:tc>
      </w:tr>
      <w:tr w:rsidR="00DE36CA" w:rsidTr="00F23855">
        <w:trPr>
          <w:trHeight w:val="1375"/>
        </w:trPr>
        <w:tc>
          <w:tcPr>
            <w:tcW w:w="4503" w:type="dxa"/>
          </w:tcPr>
          <w:p w:rsidR="00DE36CA" w:rsidRDefault="00DE36CA" w:rsidP="00DE36CA">
            <w:r>
              <w:t xml:space="preserve">The user should be able to view each of the individual byte addresses in the memory bank and see them change during each processor cycle. </w:t>
            </w:r>
          </w:p>
          <w:p w:rsidR="00DE36CA" w:rsidRDefault="00DE36CA" w:rsidP="00DE36CA"/>
        </w:tc>
        <w:tc>
          <w:tcPr>
            <w:tcW w:w="992" w:type="dxa"/>
          </w:tcPr>
          <w:p w:rsidR="00DE36CA" w:rsidRDefault="005068B0" w:rsidP="00DE36CA">
            <w:r>
              <w:t>Yes</w:t>
            </w:r>
          </w:p>
        </w:tc>
        <w:tc>
          <w:tcPr>
            <w:tcW w:w="4081" w:type="dxa"/>
          </w:tcPr>
          <w:p w:rsidR="00DE36CA" w:rsidRDefault="001863D6" w:rsidP="00DE36CA">
            <w:r>
              <w:t>During testing, we were able to view the values of all the byte addresses</w:t>
            </w:r>
            <w:r w:rsidR="0089375C">
              <w:t xml:space="preserve"> and as they changed during execution and this means that the success criteria has been met.</w:t>
            </w:r>
          </w:p>
          <w:p w:rsidR="0089375C" w:rsidRDefault="0089375C" w:rsidP="00DE36CA"/>
        </w:tc>
      </w:tr>
      <w:tr w:rsidR="00DE36CA" w:rsidTr="00F23855">
        <w:trPr>
          <w:trHeight w:val="1375"/>
        </w:trPr>
        <w:tc>
          <w:tcPr>
            <w:tcW w:w="4503" w:type="dxa"/>
          </w:tcPr>
          <w:p w:rsidR="00DE36CA" w:rsidRDefault="00DE36CA" w:rsidP="00DE36CA">
            <w:r>
              <w:t>There will be a label for each register so that the user will be able to view each of the individual registers in the register bank and see them change during each processor cycle.</w:t>
            </w:r>
          </w:p>
        </w:tc>
        <w:tc>
          <w:tcPr>
            <w:tcW w:w="992" w:type="dxa"/>
          </w:tcPr>
          <w:p w:rsidR="00DE36CA" w:rsidRDefault="00135B45" w:rsidP="00DE36CA">
            <w:r>
              <w:t>Yes</w:t>
            </w:r>
          </w:p>
        </w:tc>
        <w:tc>
          <w:tcPr>
            <w:tcW w:w="4081" w:type="dxa"/>
          </w:tcPr>
          <w:p w:rsidR="00DE36CA" w:rsidRDefault="001863D6" w:rsidP="00DE36CA">
            <w:r>
              <w:t>During testing, we confirmed that there was a label for each of the registers</w:t>
            </w:r>
            <w:r w:rsidR="0089375C">
              <w:t xml:space="preserve"> and that the value was shown for these registers. This means the success criteria has been met.</w:t>
            </w:r>
          </w:p>
        </w:tc>
      </w:tr>
      <w:tr w:rsidR="00DE36CA" w:rsidTr="00F23855">
        <w:tc>
          <w:tcPr>
            <w:tcW w:w="4503" w:type="dxa"/>
          </w:tcPr>
          <w:p w:rsidR="00DE36CA" w:rsidRDefault="00DE36CA" w:rsidP="00DE36CA"/>
        </w:tc>
        <w:tc>
          <w:tcPr>
            <w:tcW w:w="992" w:type="dxa"/>
          </w:tcPr>
          <w:p w:rsidR="00DE36CA" w:rsidRDefault="00DE36CA" w:rsidP="00DE36CA"/>
        </w:tc>
        <w:tc>
          <w:tcPr>
            <w:tcW w:w="4081" w:type="dxa"/>
          </w:tcPr>
          <w:p w:rsidR="00DE36CA" w:rsidRDefault="00DE36CA" w:rsidP="00DE36CA"/>
        </w:tc>
      </w:tr>
      <w:tr w:rsidR="00DE36CA" w:rsidTr="00F23855">
        <w:tc>
          <w:tcPr>
            <w:tcW w:w="4503" w:type="dxa"/>
          </w:tcPr>
          <w:p w:rsidR="00DE36CA" w:rsidRDefault="00DE36CA" w:rsidP="00DE36CA">
            <w:r>
              <w:t>There will be a text box for the user should be able to set the binary value of each memory byte and this value should be validate</w:t>
            </w:r>
            <w:r w:rsidR="00687EC3">
              <w:t xml:space="preserve">d. </w:t>
            </w:r>
            <w:r>
              <w:t>The change should take effect immediately and be handled correctly be the processor.</w:t>
            </w:r>
          </w:p>
          <w:p w:rsidR="00E93D98" w:rsidRDefault="00E93D98" w:rsidP="00DE36CA"/>
        </w:tc>
        <w:tc>
          <w:tcPr>
            <w:tcW w:w="992" w:type="dxa"/>
          </w:tcPr>
          <w:p w:rsidR="00DE36CA" w:rsidRDefault="00135B45" w:rsidP="00DE36CA">
            <w:r>
              <w:t>Yes</w:t>
            </w:r>
          </w:p>
        </w:tc>
        <w:tc>
          <w:tcPr>
            <w:tcW w:w="4081" w:type="dxa"/>
          </w:tcPr>
          <w:p w:rsidR="00DE36CA" w:rsidRDefault="00687EC3" w:rsidP="00DE36CA">
            <w:r>
              <w:t xml:space="preserve">Testing revealed this this input works correctly and that the </w:t>
            </w:r>
            <w:r w:rsidR="00E93D98">
              <w:t>value is validated.</w:t>
            </w:r>
            <w:r w:rsidR="00A80B51">
              <w:t xml:space="preserve"> This means that the success criteria </w:t>
            </w:r>
            <w:proofErr w:type="gramStart"/>
            <w:r w:rsidR="00A80B51">
              <w:t>has</w:t>
            </w:r>
            <w:proofErr w:type="gramEnd"/>
            <w:r w:rsidR="00A80B51">
              <w:t xml:space="preserve"> been met.</w:t>
            </w:r>
          </w:p>
        </w:tc>
      </w:tr>
      <w:tr w:rsidR="00DE36CA" w:rsidTr="00F23855">
        <w:tc>
          <w:tcPr>
            <w:tcW w:w="4503" w:type="dxa"/>
          </w:tcPr>
          <w:p w:rsidR="00DE36CA" w:rsidRDefault="00DE36CA" w:rsidP="00DE36CA">
            <w:r>
              <w:t>There will be an input box that will allow the user to vary the speed of the processor from manual stepping all the way up to 100hz.</w:t>
            </w:r>
          </w:p>
          <w:p w:rsidR="00DE36CA" w:rsidRDefault="00DE36CA" w:rsidP="00DE36CA"/>
        </w:tc>
        <w:tc>
          <w:tcPr>
            <w:tcW w:w="992" w:type="dxa"/>
          </w:tcPr>
          <w:p w:rsidR="00DE36CA" w:rsidRDefault="00135B45" w:rsidP="00DE36CA">
            <w:r>
              <w:t>Yes</w:t>
            </w:r>
          </w:p>
        </w:tc>
        <w:tc>
          <w:tcPr>
            <w:tcW w:w="4081" w:type="dxa"/>
          </w:tcPr>
          <w:p w:rsidR="00DE36CA" w:rsidRDefault="00E93D98" w:rsidP="00DE36CA">
            <w:r>
              <w:t>During testing, we successfully changed the speed of the processor</w:t>
            </w:r>
            <w:r w:rsidR="00A80B51">
              <w:t xml:space="preserve"> through a range of values, including the special case of 0, meaning that the success criteria has been met.</w:t>
            </w:r>
          </w:p>
          <w:p w:rsidR="00A80B51" w:rsidRDefault="00A80B51" w:rsidP="00DE36CA"/>
        </w:tc>
      </w:tr>
      <w:tr w:rsidR="00DE36CA" w:rsidTr="00F23855">
        <w:tc>
          <w:tcPr>
            <w:tcW w:w="4503" w:type="dxa"/>
          </w:tcPr>
          <w:p w:rsidR="00DE36CA" w:rsidRDefault="00DE36CA" w:rsidP="00DE36CA">
            <w:r>
              <w:lastRenderedPageBreak/>
              <w:t>When running at the maximum speed, the application should not become sluggish. The application should still pass the 2 second user interaction test further above.</w:t>
            </w:r>
          </w:p>
          <w:p w:rsidR="00DE36CA" w:rsidRDefault="00DE36CA" w:rsidP="00DE36CA"/>
        </w:tc>
        <w:tc>
          <w:tcPr>
            <w:tcW w:w="992" w:type="dxa"/>
          </w:tcPr>
          <w:p w:rsidR="00DE36CA" w:rsidRDefault="00135B45" w:rsidP="00DE36CA">
            <w:r>
              <w:t>Yes</w:t>
            </w:r>
          </w:p>
        </w:tc>
        <w:tc>
          <w:tcPr>
            <w:tcW w:w="4081" w:type="dxa"/>
          </w:tcPr>
          <w:p w:rsidR="00DE36CA" w:rsidRDefault="00E93D98" w:rsidP="00DE36CA">
            <w:r>
              <w:t>During testing, the application continued to pass the two second interaction rule</w:t>
            </w:r>
            <w:r w:rsidR="000A2B6D">
              <w:t xml:space="preserve"> easily</w:t>
            </w:r>
            <w:r>
              <w:t xml:space="preserve"> even when the processor was running at the 100hz limit.</w:t>
            </w:r>
            <w:r w:rsidR="000A2B6D">
              <w:t xml:space="preserve"> This means that the success criteria </w:t>
            </w:r>
            <w:proofErr w:type="gramStart"/>
            <w:r w:rsidR="000A2B6D">
              <w:t>has</w:t>
            </w:r>
            <w:proofErr w:type="gramEnd"/>
            <w:r w:rsidR="000A2B6D">
              <w:t xml:space="preserve"> been met.</w:t>
            </w:r>
          </w:p>
          <w:p w:rsidR="00E93D98" w:rsidRDefault="00E93D98" w:rsidP="00DE36CA"/>
        </w:tc>
      </w:tr>
      <w:tr w:rsidR="00DE36CA" w:rsidTr="00F23855">
        <w:tc>
          <w:tcPr>
            <w:tcW w:w="4503" w:type="dxa"/>
          </w:tcPr>
          <w:p w:rsidR="00DE36CA" w:rsidRDefault="00DE36CA" w:rsidP="00DE36CA">
            <w:r>
              <w:t>There will be a button that allows the user to manually step the processor through the stages of the fetch-decode-execute cycle.</w:t>
            </w:r>
          </w:p>
          <w:p w:rsidR="00DE36CA" w:rsidRDefault="00DE36CA" w:rsidP="00DE36CA"/>
        </w:tc>
        <w:tc>
          <w:tcPr>
            <w:tcW w:w="992" w:type="dxa"/>
          </w:tcPr>
          <w:p w:rsidR="00DE36CA" w:rsidRDefault="00135B45" w:rsidP="00DE36CA">
            <w:r>
              <w:t>Yes</w:t>
            </w:r>
          </w:p>
        </w:tc>
        <w:tc>
          <w:tcPr>
            <w:tcW w:w="4081" w:type="dxa"/>
          </w:tcPr>
          <w:p w:rsidR="00DE36CA" w:rsidRDefault="00E93D98" w:rsidP="00DE36CA">
            <w:r>
              <w:t>During testing, we confirmed that the step button worked as expected</w:t>
            </w:r>
            <w:r w:rsidR="000A2B6D">
              <w:t xml:space="preserve">, cycling through the processors fetch-decode-execute cycle. This means that the success criteria </w:t>
            </w:r>
            <w:proofErr w:type="gramStart"/>
            <w:r w:rsidR="000A2B6D">
              <w:t>has</w:t>
            </w:r>
            <w:proofErr w:type="gramEnd"/>
            <w:r w:rsidR="000A2B6D">
              <w:t xml:space="preserve"> been met.</w:t>
            </w:r>
          </w:p>
          <w:p w:rsidR="000A2B6D" w:rsidRDefault="000A2B6D" w:rsidP="00DE36CA"/>
        </w:tc>
      </w:tr>
      <w:tr w:rsidR="00DE36CA" w:rsidTr="00F23855">
        <w:tc>
          <w:tcPr>
            <w:tcW w:w="4503" w:type="dxa"/>
          </w:tcPr>
          <w:p w:rsidR="00DE36CA" w:rsidRDefault="00DE36CA" w:rsidP="00DE36CA">
            <w:r>
              <w:t>The behavior of the processor should match the Von Neumann design that is discussed and taught according to the A-Level specification.</w:t>
            </w:r>
          </w:p>
        </w:tc>
        <w:tc>
          <w:tcPr>
            <w:tcW w:w="992" w:type="dxa"/>
          </w:tcPr>
          <w:p w:rsidR="00DE36CA" w:rsidRDefault="00135B45" w:rsidP="00DE36CA">
            <w:r>
              <w:t>Yes</w:t>
            </w:r>
          </w:p>
        </w:tc>
        <w:tc>
          <w:tcPr>
            <w:tcW w:w="4081" w:type="dxa"/>
          </w:tcPr>
          <w:p w:rsidR="00DE36CA" w:rsidRDefault="006D17A4" w:rsidP="00DE36CA">
            <w:r>
              <w:t>Whilst there was not a specific test, the combination of testing the memory bank and instructions which were designed according to the A-Level specification shows that the processor overall abides by the spec.</w:t>
            </w:r>
            <w:r w:rsidR="000A2B6D">
              <w:t xml:space="preserve"> This means that this success criteria </w:t>
            </w:r>
            <w:proofErr w:type="gramStart"/>
            <w:r w:rsidR="000A2B6D">
              <w:t>has</w:t>
            </w:r>
            <w:proofErr w:type="gramEnd"/>
            <w:r w:rsidR="000A2B6D">
              <w:t xml:space="preserve"> been fulfilled.</w:t>
            </w:r>
          </w:p>
        </w:tc>
      </w:tr>
    </w:tbl>
    <w:p w:rsidR="00451A3C" w:rsidRDefault="00451A3C" w:rsidP="00451A3C">
      <w:pPr>
        <w:pStyle w:val="Heading3"/>
        <w:ind w:firstLine="0"/>
        <w:rPr>
          <w:b w:val="0"/>
          <w:bCs w:val="0"/>
        </w:rPr>
      </w:pPr>
    </w:p>
    <w:p w:rsidR="00451A3C" w:rsidRDefault="00451A3C" w:rsidP="003A7FCD">
      <w:pPr>
        <w:pStyle w:val="Heading3"/>
        <w:ind w:firstLine="0"/>
      </w:pPr>
      <w:bookmarkStart w:id="79" w:name="_Toc5107084"/>
      <w:r>
        <w:t>Addressing unmet</w:t>
      </w:r>
      <w:r w:rsidR="003A7FCD">
        <w:t xml:space="preserve"> criteria in future development</w:t>
      </w:r>
      <w:bookmarkEnd w:id="79"/>
    </w:p>
    <w:p w:rsidR="00801026" w:rsidRDefault="00801026" w:rsidP="00845468">
      <w:pPr>
        <w:pStyle w:val="Heading4"/>
        <w:ind w:firstLine="0"/>
      </w:pPr>
      <w:r>
        <w:t>The application when presented to a user with no previous experience of the application should be quickly understood.</w:t>
      </w:r>
    </w:p>
    <w:p w:rsidR="00801026" w:rsidRDefault="00801026" w:rsidP="00461E7B">
      <w:pPr>
        <w:ind w:firstLine="0"/>
      </w:pPr>
      <w:r>
        <w:t xml:space="preserve">As it stands the user feedback (from Lewis and Sam) is that whilst the interface itself is easily understood, there could be more assistance in helping the user actually develop for the processor. </w:t>
      </w:r>
    </w:p>
    <w:p w:rsidR="00000CDB" w:rsidRDefault="00000CDB" w:rsidP="00801026"/>
    <w:p w:rsidR="00000CDB" w:rsidRPr="00801026" w:rsidRDefault="00000CDB" w:rsidP="00801026">
      <w:pPr>
        <w:ind w:firstLine="0"/>
      </w:pPr>
      <w:r>
        <w:t>This probably suggests that in future development an integrated environment for development could be useful, as this would be able to provide documentation and suggestion to the users as they try to write assembly.</w:t>
      </w:r>
      <w:r w:rsidR="004B0420">
        <w:t xml:space="preserve"> This would be relatively complex to implement, but would majorly improve the experience for users, as they would not be required to directly enter binary in order to program the processor. As part of this I would also need to create an assembler that could convert between an assembly language used in the IDE and the machine code the processor is able to interpret.</w:t>
      </w:r>
    </w:p>
    <w:p w:rsidR="00801026" w:rsidRDefault="00801026" w:rsidP="00801026"/>
    <w:p w:rsidR="00801026" w:rsidRDefault="00801026" w:rsidP="00801026">
      <w:pPr>
        <w:pStyle w:val="Heading4"/>
        <w:ind w:firstLine="0"/>
      </w:pPr>
      <w:r>
        <w:lastRenderedPageBreak/>
        <w:t>The application should correctly handle immediate, direct and register memory modes.</w:t>
      </w:r>
    </w:p>
    <w:p w:rsidR="00801026" w:rsidRDefault="00465062" w:rsidP="00801026">
      <w:pPr>
        <w:pStyle w:val="Heading4"/>
        <w:ind w:firstLine="0"/>
        <w:rPr>
          <w:b w:val="0"/>
          <w:i w:val="0"/>
        </w:rPr>
      </w:pPr>
      <w:r>
        <w:rPr>
          <w:b w:val="0"/>
          <w:i w:val="0"/>
        </w:rPr>
        <w:t>In order to ensure that I was able to complete the project within the time constraints, I had to simplify the amount of memory modes on all instructions. This means that whilst most of the instructions are capable of taking all three of the supported memory modes, some of the more complicated instructions only accept register or immediate memory modes. This isn’t too bad of an oversight as the user is still able to use the processor in a direct or indirect-esque memory mode way by just using another few instructions to shuffle data into a register so it can be used.</w:t>
      </w:r>
    </w:p>
    <w:p w:rsidR="00465062" w:rsidRDefault="00465062" w:rsidP="00465062">
      <w:pPr>
        <w:ind w:firstLine="0"/>
      </w:pPr>
    </w:p>
    <w:p w:rsidR="00465062" w:rsidRPr="00465062" w:rsidRDefault="00465062" w:rsidP="00465062">
      <w:pPr>
        <w:ind w:firstLine="0"/>
      </w:pPr>
      <w:r>
        <w:t>In future development, I would need to go back and ensure that these memory modes are supported on all instructions as to improve the user experience.</w:t>
      </w:r>
    </w:p>
    <w:p w:rsidR="00451A3C" w:rsidRDefault="00451A3C" w:rsidP="0021438F">
      <w:pPr>
        <w:pStyle w:val="Heading2"/>
      </w:pPr>
    </w:p>
    <w:p w:rsidR="0021438F" w:rsidRDefault="0021438F" w:rsidP="0021438F">
      <w:pPr>
        <w:pStyle w:val="Heading2"/>
      </w:pPr>
      <w:bookmarkStart w:id="80" w:name="_Toc5107085"/>
      <w:r>
        <w:t>Usability of the Solution</w:t>
      </w:r>
      <w:bookmarkEnd w:id="80"/>
    </w:p>
    <w:tbl>
      <w:tblPr>
        <w:tblStyle w:val="APAReport"/>
        <w:tblW w:w="0" w:type="auto"/>
        <w:tblLook w:val="04A0" w:firstRow="1" w:lastRow="0" w:firstColumn="1" w:lastColumn="0" w:noHBand="0" w:noVBand="1"/>
      </w:tblPr>
      <w:tblGrid>
        <w:gridCol w:w="3183"/>
        <w:gridCol w:w="913"/>
        <w:gridCol w:w="5480"/>
      </w:tblGrid>
      <w:tr w:rsidR="00203F40" w:rsidTr="00C425EC">
        <w:trPr>
          <w:cnfStyle w:val="100000000000" w:firstRow="1" w:lastRow="0" w:firstColumn="0" w:lastColumn="0" w:oddVBand="0" w:evenVBand="0" w:oddHBand="0" w:evenHBand="0" w:firstRowFirstColumn="0" w:firstRowLastColumn="0" w:lastRowFirstColumn="0" w:lastRowLastColumn="0"/>
        </w:trPr>
        <w:tc>
          <w:tcPr>
            <w:tcW w:w="3183" w:type="dxa"/>
          </w:tcPr>
          <w:p w:rsidR="00203F40" w:rsidRDefault="00203F40" w:rsidP="00203F40">
            <w:r>
              <w:t>Usability Feature</w:t>
            </w:r>
          </w:p>
        </w:tc>
        <w:tc>
          <w:tcPr>
            <w:tcW w:w="913" w:type="dxa"/>
          </w:tcPr>
          <w:p w:rsidR="00203F40" w:rsidRDefault="00F35BF6" w:rsidP="00203F40">
            <w:r>
              <w:t>Success</w:t>
            </w:r>
          </w:p>
        </w:tc>
        <w:tc>
          <w:tcPr>
            <w:tcW w:w="5480" w:type="dxa"/>
          </w:tcPr>
          <w:p w:rsidR="00203F40" w:rsidRDefault="00F35BF6" w:rsidP="00203F40">
            <w:r>
              <w:t>Justification</w:t>
            </w:r>
          </w:p>
        </w:tc>
      </w:tr>
      <w:tr w:rsidR="00203F40" w:rsidTr="00C425EC">
        <w:tc>
          <w:tcPr>
            <w:tcW w:w="3183" w:type="dxa"/>
          </w:tcPr>
          <w:p w:rsidR="00203F40" w:rsidRDefault="00674F5F" w:rsidP="00203F40">
            <w:r>
              <w:t>Simplified Nature of processor model</w:t>
            </w:r>
          </w:p>
        </w:tc>
        <w:tc>
          <w:tcPr>
            <w:tcW w:w="913" w:type="dxa"/>
          </w:tcPr>
          <w:p w:rsidR="00203F40" w:rsidRDefault="00674F5F" w:rsidP="00203F40">
            <w:r>
              <w:t>Yes</w:t>
            </w:r>
          </w:p>
        </w:tc>
        <w:tc>
          <w:tcPr>
            <w:tcW w:w="5480" w:type="dxa"/>
          </w:tcPr>
          <w:p w:rsidR="00203F40" w:rsidRDefault="00674F5F" w:rsidP="00203F40">
            <w:r>
              <w:t>Both users found the overall model of the processor simplistic enough to understand and to match their understanding of the A-Level specification. This makes it an effective usability feature.</w:t>
            </w:r>
          </w:p>
          <w:p w:rsidR="00674F5F" w:rsidRDefault="00674F5F" w:rsidP="00203F40"/>
        </w:tc>
      </w:tr>
      <w:tr w:rsidR="00674F5F" w:rsidTr="00C425EC">
        <w:tc>
          <w:tcPr>
            <w:tcW w:w="3183" w:type="dxa"/>
          </w:tcPr>
          <w:p w:rsidR="00674F5F" w:rsidRDefault="00674F5F" w:rsidP="00203F40">
            <w:r>
              <w:t>Interactable UI elements are large and clear to the user.</w:t>
            </w:r>
          </w:p>
        </w:tc>
        <w:tc>
          <w:tcPr>
            <w:tcW w:w="913" w:type="dxa"/>
          </w:tcPr>
          <w:p w:rsidR="00674F5F" w:rsidRDefault="00674F5F" w:rsidP="00203F40">
            <w:r w:rsidRPr="00674F5F">
              <w:rPr>
                <w:highlight w:val="yellow"/>
              </w:rPr>
              <w:t>Partial</w:t>
            </w:r>
          </w:p>
        </w:tc>
        <w:tc>
          <w:tcPr>
            <w:tcW w:w="5480" w:type="dxa"/>
          </w:tcPr>
          <w:p w:rsidR="00674F5F" w:rsidRDefault="00674F5F" w:rsidP="00203F40">
            <w:r>
              <w:t>Both users said that the UI was o</w:t>
            </w:r>
            <w:r w:rsidR="00D76559">
              <w:t>verall quite clear and intuitive when they tried to use it, and liked the buttons being large and easy to see how they are meant to interact.</w:t>
            </w:r>
          </w:p>
          <w:p w:rsidR="00D76559" w:rsidRDefault="00D76559" w:rsidP="00203F40"/>
          <w:p w:rsidR="00D76559" w:rsidRDefault="00D76559" w:rsidP="00203F40">
            <w:r>
              <w:t xml:space="preserve">However, Sam did raise that the interface would be clearer and more interesting with the addition of </w:t>
            </w:r>
            <w:r w:rsidR="00AE36C1">
              <w:t>color</w:t>
            </w:r>
            <w:r>
              <w:t>.</w:t>
            </w:r>
          </w:p>
          <w:p w:rsidR="00AE36C1" w:rsidRDefault="00AE36C1" w:rsidP="00203F40"/>
        </w:tc>
      </w:tr>
      <w:tr w:rsidR="00674F5F" w:rsidTr="00C425EC">
        <w:tc>
          <w:tcPr>
            <w:tcW w:w="3183" w:type="dxa"/>
          </w:tcPr>
          <w:p w:rsidR="00674F5F" w:rsidRDefault="00674F5F" w:rsidP="00674F5F">
            <w:r>
              <w:t>No interaction is further than three clicks away</w:t>
            </w:r>
          </w:p>
        </w:tc>
        <w:tc>
          <w:tcPr>
            <w:tcW w:w="913" w:type="dxa"/>
          </w:tcPr>
          <w:p w:rsidR="00674F5F" w:rsidRDefault="00674F5F" w:rsidP="00674F5F">
            <w:r>
              <w:t>Yes</w:t>
            </w:r>
          </w:p>
        </w:tc>
        <w:tc>
          <w:tcPr>
            <w:tcW w:w="5480" w:type="dxa"/>
          </w:tcPr>
          <w:p w:rsidR="00674F5F" w:rsidRDefault="00AE36C1" w:rsidP="00674F5F">
            <w:r>
              <w:t>A continuation of both users finding the interface simple to use can be attributed to the fact that it took no longer than three clicks for them to complete any desired action. Neither complained that it was difficult for them to complete actions they wanted to complete.</w:t>
            </w:r>
          </w:p>
          <w:p w:rsidR="00AE36C1" w:rsidRDefault="00AE36C1" w:rsidP="00674F5F"/>
        </w:tc>
      </w:tr>
      <w:tr w:rsidR="00674F5F" w:rsidTr="00C425EC">
        <w:tc>
          <w:tcPr>
            <w:tcW w:w="3183" w:type="dxa"/>
          </w:tcPr>
          <w:p w:rsidR="00674F5F" w:rsidRDefault="00674F5F" w:rsidP="00674F5F">
            <w:r>
              <w:t xml:space="preserve">Use of tabs to allow easy access to relevant information and </w:t>
            </w:r>
            <w:r>
              <w:lastRenderedPageBreak/>
              <w:t>prevent overload on the user.</w:t>
            </w:r>
          </w:p>
        </w:tc>
        <w:tc>
          <w:tcPr>
            <w:tcW w:w="913" w:type="dxa"/>
          </w:tcPr>
          <w:p w:rsidR="00674F5F" w:rsidRDefault="00674F5F" w:rsidP="00674F5F">
            <w:r>
              <w:lastRenderedPageBreak/>
              <w:t>Yes</w:t>
            </w:r>
          </w:p>
        </w:tc>
        <w:tc>
          <w:tcPr>
            <w:tcW w:w="5480" w:type="dxa"/>
          </w:tcPr>
          <w:p w:rsidR="00674F5F" w:rsidRDefault="00AE36C1" w:rsidP="00674F5F">
            <w:r>
              <w:t xml:space="preserve">Neither user complained that the interface was cluttered or overloaded them with information, which seems to suggest </w:t>
            </w:r>
            <w:r>
              <w:lastRenderedPageBreak/>
              <w:t>that the use of tabs and pages has been effective in ensuring that the users find the interface simple to use.</w:t>
            </w:r>
          </w:p>
          <w:p w:rsidR="00AE36C1" w:rsidRDefault="00AE36C1" w:rsidP="00674F5F"/>
        </w:tc>
      </w:tr>
      <w:tr w:rsidR="00C425EC" w:rsidTr="00C425EC">
        <w:tc>
          <w:tcPr>
            <w:tcW w:w="3183" w:type="dxa"/>
          </w:tcPr>
          <w:p w:rsidR="00C425EC" w:rsidRDefault="00C425EC" w:rsidP="00674F5F">
            <w:r>
              <w:lastRenderedPageBreak/>
              <w:t xml:space="preserve">Memory is neatly presented using page system. </w:t>
            </w:r>
          </w:p>
        </w:tc>
        <w:tc>
          <w:tcPr>
            <w:tcW w:w="913" w:type="dxa"/>
          </w:tcPr>
          <w:p w:rsidR="00C425EC" w:rsidRDefault="00C425EC" w:rsidP="00674F5F">
            <w:r>
              <w:t>Yes</w:t>
            </w:r>
          </w:p>
        </w:tc>
        <w:tc>
          <w:tcPr>
            <w:tcW w:w="5480" w:type="dxa"/>
          </w:tcPr>
          <w:p w:rsidR="00C425EC" w:rsidRDefault="00C425EC" w:rsidP="00674F5F">
            <w:r>
              <w:t>Lewis specifically mentioned that he found the page system very useful in navigating the memory of the processor, whilst Sam did not have any specific comments. This shows that the page system is clearly preferred to other mechanisms such as a scrolling list when dealing with this much information, and that it is the more effective choice in terms of usability.</w:t>
            </w:r>
          </w:p>
          <w:p w:rsidR="00C425EC" w:rsidRDefault="00C425EC" w:rsidP="00674F5F"/>
        </w:tc>
      </w:tr>
      <w:tr w:rsidR="00C425EC" w:rsidTr="00C425EC">
        <w:tc>
          <w:tcPr>
            <w:tcW w:w="3183" w:type="dxa"/>
          </w:tcPr>
          <w:p w:rsidR="00C425EC" w:rsidRDefault="00C425EC" w:rsidP="00674F5F">
            <w:r>
              <w:t>The contents of memory cells will be displayed in binary.</w:t>
            </w:r>
          </w:p>
        </w:tc>
        <w:tc>
          <w:tcPr>
            <w:tcW w:w="913" w:type="dxa"/>
          </w:tcPr>
          <w:p w:rsidR="00C425EC" w:rsidRDefault="00C425EC" w:rsidP="00674F5F">
            <w:r>
              <w:t>Yes</w:t>
            </w:r>
          </w:p>
        </w:tc>
        <w:tc>
          <w:tcPr>
            <w:tcW w:w="5480" w:type="dxa"/>
          </w:tcPr>
          <w:p w:rsidR="00C425EC" w:rsidRDefault="006A2FA7" w:rsidP="00674F5F">
            <w:r>
              <w:t xml:space="preserve">Neither user made any points regarding how </w:t>
            </w:r>
            <w:r w:rsidR="00811977">
              <w:t>the contents of the cells were displayed, however, they were generally satisfied with the memory bank system so it is safe to assume that this has been effective as a usability feature.</w:t>
            </w:r>
          </w:p>
        </w:tc>
      </w:tr>
    </w:tbl>
    <w:p w:rsidR="003A7FCD" w:rsidRDefault="003A7FCD" w:rsidP="00811977">
      <w:pPr>
        <w:ind w:firstLine="0"/>
      </w:pPr>
    </w:p>
    <w:p w:rsidR="003A7FCD" w:rsidRDefault="003A7FCD" w:rsidP="003A7FCD">
      <w:pPr>
        <w:pStyle w:val="Heading3"/>
        <w:ind w:firstLine="0"/>
      </w:pPr>
      <w:bookmarkStart w:id="81" w:name="_Toc5107086"/>
      <w:r>
        <w:t>Addressing unmet criteria in future development</w:t>
      </w:r>
      <w:bookmarkEnd w:id="81"/>
    </w:p>
    <w:p w:rsidR="00811977" w:rsidRDefault="00811977" w:rsidP="00811977">
      <w:pPr>
        <w:pStyle w:val="Heading4"/>
        <w:ind w:firstLine="0"/>
      </w:pPr>
      <w:r>
        <w:t>Interactable UI Elements are large and clear to the User</w:t>
      </w:r>
    </w:p>
    <w:p w:rsidR="00811977" w:rsidRDefault="00811977" w:rsidP="00811977">
      <w:pPr>
        <w:ind w:firstLine="0"/>
      </w:pPr>
      <w:r>
        <w:t>Sam raised the point that the interface would be friendlier and more approachable with the inclusion of more colors. These would not only make it less threatening but could also be used to convey meaningful information, such as highlighting memory cells that have recently changed. This would boost the usability of the application for those with a weaker understanding significantly.</w:t>
      </w:r>
    </w:p>
    <w:p w:rsidR="00CB2ABF" w:rsidRDefault="00CB2ABF" w:rsidP="00811977">
      <w:pPr>
        <w:ind w:firstLine="0"/>
      </w:pPr>
    </w:p>
    <w:p w:rsidR="00CB2ABF" w:rsidRPr="00811977" w:rsidRDefault="00CB2ABF" w:rsidP="00811977">
      <w:pPr>
        <w:ind w:firstLine="0"/>
      </w:pPr>
      <w:r>
        <w:t>This would be a relatively simple task to undertake, and therefore is something that should be considered when future development is completed. It would have a high user-value to the amount of developer-effort, which is the usual criteria for deciding what work should be completed in future.</w:t>
      </w:r>
    </w:p>
    <w:p w:rsidR="0021438F" w:rsidRPr="0021438F" w:rsidRDefault="0021438F" w:rsidP="0021438F"/>
    <w:p w:rsidR="00BA342D" w:rsidRDefault="0021438F" w:rsidP="00BA342D">
      <w:pPr>
        <w:pStyle w:val="Heading2"/>
      </w:pPr>
      <w:bookmarkStart w:id="82" w:name="_Toc5107087"/>
      <w:r>
        <w:t>Maintenance</w:t>
      </w:r>
      <w:r w:rsidR="00BA342D">
        <w:t xml:space="preserve"> </w:t>
      </w:r>
      <w:bookmarkEnd w:id="82"/>
    </w:p>
    <w:tbl>
      <w:tblPr>
        <w:tblStyle w:val="APAReport"/>
        <w:tblW w:w="0" w:type="auto"/>
        <w:tblLook w:val="04A0" w:firstRow="1" w:lastRow="0" w:firstColumn="1" w:lastColumn="0" w:noHBand="0" w:noVBand="1"/>
      </w:tblPr>
      <w:tblGrid>
        <w:gridCol w:w="3936"/>
        <w:gridCol w:w="5640"/>
      </w:tblGrid>
      <w:tr w:rsidR="0019490F" w:rsidTr="0019490F">
        <w:trPr>
          <w:cnfStyle w:val="100000000000" w:firstRow="1" w:lastRow="0" w:firstColumn="0" w:lastColumn="0" w:oddVBand="0" w:evenVBand="0" w:oddHBand="0" w:evenHBand="0" w:firstRowFirstColumn="0" w:firstRowLastColumn="0" w:lastRowFirstColumn="0" w:lastRowLastColumn="0"/>
        </w:trPr>
        <w:tc>
          <w:tcPr>
            <w:tcW w:w="3936" w:type="dxa"/>
          </w:tcPr>
          <w:p w:rsidR="0019490F" w:rsidRDefault="0019490F" w:rsidP="0019490F">
            <w:r>
              <w:t>Potential Maintenance Issue</w:t>
            </w:r>
          </w:p>
        </w:tc>
        <w:tc>
          <w:tcPr>
            <w:tcW w:w="5640" w:type="dxa"/>
          </w:tcPr>
          <w:p w:rsidR="0019490F" w:rsidRDefault="0019490F" w:rsidP="0019490F">
            <w:r>
              <w:t>Mitigation and Explanation</w:t>
            </w:r>
          </w:p>
        </w:tc>
      </w:tr>
      <w:tr w:rsidR="0019490F" w:rsidTr="0019490F">
        <w:tc>
          <w:tcPr>
            <w:tcW w:w="3936" w:type="dxa"/>
          </w:tcPr>
          <w:p w:rsidR="0019490F" w:rsidRDefault="0019490F" w:rsidP="0019490F">
            <w:r>
              <w:t>Lack of automated testing</w:t>
            </w:r>
          </w:p>
        </w:tc>
        <w:tc>
          <w:tcPr>
            <w:tcW w:w="5640" w:type="dxa"/>
          </w:tcPr>
          <w:p w:rsidR="0019490F" w:rsidRDefault="0019490F" w:rsidP="0019490F">
            <w:r>
              <w:t xml:space="preserve">At the moment there are no automated unit tests or integration tests for the application and this makes future development harder as new changes could introduce </w:t>
            </w:r>
            <w:r>
              <w:lastRenderedPageBreak/>
              <w:t xml:space="preserve">unknown regressions that would be caught by automated testing. This can be mitigated </w:t>
            </w:r>
            <w:r w:rsidR="00CF131F">
              <w:t>through the implementation of a suite of unit tests and integration tests.</w:t>
            </w:r>
          </w:p>
          <w:p w:rsidR="00CF131F" w:rsidRDefault="00CF131F" w:rsidP="0019490F"/>
        </w:tc>
      </w:tr>
      <w:tr w:rsidR="0019490F" w:rsidTr="0019490F">
        <w:tc>
          <w:tcPr>
            <w:tcW w:w="3936" w:type="dxa"/>
          </w:tcPr>
          <w:p w:rsidR="0019490F" w:rsidRDefault="00CF131F" w:rsidP="0019490F">
            <w:r>
              <w:lastRenderedPageBreak/>
              <w:t>Source Control</w:t>
            </w:r>
          </w:p>
        </w:tc>
        <w:tc>
          <w:tcPr>
            <w:tcW w:w="5640" w:type="dxa"/>
          </w:tcPr>
          <w:p w:rsidR="0019490F" w:rsidRDefault="00CF131F" w:rsidP="0019490F">
            <w:r>
              <w:t>Future development and contribution from other developer is significantly easier is there is a source-control solution. This is provided, in my case, by Github and Git SCM. The repository is open, and licensed freely, hence other developers will be able to make contributions if desired.</w:t>
            </w:r>
          </w:p>
          <w:p w:rsidR="00CF131F" w:rsidRDefault="00CF131F" w:rsidP="0019490F"/>
        </w:tc>
      </w:tr>
      <w:tr w:rsidR="0019490F" w:rsidTr="0019490F">
        <w:tc>
          <w:tcPr>
            <w:tcW w:w="3936" w:type="dxa"/>
          </w:tcPr>
          <w:p w:rsidR="0019490F" w:rsidRDefault="00CF131F" w:rsidP="0019490F">
            <w:r>
              <w:t>Lack of comprehensive API documentation</w:t>
            </w:r>
          </w:p>
        </w:tc>
        <w:tc>
          <w:tcPr>
            <w:tcW w:w="5640" w:type="dxa"/>
          </w:tcPr>
          <w:p w:rsidR="0019490F" w:rsidRDefault="00CF131F" w:rsidP="0019490F">
            <w:r>
              <w:t>At the moment there is sufficient documentation within the source explaining the functionality of specific lines of code, but there is not an overarching description of the interfaces provided by each class and contracts within the system. This could be mitigated by using an auto-doc system and then more descriptive docs for each method/property on a class.</w:t>
            </w:r>
          </w:p>
          <w:p w:rsidR="0061268D" w:rsidRDefault="0061268D" w:rsidP="0019490F"/>
        </w:tc>
      </w:tr>
      <w:tr w:rsidR="0061268D" w:rsidTr="0019490F">
        <w:tc>
          <w:tcPr>
            <w:tcW w:w="3936" w:type="dxa"/>
          </w:tcPr>
          <w:p w:rsidR="0061268D" w:rsidRDefault="0061268D" w:rsidP="0019490F">
            <w:r>
              <w:t>Lack of support for expansion</w:t>
            </w:r>
          </w:p>
        </w:tc>
        <w:tc>
          <w:tcPr>
            <w:tcW w:w="5640" w:type="dxa"/>
          </w:tcPr>
          <w:p w:rsidR="0061268D" w:rsidRDefault="0061268D" w:rsidP="0019490F">
            <w:r>
              <w:t xml:space="preserve">Whilst the code was written to try and be as expansion friendly, due to time constraints, it was not possible complete this in as much of an extent as I would have liked. A </w:t>
            </w:r>
            <w:proofErr w:type="gramStart"/>
            <w:r>
              <w:t>plugin based</w:t>
            </w:r>
            <w:proofErr w:type="gramEnd"/>
            <w:r>
              <w:t xml:space="preserve"> architecture would have been ideal for </w:t>
            </w:r>
            <w:r w:rsidR="000A24F1">
              <w:t>ensuring that future features could easily be implemented, but this would have required a lot of work to create. To mitigate this and allow future expansion, it would be sensible to go back and refactor it to use a plugin style system.</w:t>
            </w:r>
          </w:p>
        </w:tc>
      </w:tr>
    </w:tbl>
    <w:p w:rsidR="003636C7" w:rsidRDefault="003636C7" w:rsidP="004312A0">
      <w:pPr>
        <w:ind w:firstLine="0"/>
      </w:pPr>
    </w:p>
    <w:p w:rsidR="00F837C5" w:rsidRDefault="00D464C4" w:rsidP="007E2435">
      <w:pPr>
        <w:pStyle w:val="Heading2"/>
      </w:pPr>
      <w:r>
        <w:t>Limitations</w:t>
      </w:r>
      <w:r w:rsidR="00AA4D18">
        <w:t xml:space="preserve"> and Future Improvement</w:t>
      </w:r>
    </w:p>
    <w:p w:rsidR="007E2435" w:rsidRDefault="002441FF" w:rsidP="00AA4D18">
      <w:pPr>
        <w:pStyle w:val="Heading3"/>
        <w:ind w:firstLine="0"/>
      </w:pPr>
      <w:r>
        <w:t>Expanding the</w:t>
      </w:r>
      <w:r w:rsidR="00AA4D18">
        <w:t xml:space="preserve"> Instruction Set</w:t>
      </w:r>
    </w:p>
    <w:p w:rsidR="002441FF" w:rsidRDefault="00BE684E" w:rsidP="00BE684E">
      <w:pPr>
        <w:ind w:firstLine="0"/>
      </w:pPr>
      <w:r>
        <w:t>In future development, the instruction set could be expanded</w:t>
      </w:r>
      <w:r w:rsidR="00916FFB">
        <w:t xml:space="preserve"> to include more instructions such as stack pop/pushes etc as well as more complex arithmetical and logical functionality such as bit shifts, XORs, division and multiplication.</w:t>
      </w:r>
    </w:p>
    <w:p w:rsidR="002441FF" w:rsidRDefault="002441FF" w:rsidP="00BE684E">
      <w:pPr>
        <w:ind w:firstLine="0"/>
      </w:pPr>
    </w:p>
    <w:p w:rsidR="00AA4D18" w:rsidRDefault="002441FF" w:rsidP="00BE684E">
      <w:pPr>
        <w:ind w:firstLine="0"/>
      </w:pPr>
      <w:r>
        <w:lastRenderedPageBreak/>
        <w:t>In even further development, two</w:t>
      </w:r>
      <w:r w:rsidR="00BE684E">
        <w:t xml:space="preserve"> variants of the instruction set could be offered. By provi</w:t>
      </w:r>
      <w:r>
        <w:t>di</w:t>
      </w:r>
      <w:r w:rsidR="00BE684E">
        <w:t xml:space="preserve">ng a CISC and RISC instruction set, the variations between the two could be made much </w:t>
      </w:r>
      <w:r>
        <w:t>clearer</w:t>
      </w:r>
      <w:r w:rsidR="00BE684E">
        <w:t>, and this is pretty relevant because this is something that is required by the A-Level Computer Science specification.</w:t>
      </w:r>
      <w:r w:rsidR="00916FFB">
        <w:t xml:space="preserve"> This would be an incredibly large task as it would increase the maintenance demands on the developer as they would have to manage more instructions.</w:t>
      </w:r>
    </w:p>
    <w:p w:rsidR="00916FFB" w:rsidRDefault="00916FFB" w:rsidP="00BE684E">
      <w:pPr>
        <w:ind w:firstLine="0"/>
      </w:pPr>
    </w:p>
    <w:p w:rsidR="00916FFB" w:rsidRDefault="00916FFB" w:rsidP="00BE684E">
      <w:pPr>
        <w:ind w:firstLine="0"/>
        <w:rPr>
          <w:b/>
        </w:rPr>
      </w:pPr>
      <w:r>
        <w:rPr>
          <w:b/>
        </w:rPr>
        <w:t>Integrated Development Environment</w:t>
      </w:r>
    </w:p>
    <w:p w:rsidR="00916FFB" w:rsidRDefault="00916FFB" w:rsidP="00BE684E">
      <w:pPr>
        <w:ind w:firstLine="0"/>
      </w:pPr>
      <w:r>
        <w:t>The largest task for future development would be the inclusion of a development environment so it’s possible for users to write in some form of assembly which will then be converted into the byte-code that is executed by the processor.</w:t>
      </w:r>
      <w:bookmarkStart w:id="83" w:name="_GoBack"/>
      <w:bookmarkEnd w:id="83"/>
    </w:p>
    <w:p w:rsidR="00916FFB" w:rsidRDefault="00916FFB" w:rsidP="00BE684E">
      <w:pPr>
        <w:ind w:firstLine="0"/>
      </w:pPr>
    </w:p>
    <w:p w:rsidR="00916FFB" w:rsidRDefault="00916FFB" w:rsidP="00BE684E">
      <w:pPr>
        <w:ind w:firstLine="0"/>
      </w:pPr>
      <w:r>
        <w:t>The environment would need to provide a text-editor that could validate the entered assembly and highlight potential issues, as well as providing saving/loading functionality.</w:t>
      </w:r>
      <w:r w:rsidR="000D463A">
        <w:t xml:space="preserve"> Whilst it would be a large task to complete, it would make the processor emulator far more approachable for a new user and make it especially more useful in an education environment</w:t>
      </w:r>
    </w:p>
    <w:p w:rsidR="000D463A" w:rsidRDefault="000D463A" w:rsidP="00BE684E">
      <w:pPr>
        <w:ind w:firstLine="0"/>
      </w:pPr>
    </w:p>
    <w:p w:rsidR="000D463A" w:rsidRDefault="000D463A" w:rsidP="00BE684E">
      <w:pPr>
        <w:ind w:firstLine="0"/>
        <w:rPr>
          <w:b/>
        </w:rPr>
      </w:pPr>
      <w:r>
        <w:rPr>
          <w:b/>
        </w:rPr>
        <w:t>Ability to save the processor state</w:t>
      </w:r>
    </w:p>
    <w:p w:rsidR="000D463A" w:rsidRDefault="000D463A" w:rsidP="00BE684E">
      <w:pPr>
        <w:ind w:firstLine="0"/>
      </w:pPr>
      <w:r>
        <w:t>It would be beneficial in future development if it was expanded so it was possible to save the memory and register values of the processor, and then restore these</w:t>
      </w:r>
      <w:r w:rsidR="001F4F2D">
        <w:t xml:space="preserve"> to a fresh processor some other time.</w:t>
      </w:r>
    </w:p>
    <w:p w:rsidR="000D463A" w:rsidRDefault="000D463A" w:rsidP="00BE684E">
      <w:pPr>
        <w:ind w:firstLine="0"/>
      </w:pPr>
    </w:p>
    <w:p w:rsidR="000D463A" w:rsidRDefault="000D463A" w:rsidP="00BE684E">
      <w:pPr>
        <w:ind w:firstLine="0"/>
      </w:pPr>
      <w:r>
        <w:t>This would allow scenarios to be created for students to investigate, and could also be used to hand in completed work.</w:t>
      </w:r>
    </w:p>
    <w:p w:rsidR="001F4F2D" w:rsidRDefault="001F4F2D" w:rsidP="00BE684E">
      <w:pPr>
        <w:ind w:firstLine="0"/>
      </w:pPr>
    </w:p>
    <w:p w:rsidR="001F4F2D" w:rsidRPr="000D463A" w:rsidRDefault="001F4F2D" w:rsidP="00BE684E">
      <w:pPr>
        <w:ind w:firstLine="0"/>
      </w:pPr>
      <w:r>
        <w:t xml:space="preserve">Whilst it would be relatively simple to implement this, there would need to be significant planning as to how to format the save file, since the registers and memory would both need to be saved. JSON, CSV and XML and other similar formats are unsuitable for data-sets of this size and would come with a significant overhead. </w:t>
      </w:r>
    </w:p>
    <w:p w:rsidR="002441FF" w:rsidRDefault="002441FF" w:rsidP="00A01C7A">
      <w:pPr>
        <w:ind w:firstLine="0"/>
      </w:pPr>
    </w:p>
    <w:p w:rsidR="003636C7" w:rsidRDefault="003636C7">
      <w:pPr>
        <w:spacing w:line="480" w:lineRule="auto"/>
        <w:rPr>
          <w:rFonts w:asciiTheme="majorHAnsi" w:eastAsiaTheme="majorEastAsia" w:hAnsiTheme="majorHAnsi" w:cstheme="majorBidi"/>
          <w:b/>
          <w:bCs/>
          <w:u w:val="single"/>
        </w:rPr>
      </w:pPr>
      <w:r>
        <w:br w:type="page"/>
      </w:r>
    </w:p>
    <w:p w:rsidR="00296EC5" w:rsidRDefault="00296EC5" w:rsidP="008A09DF">
      <w:pPr>
        <w:pStyle w:val="Heading1"/>
      </w:pPr>
      <w:bookmarkStart w:id="84" w:name="_Toc5107088"/>
      <w:r>
        <w:lastRenderedPageBreak/>
        <w:t>Final Code Listing</w:t>
      </w:r>
      <w:bookmarkEnd w:id="84"/>
    </w:p>
    <w:p w:rsidR="00A14E71" w:rsidRDefault="00A14E71" w:rsidP="00A14E71">
      <w:pPr>
        <w:ind w:firstLine="0"/>
      </w:pPr>
      <w:r>
        <w:t xml:space="preserve">This is alternatively available as a </w:t>
      </w:r>
      <w:r w:rsidR="00B62EB7">
        <w:t>G</w:t>
      </w:r>
      <w:r>
        <w:t>ithub repository. Access can be granted by contact with the candidate.</w:t>
      </w:r>
    </w:p>
    <w:p w:rsidR="00A14E71" w:rsidRPr="00A14E71" w:rsidRDefault="00A14E71" w:rsidP="00A14E71">
      <w:pPr>
        <w:ind w:firstLine="0"/>
      </w:pPr>
    </w:p>
    <w:p w:rsidR="00296EC5" w:rsidRDefault="00D675C5" w:rsidP="00D675C5">
      <w:pPr>
        <w:pStyle w:val="Heading3"/>
      </w:pPr>
      <w:bookmarkStart w:id="85" w:name="_Toc5107089"/>
      <w:r>
        <w:t>Form 1.cs</w:t>
      </w:r>
      <w:bookmarkEnd w:id="85"/>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System.Windows.Forms</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Form</w:t>
      </w:r>
      <w:proofErr w:type="gramStart"/>
      <w:r>
        <w:rPr>
          <w:rFonts w:ascii="Consolas" w:hAnsi="Consolas" w:cs="Consolas"/>
          <w:color w:val="2B91AF"/>
          <w:kern w:val="0"/>
          <w:sz w:val="19"/>
          <w:szCs w:val="19"/>
        </w:rPr>
        <w:t>1</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Form</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Processor proc;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Timer timer;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Form1()</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InitializeComponent(</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Processor(</w:t>
      </w:r>
      <w:proofErr w:type="gramEnd"/>
      <w:r>
        <w:rPr>
          <w:rFonts w:ascii="Consolas" w:hAnsi="Consolas" w:cs="Consolas"/>
          <w:color w:val="000000"/>
          <w:kern w:val="0"/>
          <w:sz w:val="19"/>
          <w:szCs w:val="19"/>
        </w:rPr>
        <w:t>); // Create processor model.</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ProcOnUpdateUI(</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proc.UpdateUI</w:t>
      </w:r>
      <w:proofErr w:type="gramEnd"/>
      <w:r>
        <w:rPr>
          <w:rFonts w:ascii="Consolas" w:hAnsi="Consolas" w:cs="Consolas"/>
          <w:color w:val="000000"/>
          <w:kern w:val="0"/>
          <w:sz w:val="19"/>
          <w:szCs w:val="19"/>
        </w:rPr>
        <w:t xml:space="preserve"> += ProcOnUpdateUI;</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timer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Timer(</w:t>
      </w:r>
      <w:proofErr w:type="gramEnd"/>
      <w:r>
        <w:rPr>
          <w:rFonts w:ascii="Consolas" w:hAnsi="Consolas" w:cs="Consolas"/>
          <w:color w:val="000000"/>
          <w:kern w:val="0"/>
          <w:sz w:val="19"/>
          <w:szCs w:val="19"/>
        </w:rPr>
        <w:t>); // Setup timer and hook up button</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timer.Tick</w:t>
      </w:r>
      <w:proofErr w:type="gramEnd"/>
      <w:r>
        <w:rPr>
          <w:rFonts w:ascii="Consolas" w:hAnsi="Consolas" w:cs="Consolas"/>
          <w:color w:val="000000"/>
          <w:kern w:val="0"/>
          <w:sz w:val="19"/>
          <w:szCs w:val="19"/>
        </w:rPr>
        <w:t xml:space="preserve"> += (sender, args) =&gt; { btnClockStep.PerformClick();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memoryBankControls.Setup(memoryBank); // Hook memorybank up to proc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memoryBank.Setup(</w:t>
      </w:r>
      <w:proofErr w:type="gramStart"/>
      <w:r>
        <w:rPr>
          <w:rFonts w:ascii="Consolas" w:hAnsi="Consolas" w:cs="Consolas"/>
          <w:color w:val="000000"/>
          <w:kern w:val="0"/>
          <w:sz w:val="19"/>
          <w:szCs w:val="19"/>
        </w:rPr>
        <w:t>proc.MemoryBank</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ProcOnUpdateUI(</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lblPC.Text = BitConverter.ToInt16(proc.</w:t>
      </w:r>
      <w:proofErr w:type="gramStart"/>
      <w:r>
        <w:rPr>
          <w:rFonts w:ascii="Consolas" w:hAnsi="Consolas" w:cs="Consolas"/>
          <w:color w:val="000000"/>
          <w:kern w:val="0"/>
          <w:sz w:val="19"/>
          <w:szCs w:val="19"/>
        </w:rPr>
        <w:t>PC.Value</w:t>
      </w:r>
      <w:proofErr w:type="gramEnd"/>
      <w:r>
        <w:rPr>
          <w:rFonts w:ascii="Consolas" w:hAnsi="Consolas" w:cs="Consolas"/>
          <w:color w:val="000000"/>
          <w:kern w:val="0"/>
          <w:sz w:val="19"/>
          <w:szCs w:val="19"/>
        </w:rPr>
        <w:t>,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lblCIR.Text = BitConverter.ToInt32(proc.CIR.Value, 0</w:t>
      </w:r>
      <w:proofErr w:type="gramStart"/>
      <w:r>
        <w:rPr>
          <w:rFonts w:ascii="Consolas" w:hAnsi="Consolas" w:cs="Consolas"/>
          <w:color w:val="000000"/>
          <w:kern w:val="0"/>
          <w:sz w:val="19"/>
          <w:szCs w:val="19"/>
        </w:rPr>
        <w:t>).ToString</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lblMAR.Text = BitConverter.ToInt16(proc.MAR.Value, 0</w:t>
      </w:r>
      <w:proofErr w:type="gramStart"/>
      <w:r>
        <w:rPr>
          <w:rFonts w:ascii="Consolas" w:hAnsi="Consolas" w:cs="Consolas"/>
          <w:color w:val="000000"/>
          <w:kern w:val="0"/>
          <w:sz w:val="19"/>
          <w:szCs w:val="19"/>
        </w:rPr>
        <w:t>).ToString</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lblMDR.Text = BitConverter.ToInt16(proc.MDR.Value, 0</w:t>
      </w:r>
      <w:proofErr w:type="gramStart"/>
      <w:r>
        <w:rPr>
          <w:rFonts w:ascii="Consolas" w:hAnsi="Consolas" w:cs="Consolas"/>
          <w:color w:val="000000"/>
          <w:kern w:val="0"/>
          <w:sz w:val="19"/>
          <w:szCs w:val="19"/>
        </w:rPr>
        <w:t>).ToString</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lblACC.Text = BitConverter.ToInt16(proc.ACC.Value, 0</w:t>
      </w:r>
      <w:proofErr w:type="gramStart"/>
      <w:r>
        <w:rPr>
          <w:rFonts w:ascii="Consolas" w:hAnsi="Consolas" w:cs="Consolas"/>
          <w:color w:val="000000"/>
          <w:kern w:val="0"/>
          <w:sz w:val="19"/>
          <w:szCs w:val="19"/>
        </w:rPr>
        <w:t>).ToString</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lblR0.Text = BitConverter.ToInt16(</w:t>
      </w:r>
      <w:proofErr w:type="gramStart"/>
      <w:r>
        <w:rPr>
          <w:rFonts w:ascii="Consolas" w:hAnsi="Consolas" w:cs="Consolas"/>
          <w:color w:val="000000"/>
          <w:kern w:val="0"/>
          <w:sz w:val="19"/>
          <w:szCs w:val="19"/>
        </w:rPr>
        <w:t>proc.RegisterBank</w:t>
      </w:r>
      <w:proofErr w:type="gramEnd"/>
      <w:r>
        <w:rPr>
          <w:rFonts w:ascii="Consolas" w:hAnsi="Consolas" w:cs="Consolas"/>
          <w:color w:val="000000"/>
          <w:kern w:val="0"/>
          <w:sz w:val="19"/>
          <w:szCs w:val="19"/>
        </w:rPr>
        <w:t>[0].Value,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lblR1.Text = BitConverter.ToInt16(</w:t>
      </w:r>
      <w:proofErr w:type="gramStart"/>
      <w:r>
        <w:rPr>
          <w:rFonts w:ascii="Consolas" w:hAnsi="Consolas" w:cs="Consolas"/>
          <w:color w:val="000000"/>
          <w:kern w:val="0"/>
          <w:sz w:val="19"/>
          <w:szCs w:val="19"/>
        </w:rPr>
        <w:t>proc.RegisterBank</w:t>
      </w:r>
      <w:proofErr w:type="gramEnd"/>
      <w:r>
        <w:rPr>
          <w:rFonts w:ascii="Consolas" w:hAnsi="Consolas" w:cs="Consolas"/>
          <w:color w:val="000000"/>
          <w:kern w:val="0"/>
          <w:sz w:val="19"/>
          <w:szCs w:val="19"/>
        </w:rPr>
        <w:t>[1].Value,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lblR2.Text = BitConverter.ToInt16(</w:t>
      </w:r>
      <w:proofErr w:type="gramStart"/>
      <w:r>
        <w:rPr>
          <w:rFonts w:ascii="Consolas" w:hAnsi="Consolas" w:cs="Consolas"/>
          <w:color w:val="000000"/>
          <w:kern w:val="0"/>
          <w:sz w:val="19"/>
          <w:szCs w:val="19"/>
        </w:rPr>
        <w:t>proc.RegisterBank</w:t>
      </w:r>
      <w:proofErr w:type="gramEnd"/>
      <w:r>
        <w:rPr>
          <w:rFonts w:ascii="Consolas" w:hAnsi="Consolas" w:cs="Consolas"/>
          <w:color w:val="000000"/>
          <w:kern w:val="0"/>
          <w:sz w:val="19"/>
          <w:szCs w:val="19"/>
        </w:rPr>
        <w:t>[2].Value,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lblR3.Text = BitConverter.ToInt16(</w:t>
      </w:r>
      <w:proofErr w:type="gramStart"/>
      <w:r>
        <w:rPr>
          <w:rFonts w:ascii="Consolas" w:hAnsi="Consolas" w:cs="Consolas"/>
          <w:color w:val="000000"/>
          <w:kern w:val="0"/>
          <w:sz w:val="19"/>
          <w:szCs w:val="19"/>
        </w:rPr>
        <w:t>proc.RegisterBank</w:t>
      </w:r>
      <w:proofErr w:type="gramEnd"/>
      <w:r>
        <w:rPr>
          <w:rFonts w:ascii="Consolas" w:hAnsi="Consolas" w:cs="Consolas"/>
          <w:color w:val="000000"/>
          <w:kern w:val="0"/>
          <w:sz w:val="19"/>
          <w:szCs w:val="19"/>
        </w:rPr>
        <w:t>[3].Value,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lblR4.Text = BitConverter.ToInt16(</w:t>
      </w:r>
      <w:proofErr w:type="gramStart"/>
      <w:r>
        <w:rPr>
          <w:rFonts w:ascii="Consolas" w:hAnsi="Consolas" w:cs="Consolas"/>
          <w:color w:val="000000"/>
          <w:kern w:val="0"/>
          <w:sz w:val="19"/>
          <w:szCs w:val="19"/>
        </w:rPr>
        <w:t>proc.RegisterBank</w:t>
      </w:r>
      <w:proofErr w:type="gramEnd"/>
      <w:r>
        <w:rPr>
          <w:rFonts w:ascii="Consolas" w:hAnsi="Consolas" w:cs="Consolas"/>
          <w:color w:val="000000"/>
          <w:kern w:val="0"/>
          <w:sz w:val="19"/>
          <w:szCs w:val="19"/>
        </w:rPr>
        <w:t>[4].Value,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lblR5.Text = BitConverter.ToInt16(</w:t>
      </w:r>
      <w:proofErr w:type="gramStart"/>
      <w:r>
        <w:rPr>
          <w:rFonts w:ascii="Consolas" w:hAnsi="Consolas" w:cs="Consolas"/>
          <w:color w:val="000000"/>
          <w:kern w:val="0"/>
          <w:sz w:val="19"/>
          <w:szCs w:val="19"/>
        </w:rPr>
        <w:t>proc.RegisterBank</w:t>
      </w:r>
      <w:proofErr w:type="gramEnd"/>
      <w:r>
        <w:rPr>
          <w:rFonts w:ascii="Consolas" w:hAnsi="Consolas" w:cs="Consolas"/>
          <w:color w:val="000000"/>
          <w:kern w:val="0"/>
          <w:sz w:val="19"/>
          <w:szCs w:val="19"/>
        </w:rPr>
        <w:t>[5].Value,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lblR6.Text = BitConverter.ToInt16(</w:t>
      </w:r>
      <w:proofErr w:type="gramStart"/>
      <w:r>
        <w:rPr>
          <w:rFonts w:ascii="Consolas" w:hAnsi="Consolas" w:cs="Consolas"/>
          <w:color w:val="000000"/>
          <w:kern w:val="0"/>
          <w:sz w:val="19"/>
          <w:szCs w:val="19"/>
        </w:rPr>
        <w:t>proc.RegisterBank</w:t>
      </w:r>
      <w:proofErr w:type="gramEnd"/>
      <w:r>
        <w:rPr>
          <w:rFonts w:ascii="Consolas" w:hAnsi="Consolas" w:cs="Consolas"/>
          <w:color w:val="000000"/>
          <w:kern w:val="0"/>
          <w:sz w:val="19"/>
          <w:szCs w:val="19"/>
        </w:rPr>
        <w:t>[6].Value,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lblR7.Text = BitConverter.ToInt16(</w:t>
      </w:r>
      <w:proofErr w:type="gramStart"/>
      <w:r>
        <w:rPr>
          <w:rFonts w:ascii="Consolas" w:hAnsi="Consolas" w:cs="Consolas"/>
          <w:color w:val="000000"/>
          <w:kern w:val="0"/>
          <w:sz w:val="19"/>
          <w:szCs w:val="19"/>
        </w:rPr>
        <w:t>proc.RegisterBank</w:t>
      </w:r>
      <w:proofErr w:type="gramEnd"/>
      <w:r>
        <w:rPr>
          <w:rFonts w:ascii="Consolas" w:hAnsi="Consolas" w:cs="Consolas"/>
          <w:color w:val="000000"/>
          <w:kern w:val="0"/>
          <w:sz w:val="19"/>
          <w:szCs w:val="19"/>
        </w:rPr>
        <w:t>[7].Value,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lblMicrocode.Text = </w:t>
      </w:r>
      <w:r>
        <w:rPr>
          <w:rFonts w:ascii="Consolas" w:hAnsi="Consolas" w:cs="Consolas"/>
          <w:color w:val="A31515"/>
          <w:kern w:val="0"/>
          <w:sz w:val="19"/>
          <w:szCs w:val="19"/>
        </w:rPr>
        <w:t>"filler"</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lblFetch.Text = </w:t>
      </w:r>
      <w:proofErr w:type="gramStart"/>
      <w:r>
        <w:rPr>
          <w:rFonts w:ascii="Consolas" w:hAnsi="Consolas" w:cs="Consolas"/>
          <w:color w:val="000000"/>
          <w:kern w:val="0"/>
          <w:sz w:val="19"/>
          <w:szCs w:val="19"/>
        </w:rPr>
        <w:t>proc.Fetching.ToString</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BtnCycleClick(</w:t>
      </w:r>
      <w:proofErr w:type="gramEnd"/>
      <w:r>
        <w:rPr>
          <w:rFonts w:ascii="Consolas" w:hAnsi="Consolas" w:cs="Consolas"/>
          <w:color w:val="0000FF"/>
          <w:kern w:val="0"/>
          <w:sz w:val="19"/>
          <w:szCs w:val="19"/>
        </w:rPr>
        <w:t>object</w:t>
      </w:r>
      <w:r>
        <w:rPr>
          <w:rFonts w:ascii="Consolas" w:hAnsi="Consolas" w:cs="Consolas"/>
          <w:color w:val="000000"/>
          <w:kern w:val="0"/>
          <w:sz w:val="19"/>
          <w:szCs w:val="19"/>
        </w:rPr>
        <w:t xml:space="preserve"> sender, System.EventArgs 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proc.Clock</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txtClockRate_</w:t>
      </w:r>
      <w:proofErr w:type="gramStart"/>
      <w:r>
        <w:rPr>
          <w:rFonts w:ascii="Consolas" w:hAnsi="Consolas" w:cs="Consolas"/>
          <w:color w:val="000000"/>
          <w:kern w:val="0"/>
          <w:sz w:val="19"/>
          <w:szCs w:val="19"/>
        </w:rPr>
        <w:t>ValueChanged(</w:t>
      </w:r>
      <w:proofErr w:type="gramEnd"/>
      <w:r>
        <w:rPr>
          <w:rFonts w:ascii="Consolas" w:hAnsi="Consolas" w:cs="Consolas"/>
          <w:color w:val="0000FF"/>
          <w:kern w:val="0"/>
          <w:sz w:val="19"/>
          <w:szCs w:val="19"/>
        </w:rPr>
        <w:t>object</w:t>
      </w:r>
      <w:r>
        <w:rPr>
          <w:rFonts w:ascii="Consolas" w:hAnsi="Consolas" w:cs="Consolas"/>
          <w:color w:val="000000"/>
          <w:kern w:val="0"/>
          <w:sz w:val="19"/>
          <w:szCs w:val="19"/>
        </w:rPr>
        <w:t xml:space="preserve"> sender, EventArgs 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lblClockrate.Text = </w:t>
      </w:r>
      <w:proofErr w:type="gramStart"/>
      <w:r>
        <w:rPr>
          <w:rFonts w:ascii="Consolas" w:hAnsi="Consolas" w:cs="Consolas"/>
          <w:color w:val="000000"/>
          <w:kern w:val="0"/>
          <w:sz w:val="19"/>
          <w:szCs w:val="19"/>
        </w:rPr>
        <w:t>txtClockRate.Value.ToString</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(txtClockRate.Value == 0) // If 0, disable timer.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timer.Enabled</w:t>
      </w:r>
      <w:proofErr w:type="gramEnd"/>
      <w:r>
        <w:rPr>
          <w:rFonts w:ascii="Consolas" w:hAnsi="Consolas" w:cs="Consolas"/>
          <w:color w:val="000000"/>
          <w:kern w:val="0"/>
          <w:sz w:val="19"/>
          <w:szCs w:val="19"/>
        </w:rPr>
        <w:t xml:space="preserve"> = </w:t>
      </w:r>
      <w:r>
        <w:rPr>
          <w:rFonts w:ascii="Consolas" w:hAnsi="Consolas" w:cs="Consolas"/>
          <w:color w:val="0000FF"/>
          <w:kern w:val="0"/>
          <w:sz w:val="19"/>
          <w:szCs w:val="19"/>
        </w:rPr>
        <w:t>false</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timer.Enabled</w:t>
      </w:r>
      <w:proofErr w:type="gramEnd"/>
      <w:r>
        <w:rPr>
          <w:rFonts w:ascii="Consolas" w:hAnsi="Consolas" w:cs="Consolas"/>
          <w:color w:val="000000"/>
          <w:kern w:val="0"/>
          <w:sz w:val="19"/>
          <w:szCs w:val="19"/>
        </w:rPr>
        <w:t xml:space="preserve"> = </w:t>
      </w:r>
      <w:r>
        <w:rPr>
          <w:rFonts w:ascii="Consolas" w:hAnsi="Consolas" w:cs="Consolas"/>
          <w:color w:val="0000FF"/>
          <w:kern w:val="0"/>
          <w:sz w:val="19"/>
          <w:szCs w:val="19"/>
        </w:rPr>
        <w:t>true</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timer.Interval</w:t>
      </w:r>
      <w:proofErr w:type="gramEnd"/>
      <w:r>
        <w:rPr>
          <w:rFonts w:ascii="Consolas" w:hAnsi="Consolas" w:cs="Consolas"/>
          <w:color w:val="000000"/>
          <w:kern w:val="0"/>
          <w:sz w:val="19"/>
          <w:szCs w:val="19"/>
        </w:rPr>
        <w:t xml:space="preserve"> = (</w:t>
      </w:r>
      <w:r>
        <w:rPr>
          <w:rFonts w:ascii="Consolas" w:hAnsi="Consolas" w:cs="Consolas"/>
          <w:color w:val="0000FF"/>
          <w:kern w:val="0"/>
          <w:sz w:val="19"/>
          <w:szCs w:val="19"/>
        </w:rPr>
        <w:t>int</w:t>
      </w:r>
      <w:r>
        <w:rPr>
          <w:rFonts w:ascii="Consolas" w:hAnsi="Consolas" w:cs="Consolas"/>
          <w:color w:val="000000"/>
          <w:kern w:val="0"/>
          <w:sz w:val="19"/>
          <w:szCs w:val="19"/>
        </w:rPr>
        <w:t>) ((1 / txtClockRate.Value) * 1000);</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D675C5" w:rsidRDefault="00D675C5" w:rsidP="00D675C5">
      <w:pPr>
        <w:ind w:firstLine="0"/>
      </w:pPr>
    </w:p>
    <w:p w:rsidR="00D675C5" w:rsidRDefault="00D675C5" w:rsidP="00D675C5">
      <w:pPr>
        <w:pStyle w:val="Heading3"/>
      </w:pPr>
      <w:bookmarkStart w:id="86" w:name="_Toc5107090"/>
      <w:r>
        <w:t>Processor.cs</w:t>
      </w:r>
      <w:bookmarkEnd w:id="86"/>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System.Collections.Generic</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EPS.Components;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EPS.Instructions;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Possible acceptable memory modes.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enum</w:t>
      </w:r>
      <w:r>
        <w:rPr>
          <w:rFonts w:ascii="Consolas" w:hAnsi="Consolas" w:cs="Consolas"/>
          <w:color w:val="000000"/>
          <w:kern w:val="0"/>
          <w:sz w:val="19"/>
          <w:szCs w:val="19"/>
        </w:rPr>
        <w:t xml:space="preserve"> </w:t>
      </w:r>
      <w:r>
        <w:rPr>
          <w:rFonts w:ascii="Consolas" w:hAnsi="Consolas" w:cs="Consolas"/>
          <w:color w:val="2B91AF"/>
          <w:kern w:val="0"/>
          <w:sz w:val="19"/>
          <w:szCs w:val="19"/>
        </w:rPr>
        <w:t>MemoryMode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Immediate,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Direct,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Provided to instructions as context for the execution.</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struct</w:t>
      </w:r>
      <w:r>
        <w:rPr>
          <w:rFonts w:ascii="Consolas" w:hAnsi="Consolas" w:cs="Consolas"/>
          <w:color w:val="000000"/>
          <w:kern w:val="0"/>
          <w:sz w:val="19"/>
          <w:szCs w:val="19"/>
        </w:rPr>
        <w:t xml:space="preserve"> </w:t>
      </w:r>
      <w:r>
        <w:rPr>
          <w:rFonts w:ascii="Consolas" w:hAnsi="Consolas" w:cs="Consolas"/>
          <w:color w:val="2B91AF"/>
          <w:kern w:val="0"/>
          <w:sz w:val="19"/>
          <w:szCs w:val="19"/>
        </w:rPr>
        <w:t>ProcessorExecutionContext</w:t>
      </w: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FullInstruction;</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Opcode;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MemoryMode MemoryMode;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Processor Proc;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StageCount;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Register RegA;</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Register RegB;</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xml:space="preserve">? Immediate; </w:t>
      </w:r>
      <w:r>
        <w:rPr>
          <w:rFonts w:ascii="Consolas" w:hAnsi="Consolas" w:cs="Consolas"/>
          <w:color w:val="008000"/>
          <w:kern w:val="0"/>
          <w:sz w:val="19"/>
          <w:szCs w:val="19"/>
        </w:rPr>
        <w:t>//16bit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ushort</w:t>
      </w:r>
      <w:r>
        <w:rPr>
          <w:rFonts w:ascii="Consolas" w:hAnsi="Consolas" w:cs="Consolas"/>
          <w:color w:val="000000"/>
          <w:kern w:val="0"/>
          <w:sz w:val="19"/>
          <w:szCs w:val="19"/>
        </w:rPr>
        <w:t xml:space="preserve">? MemoryAddress; </w:t>
      </w:r>
      <w:r>
        <w:rPr>
          <w:rFonts w:ascii="Consolas" w:hAnsi="Consolas" w:cs="Consolas"/>
          <w:color w:val="008000"/>
          <w:kern w:val="0"/>
          <w:sz w:val="19"/>
          <w:szCs w:val="19"/>
        </w:rPr>
        <w:t>//16bit unsigned</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Processor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InstructionSet InstructionSet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InstructionSet(</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Bus SystemBus;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CIR;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PC;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MDR;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MAR;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ACC;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ALU ALU;</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Components.MemoryBank MemoryBank;</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Register[</w:t>
      </w:r>
      <w:proofErr w:type="gramEnd"/>
      <w:r>
        <w:rPr>
          <w:rFonts w:ascii="Consolas" w:hAnsi="Consolas" w:cs="Consolas"/>
          <w:color w:val="000000"/>
          <w:kern w:val="0"/>
          <w:sz w:val="19"/>
          <w:szCs w:val="19"/>
        </w:rPr>
        <w:t xml:space="preserve">] RegisterBank = </w:t>
      </w:r>
      <w:r>
        <w:rPr>
          <w:rFonts w:ascii="Consolas" w:hAnsi="Consolas" w:cs="Consolas"/>
          <w:color w:val="0000FF"/>
          <w:kern w:val="0"/>
          <w:sz w:val="19"/>
          <w:szCs w:val="19"/>
        </w:rPr>
        <w:t>new</w:t>
      </w:r>
      <w:r>
        <w:rPr>
          <w:rFonts w:ascii="Consolas" w:hAnsi="Consolas" w:cs="Consolas"/>
          <w:color w:val="000000"/>
          <w:kern w:val="0"/>
          <w:sz w:val="19"/>
          <w:szCs w:val="19"/>
        </w:rPr>
        <w:t xml:space="preserve"> Register[256];</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bool</w:t>
      </w:r>
      <w:r>
        <w:rPr>
          <w:rFonts w:ascii="Consolas" w:hAnsi="Consolas" w:cs="Consolas"/>
          <w:color w:val="000000"/>
          <w:kern w:val="0"/>
          <w:sz w:val="19"/>
          <w:szCs w:val="19"/>
        </w:rPr>
        <w:t xml:space="preserve"> Fetching = </w:t>
      </w:r>
      <w:r>
        <w:rPr>
          <w:rFonts w:ascii="Consolas" w:hAnsi="Consolas" w:cs="Consolas"/>
          <w:color w:val="0000FF"/>
          <w:kern w:val="0"/>
          <w:sz w:val="19"/>
          <w:szCs w:val="19"/>
        </w:rPr>
        <w:t>true</w:t>
      </w:r>
      <w:r>
        <w:rPr>
          <w:rFonts w:ascii="Consolas" w:hAnsi="Consolas" w:cs="Consolas"/>
          <w:color w:val="000000"/>
          <w:kern w:val="0"/>
          <w:sz w:val="19"/>
          <w:szCs w:val="19"/>
        </w:rPr>
        <w:t xml:space="preserve">; </w:t>
      </w:r>
      <w:r>
        <w:rPr>
          <w:rFonts w:ascii="Consolas" w:hAnsi="Consolas" w:cs="Consolas"/>
          <w:color w:val="008000"/>
          <w:kern w:val="0"/>
          <w:sz w:val="19"/>
          <w:szCs w:val="19"/>
        </w:rPr>
        <w:t>// true for fetch, false for execute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Instruction Fetch = </w:t>
      </w:r>
      <w:r>
        <w:rPr>
          <w:rFonts w:ascii="Consolas" w:hAnsi="Consolas" w:cs="Consolas"/>
          <w:color w:val="0000FF"/>
          <w:kern w:val="0"/>
          <w:sz w:val="19"/>
          <w:szCs w:val="19"/>
        </w:rPr>
        <w:t>new</w:t>
      </w:r>
      <w:r>
        <w:rPr>
          <w:rFonts w:ascii="Consolas" w:hAnsi="Consolas" w:cs="Consolas"/>
          <w:color w:val="000000"/>
          <w:kern w:val="0"/>
          <w:sz w:val="19"/>
          <w:szCs w:val="19"/>
        </w:rPr>
        <w:t xml:space="preserve"> Instruction</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InstructionStages = </w:t>
      </w:r>
      <w:r>
        <w:rPr>
          <w:rFonts w:ascii="Consolas" w:hAnsi="Consolas" w:cs="Consolas"/>
          <w:color w:val="0000FF"/>
          <w:kern w:val="0"/>
          <w:sz w:val="19"/>
          <w:szCs w:val="19"/>
        </w:rPr>
        <w:t>new</w:t>
      </w:r>
      <w:r>
        <w:rPr>
          <w:rFonts w:ascii="Consolas" w:hAnsi="Consolas" w:cs="Consolas"/>
          <w:color w:val="000000"/>
          <w:kern w:val="0"/>
          <w:sz w:val="19"/>
          <w:szCs w:val="19"/>
        </w:rPr>
        <w:t xml:space="preserve"> List&lt;InstructionStage&gt; </w:t>
      </w:r>
      <w:r>
        <w:rPr>
          <w:rFonts w:ascii="Consolas" w:hAnsi="Consolas" w:cs="Consolas"/>
          <w:color w:val="008000"/>
          <w:kern w:val="0"/>
          <w:sz w:val="19"/>
          <w:szCs w:val="19"/>
        </w:rPr>
        <w:t>//Microcode for the Fetch instruction</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 ctx) =&gt; </w:t>
      </w:r>
      <w:r>
        <w:rPr>
          <w:rFonts w:ascii="Consolas" w:hAnsi="Consolas" w:cs="Consolas"/>
          <w:color w:val="008000"/>
          <w:kern w:val="0"/>
          <w:sz w:val="19"/>
          <w:szCs w:val="19"/>
        </w:rPr>
        <w:t>//0</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w:t>
      </w:r>
      <w:proofErr w:type="gramStart"/>
      <w:r>
        <w:rPr>
          <w:rFonts w:ascii="Consolas" w:hAnsi="Consolas" w:cs="Consolas"/>
          <w:color w:val="000000"/>
          <w:kern w:val="0"/>
          <w:sz w:val="19"/>
          <w:szCs w:val="19"/>
        </w:rPr>
        <w:t>PC.SetFlag</w:t>
      </w:r>
      <w:proofErr w:type="gramEnd"/>
      <w:r>
        <w:rPr>
          <w:rFonts w:ascii="Consolas" w:hAnsi="Consolas" w:cs="Consolas"/>
          <w:color w:val="000000"/>
          <w:kern w:val="0"/>
          <w:sz w:val="19"/>
          <w:szCs w:val="19"/>
        </w:rPr>
        <w:t xml:space="preserve">(BusFlags.Read); </w:t>
      </w:r>
      <w:r>
        <w:rPr>
          <w:rFonts w:ascii="Consolas" w:hAnsi="Consolas" w:cs="Consolas"/>
          <w:color w:val="008000"/>
          <w:kern w:val="0"/>
          <w:sz w:val="19"/>
          <w:szCs w:val="19"/>
        </w:rPr>
        <w:t>// PC -&gt; MAR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proc.MAR.SetFlag(BusFlags.Write);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proc.ALU.SetMode(ALUModes.IncrementWord); </w:t>
      </w:r>
      <w:r>
        <w:rPr>
          <w:rFonts w:ascii="Consolas" w:hAnsi="Consolas" w:cs="Consolas"/>
          <w:color w:val="008000"/>
          <w:kern w:val="0"/>
          <w:sz w:val="19"/>
          <w:szCs w:val="19"/>
        </w:rPr>
        <w:t>// Increment value and store in ACC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proc.MemoryBank.SetFlag</w:t>
      </w:r>
      <w:proofErr w:type="gramEnd"/>
      <w:r>
        <w:rPr>
          <w:rFonts w:ascii="Consolas" w:hAnsi="Consolas" w:cs="Consolas"/>
          <w:color w:val="000000"/>
          <w:kern w:val="0"/>
          <w:sz w:val="19"/>
          <w:szCs w:val="19"/>
        </w:rPr>
        <w:t>(MemoryFlags.Read);</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proc.MemoryBank.SetFlag</w:t>
      </w:r>
      <w:proofErr w:type="gramEnd"/>
      <w:r>
        <w:rPr>
          <w:rFonts w:ascii="Consolas" w:hAnsi="Consolas" w:cs="Consolas"/>
          <w:color w:val="000000"/>
          <w:kern w:val="0"/>
          <w:sz w:val="19"/>
          <w:szCs w:val="19"/>
        </w:rPr>
        <w:t>(MemoryFlags.TwoBytes);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null</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 ctx) =&gt; </w:t>
      </w:r>
      <w:r>
        <w:rPr>
          <w:rFonts w:ascii="Consolas" w:hAnsi="Consolas" w:cs="Consolas"/>
          <w:color w:val="008000"/>
          <w:kern w:val="0"/>
          <w:sz w:val="19"/>
          <w:szCs w:val="19"/>
        </w:rPr>
        <w:t>//1</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proc.MDR.SetFlag(BusFlags.Read); </w:t>
      </w:r>
      <w:r>
        <w:rPr>
          <w:rFonts w:ascii="Consolas" w:hAnsi="Consolas" w:cs="Consolas"/>
          <w:color w:val="008000"/>
          <w:kern w:val="0"/>
          <w:sz w:val="19"/>
          <w:szCs w:val="19"/>
        </w:rPr>
        <w:t>// MDR -&gt; CIR/ALU</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proc.CIR.SetFlag(BusFlags.Write);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null</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 ctx) =&gt; </w:t>
      </w:r>
      <w:r>
        <w:rPr>
          <w:rFonts w:ascii="Consolas" w:hAnsi="Consolas" w:cs="Consolas"/>
          <w:color w:val="008000"/>
          <w:kern w:val="0"/>
          <w:sz w:val="19"/>
          <w:szCs w:val="19"/>
        </w:rPr>
        <w:t>//2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proc.ACC.SetFlag(BusFlags.Read); </w:t>
      </w:r>
      <w:r>
        <w:rPr>
          <w:rFonts w:ascii="Consolas" w:hAnsi="Consolas" w:cs="Consolas"/>
          <w:color w:val="008000"/>
          <w:kern w:val="0"/>
          <w:sz w:val="19"/>
          <w:szCs w:val="19"/>
        </w:rPr>
        <w:t>// ACC -&gt; MAR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proc.MAR.SetFlag(BusFlags.Write);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proc.MemoryBank.SetFlag</w:t>
      </w:r>
      <w:proofErr w:type="gramEnd"/>
      <w:r>
        <w:rPr>
          <w:rFonts w:ascii="Consolas" w:hAnsi="Consolas" w:cs="Consolas"/>
          <w:color w:val="000000"/>
          <w:kern w:val="0"/>
          <w:sz w:val="19"/>
          <w:szCs w:val="19"/>
        </w:rPr>
        <w:t>(MemoryFlags.Read);</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proc.MemoryBank.SetFlag</w:t>
      </w:r>
      <w:proofErr w:type="gramEnd"/>
      <w:r>
        <w:rPr>
          <w:rFonts w:ascii="Consolas" w:hAnsi="Consolas" w:cs="Consolas"/>
          <w:color w:val="000000"/>
          <w:kern w:val="0"/>
          <w:sz w:val="19"/>
          <w:szCs w:val="19"/>
        </w:rPr>
        <w:t>(MemoryFlags.TwoBytes);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proc.ALU.SetMode(ALUModes.IncrementWord); </w:t>
      </w:r>
      <w:r>
        <w:rPr>
          <w:rFonts w:ascii="Consolas" w:hAnsi="Consolas" w:cs="Consolas"/>
          <w:color w:val="008000"/>
          <w:kern w:val="0"/>
          <w:sz w:val="19"/>
          <w:szCs w:val="19"/>
        </w:rPr>
        <w:t>// Increment value and store in ACC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null</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 ctx) =&gt; </w:t>
      </w:r>
      <w:r>
        <w:rPr>
          <w:rFonts w:ascii="Consolas" w:hAnsi="Consolas" w:cs="Consolas"/>
          <w:color w:val="008000"/>
          <w:kern w:val="0"/>
          <w:sz w:val="19"/>
          <w:szCs w:val="19"/>
        </w:rPr>
        <w:t>//3</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proc.MDR.SetFlag(BusFlags.Read); </w:t>
      </w:r>
      <w:r>
        <w:rPr>
          <w:rFonts w:ascii="Consolas" w:hAnsi="Consolas" w:cs="Consolas"/>
          <w:color w:val="008000"/>
          <w:kern w:val="0"/>
          <w:sz w:val="19"/>
          <w:szCs w:val="19"/>
        </w:rPr>
        <w:t>// MDR -&gt; CIR Second word</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proc.CIR.SetFlag(BusFlags.SecondWord);</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proc.CIR.SetFlag(BusFlags.Write);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null</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 ctx) =&gt; </w:t>
      </w:r>
      <w:r>
        <w:rPr>
          <w:rFonts w:ascii="Consolas" w:hAnsi="Consolas" w:cs="Consolas"/>
          <w:color w:val="008000"/>
          <w:kern w:val="0"/>
          <w:sz w:val="19"/>
          <w:szCs w:val="19"/>
        </w:rPr>
        <w:t>//4</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proc.ACC.SetFlag(BusFlags.Read); </w:t>
      </w:r>
      <w:r>
        <w:rPr>
          <w:rFonts w:ascii="Consolas" w:hAnsi="Consolas" w:cs="Consolas"/>
          <w:color w:val="008000"/>
          <w:kern w:val="0"/>
          <w:sz w:val="19"/>
          <w:szCs w:val="19"/>
        </w:rPr>
        <w:t>// ACC -&gt; PC. PC is now fully incremented 2 words.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proc.</w:t>
      </w:r>
      <w:proofErr w:type="gramStart"/>
      <w:r>
        <w:rPr>
          <w:rFonts w:ascii="Consolas" w:hAnsi="Consolas" w:cs="Consolas"/>
          <w:color w:val="000000"/>
          <w:kern w:val="0"/>
          <w:sz w:val="19"/>
          <w:szCs w:val="19"/>
        </w:rPr>
        <w:t>PC.SetFlag</w:t>
      </w:r>
      <w:proofErr w:type="gramEnd"/>
      <w:r>
        <w:rPr>
          <w:rFonts w:ascii="Consolas" w:hAnsi="Consolas" w:cs="Consolas"/>
          <w:color w:val="000000"/>
          <w:kern w:val="0"/>
          <w:sz w:val="19"/>
          <w:szCs w:val="19"/>
        </w:rPr>
        <w:t>(BusFlags.Write);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null</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Processor(</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SystemBus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Bus(</w:t>
      </w:r>
      <w:proofErr w:type="gramEnd"/>
      <w:r>
        <w:rPr>
          <w:rFonts w:ascii="Consolas" w:hAnsi="Consolas" w:cs="Consolas"/>
          <w:color w:val="000000"/>
          <w:kern w:val="0"/>
          <w:sz w:val="19"/>
          <w:szCs w:val="19"/>
        </w:rPr>
        <w:t>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CIR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Register(</w:t>
      </w:r>
      <w:proofErr w:type="gramEnd"/>
      <w:r>
        <w:rPr>
          <w:rFonts w:ascii="Consolas" w:hAnsi="Consolas" w:cs="Consolas"/>
          <w:color w:val="0000FF"/>
          <w:kern w:val="0"/>
          <w:sz w:val="19"/>
          <w:szCs w:val="19"/>
        </w:rPr>
        <w:t>this</w:t>
      </w:r>
      <w:r>
        <w:rPr>
          <w:rFonts w:ascii="Consolas" w:hAnsi="Consolas" w:cs="Consolas"/>
          <w:color w:val="000000"/>
          <w:kern w:val="0"/>
          <w:sz w:val="19"/>
          <w:szCs w:val="19"/>
        </w:rPr>
        <w:t xml:space="preserve">, SystemBus, 4); </w:t>
      </w:r>
      <w:r>
        <w:rPr>
          <w:rFonts w:ascii="Consolas" w:hAnsi="Consolas" w:cs="Consolas"/>
          <w:color w:val="008000"/>
          <w:kern w:val="0"/>
          <w:sz w:val="19"/>
          <w:szCs w:val="19"/>
        </w:rPr>
        <w:t>// Instructions have 2 words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PC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Register(</w:t>
      </w:r>
      <w:proofErr w:type="gramEnd"/>
      <w:r>
        <w:rPr>
          <w:rFonts w:ascii="Consolas" w:hAnsi="Consolas" w:cs="Consolas"/>
          <w:color w:val="0000FF"/>
          <w:kern w:val="0"/>
          <w:sz w:val="19"/>
          <w:szCs w:val="19"/>
        </w:rPr>
        <w:t>this</w:t>
      </w:r>
      <w:r>
        <w:rPr>
          <w:rFonts w:ascii="Consolas" w:hAnsi="Consolas" w:cs="Consolas"/>
          <w:color w:val="000000"/>
          <w:kern w:val="0"/>
          <w:sz w:val="19"/>
          <w:szCs w:val="19"/>
        </w:rPr>
        <w:t>, SystemBus, 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MDR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Register(</w:t>
      </w:r>
      <w:proofErr w:type="gramEnd"/>
      <w:r>
        <w:rPr>
          <w:rFonts w:ascii="Consolas" w:hAnsi="Consolas" w:cs="Consolas"/>
          <w:color w:val="0000FF"/>
          <w:kern w:val="0"/>
          <w:sz w:val="19"/>
          <w:szCs w:val="19"/>
        </w:rPr>
        <w:t>this</w:t>
      </w:r>
      <w:r>
        <w:rPr>
          <w:rFonts w:ascii="Consolas" w:hAnsi="Consolas" w:cs="Consolas"/>
          <w:color w:val="000000"/>
          <w:kern w:val="0"/>
          <w:sz w:val="19"/>
          <w:szCs w:val="19"/>
        </w:rPr>
        <w:t>, SystemBus, 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MAR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Register(</w:t>
      </w:r>
      <w:proofErr w:type="gramEnd"/>
      <w:r>
        <w:rPr>
          <w:rFonts w:ascii="Consolas" w:hAnsi="Consolas" w:cs="Consolas"/>
          <w:color w:val="0000FF"/>
          <w:kern w:val="0"/>
          <w:sz w:val="19"/>
          <w:szCs w:val="19"/>
        </w:rPr>
        <w:t>this</w:t>
      </w:r>
      <w:r>
        <w:rPr>
          <w:rFonts w:ascii="Consolas" w:hAnsi="Consolas" w:cs="Consolas"/>
          <w:color w:val="000000"/>
          <w:kern w:val="0"/>
          <w:sz w:val="19"/>
          <w:szCs w:val="19"/>
        </w:rPr>
        <w:t>, SystemBus, 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ACC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Register(</w:t>
      </w:r>
      <w:proofErr w:type="gramEnd"/>
      <w:r>
        <w:rPr>
          <w:rFonts w:ascii="Consolas" w:hAnsi="Consolas" w:cs="Consolas"/>
          <w:color w:val="0000FF"/>
          <w:kern w:val="0"/>
          <w:sz w:val="19"/>
          <w:szCs w:val="19"/>
        </w:rPr>
        <w:t>this</w:t>
      </w:r>
      <w:r>
        <w:rPr>
          <w:rFonts w:ascii="Consolas" w:hAnsi="Consolas" w:cs="Consolas"/>
          <w:color w:val="000000"/>
          <w:kern w:val="0"/>
          <w:sz w:val="19"/>
          <w:szCs w:val="19"/>
        </w:rPr>
        <w:t xml:space="preserve">, SystemBus, 2); </w:t>
      </w:r>
      <w:r>
        <w:rPr>
          <w:rFonts w:ascii="Consolas" w:hAnsi="Consolas" w:cs="Consolas"/>
          <w:color w:val="008000"/>
          <w:kern w:val="0"/>
          <w:sz w:val="19"/>
          <w:szCs w:val="19"/>
        </w:rPr>
        <w:t>// TODO: Ensure Accumulator is referencable by instructions as a User register.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ALU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ALU(</w:t>
      </w:r>
      <w:proofErr w:type="gramEnd"/>
      <w:r>
        <w:rPr>
          <w:rFonts w:ascii="Consolas" w:hAnsi="Consolas" w:cs="Consolas"/>
          <w:color w:val="0000FF"/>
          <w:kern w:val="0"/>
          <w:sz w:val="19"/>
          <w:szCs w:val="19"/>
        </w:rPr>
        <w:t>this</w:t>
      </w:r>
      <w:r>
        <w:rPr>
          <w:rFonts w:ascii="Consolas" w:hAnsi="Consolas" w:cs="Consolas"/>
          <w:color w:val="000000"/>
          <w:kern w:val="0"/>
          <w:sz w:val="19"/>
          <w:szCs w:val="19"/>
        </w:rPr>
        <w:t>, SystemBus, ACC);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 = 0; i &lt; 8; i++)</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RegisterBank[i]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Register(</w:t>
      </w:r>
      <w:proofErr w:type="gramEnd"/>
      <w:r>
        <w:rPr>
          <w:rFonts w:ascii="Consolas" w:hAnsi="Consolas" w:cs="Consolas"/>
          <w:color w:val="0000FF"/>
          <w:kern w:val="0"/>
          <w:sz w:val="19"/>
          <w:szCs w:val="19"/>
        </w:rPr>
        <w:t>this</w:t>
      </w:r>
      <w:r>
        <w:rPr>
          <w:rFonts w:ascii="Consolas" w:hAnsi="Consolas" w:cs="Consolas"/>
          <w:color w:val="000000"/>
          <w:kern w:val="0"/>
          <w:sz w:val="19"/>
          <w:szCs w:val="19"/>
        </w:rPr>
        <w:t xml:space="preserve">, SystemBus, 2); </w:t>
      </w:r>
      <w:r>
        <w:rPr>
          <w:rFonts w:ascii="Consolas" w:hAnsi="Consolas" w:cs="Consolas"/>
          <w:color w:val="008000"/>
          <w:kern w:val="0"/>
          <w:sz w:val="19"/>
          <w:szCs w:val="19"/>
        </w:rPr>
        <w:t>// Generate general registers.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RegisterBank[0b1000_0000] = CIR; </w:t>
      </w:r>
      <w:r>
        <w:rPr>
          <w:rFonts w:ascii="Consolas" w:hAnsi="Consolas" w:cs="Consolas"/>
          <w:color w:val="008000"/>
          <w:kern w:val="0"/>
          <w:sz w:val="19"/>
          <w:szCs w:val="19"/>
        </w:rPr>
        <w:t>// Set special registers.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RegisterBank[0b1000_0001] = PC;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RegisterBank[0b1000_0010] = MDR;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RegisterBank[0b1000_0011] = MAR;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RegisterBank[0b1000_0100] = ACC;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MemoryBank = </w:t>
      </w:r>
      <w:r>
        <w:rPr>
          <w:rFonts w:ascii="Consolas" w:hAnsi="Consolas" w:cs="Consolas"/>
          <w:color w:val="0000FF"/>
          <w:kern w:val="0"/>
          <w:sz w:val="19"/>
          <w:szCs w:val="19"/>
        </w:rPr>
        <w:t>new</w:t>
      </w:r>
      <w:r>
        <w:rPr>
          <w:rFonts w:ascii="Consolas" w:hAnsi="Consolas" w:cs="Consolas"/>
          <w:color w:val="000000"/>
          <w:kern w:val="0"/>
          <w:sz w:val="19"/>
          <w:szCs w:val="19"/>
        </w:rPr>
        <w:t xml:space="preserve"> Components.MemoryBank(</w:t>
      </w:r>
      <w:r>
        <w:rPr>
          <w:rFonts w:ascii="Consolas" w:hAnsi="Consolas" w:cs="Consolas"/>
          <w:color w:val="0000FF"/>
          <w:kern w:val="0"/>
          <w:sz w:val="19"/>
          <w:szCs w:val="19"/>
        </w:rPr>
        <w:t>this</w:t>
      </w:r>
      <w:r>
        <w:rPr>
          <w:rFonts w:ascii="Consolas" w:hAnsi="Consolas" w:cs="Consolas"/>
          <w:color w:val="000000"/>
          <w:kern w:val="0"/>
          <w:sz w:val="19"/>
          <w:szCs w:val="19"/>
        </w:rPr>
        <w:t>, MDR, MAR);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Setup events and delegates.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event</w:t>
      </w:r>
      <w:r>
        <w:rPr>
          <w:rFonts w:ascii="Consolas" w:hAnsi="Consolas" w:cs="Consolas"/>
          <w:color w:val="000000"/>
          <w:kern w:val="0"/>
          <w:sz w:val="19"/>
          <w:szCs w:val="19"/>
        </w:rPr>
        <w:t xml:space="preserve"> ClockRisingHandler ClockRising;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event</w:t>
      </w:r>
      <w:r>
        <w:rPr>
          <w:rFonts w:ascii="Consolas" w:hAnsi="Consolas" w:cs="Consolas"/>
          <w:color w:val="000000"/>
          <w:kern w:val="0"/>
          <w:sz w:val="19"/>
          <w:szCs w:val="19"/>
        </w:rPr>
        <w:t xml:space="preserve"> ClockFallingHandler ClockFalling;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event</w:t>
      </w:r>
      <w:r>
        <w:rPr>
          <w:rFonts w:ascii="Consolas" w:hAnsi="Consolas" w:cs="Consolas"/>
          <w:color w:val="000000"/>
          <w:kern w:val="0"/>
          <w:sz w:val="19"/>
          <w:szCs w:val="19"/>
        </w:rPr>
        <w:t xml:space="preserve"> UpdateUIHandler UpdateUI;</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delegate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ClockRisingHandler</w:t>
      </w:r>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delegate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ClockFallingHandler</w:t>
      </w:r>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delegate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UpdateUIHandler</w:t>
      </w:r>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Clock(</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ctx = </w:t>
      </w:r>
      <w:r>
        <w:rPr>
          <w:rFonts w:ascii="Consolas" w:hAnsi="Consolas" w:cs="Consolas"/>
          <w:color w:val="0000FF"/>
          <w:kern w:val="0"/>
          <w:sz w:val="19"/>
          <w:szCs w:val="19"/>
        </w:rPr>
        <w:t>new</w:t>
      </w:r>
      <w:r>
        <w:rPr>
          <w:rFonts w:ascii="Consolas" w:hAnsi="Consolas" w:cs="Consolas"/>
          <w:color w:val="000000"/>
          <w:kern w:val="0"/>
          <w:sz w:val="19"/>
          <w:szCs w:val="19"/>
        </w:rPr>
        <w:t xml:space="preserve"> ProcessorExecutionContext </w:t>
      </w:r>
      <w:r>
        <w:rPr>
          <w:rFonts w:ascii="Consolas" w:hAnsi="Consolas" w:cs="Consolas"/>
          <w:color w:val="008000"/>
          <w:kern w:val="0"/>
          <w:sz w:val="19"/>
          <w:szCs w:val="19"/>
        </w:rPr>
        <w:t>// Setup execution context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FullInstruction = CIR.Value[0],</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Opcode = CIR.Value[0] &amp; 0b0011_1111,</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MemoryMode = (MemoryMode) ((CIR.Value[0] &amp; 0b1100_0000) &gt;&gt; 6),</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 = </w:t>
      </w:r>
      <w:r>
        <w:rPr>
          <w:rFonts w:ascii="Consolas" w:hAnsi="Consolas" w:cs="Consolas"/>
          <w:color w:val="0000FF"/>
          <w:kern w:val="0"/>
          <w:sz w:val="19"/>
          <w:szCs w:val="19"/>
        </w:rPr>
        <w:t>this</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RegA = </w:t>
      </w:r>
      <w:proofErr w:type="gramStart"/>
      <w:r>
        <w:rPr>
          <w:rFonts w:ascii="Consolas" w:hAnsi="Consolas" w:cs="Consolas"/>
          <w:color w:val="000000"/>
          <w:kern w:val="0"/>
          <w:sz w:val="19"/>
          <w:szCs w:val="19"/>
        </w:rPr>
        <w:t>RegisterBank[</w:t>
      </w:r>
      <w:proofErr w:type="gramEnd"/>
      <w:r>
        <w:rPr>
          <w:rFonts w:ascii="Consolas" w:hAnsi="Consolas" w:cs="Consolas"/>
          <w:color w:val="000000"/>
          <w:kern w:val="0"/>
          <w:sz w:val="19"/>
          <w:szCs w:val="19"/>
        </w:rPr>
        <w:t>CIR.Value[1]]</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Setup execution context for specific memorymode.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ctx.MemoryMode</w:t>
      </w:r>
      <w:proofErr w:type="gramEnd"/>
      <w:r>
        <w:rPr>
          <w:rFonts w:ascii="Consolas" w:hAnsi="Consolas" w:cs="Consolas"/>
          <w:color w:val="000000"/>
          <w:kern w:val="0"/>
          <w:sz w:val="19"/>
          <w:szCs w:val="19"/>
        </w:rPr>
        <w:t xml:space="preserve"> == MemoryMode.Register)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ctx.RegB</w:t>
      </w:r>
      <w:proofErr w:type="gramEnd"/>
      <w:r>
        <w:rPr>
          <w:rFonts w:ascii="Consolas" w:hAnsi="Consolas" w:cs="Consolas"/>
          <w:color w:val="000000"/>
          <w:kern w:val="0"/>
          <w:sz w:val="19"/>
          <w:szCs w:val="19"/>
        </w:rPr>
        <w:t xml:space="preserve"> = RegisterBank[CIR.Value[2]];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ctx.MemoryMode</w:t>
      </w:r>
      <w:proofErr w:type="gramEnd"/>
      <w:r>
        <w:rPr>
          <w:rFonts w:ascii="Consolas" w:hAnsi="Consolas" w:cs="Consolas"/>
          <w:color w:val="000000"/>
          <w:kern w:val="0"/>
          <w:sz w:val="19"/>
          <w:szCs w:val="19"/>
        </w:rPr>
        <w:t xml:space="preserve"> == MemoryMode.Immediate)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ctx.Immediate</w:t>
      </w:r>
      <w:proofErr w:type="gramEnd"/>
      <w:r>
        <w:rPr>
          <w:rFonts w:ascii="Consolas" w:hAnsi="Consolas" w:cs="Consolas"/>
          <w:color w:val="000000"/>
          <w:kern w:val="0"/>
          <w:sz w:val="19"/>
          <w:szCs w:val="19"/>
        </w:rPr>
        <w:t xml:space="preserve"> = BitConverter.ToInt16(CIR.Value, 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ctx.MemoryMode</w:t>
      </w:r>
      <w:proofErr w:type="gramEnd"/>
      <w:r>
        <w:rPr>
          <w:rFonts w:ascii="Consolas" w:hAnsi="Consolas" w:cs="Consolas"/>
          <w:color w:val="000000"/>
          <w:kern w:val="0"/>
          <w:sz w:val="19"/>
          <w:szCs w:val="19"/>
        </w:rPr>
        <w:t xml:space="preserve"> == MemoryMode.Direct)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ctx.MemoryAddress</w:t>
      </w:r>
      <w:proofErr w:type="gramEnd"/>
      <w:r>
        <w:rPr>
          <w:rFonts w:ascii="Consolas" w:hAnsi="Consolas" w:cs="Consolas"/>
          <w:color w:val="000000"/>
          <w:kern w:val="0"/>
          <w:sz w:val="19"/>
          <w:szCs w:val="19"/>
        </w:rPr>
        <w:t xml:space="preserve"> = BitConverter.ToUInt16(CIR.Value, 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Main execution logic.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(Fetching)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Fetching </w:t>
      </w:r>
      <w:proofErr w:type="gramStart"/>
      <w:r>
        <w:rPr>
          <w:rFonts w:ascii="Consolas" w:hAnsi="Consolas" w:cs="Consolas"/>
          <w:color w:val="000000"/>
          <w:kern w:val="0"/>
          <w:sz w:val="19"/>
          <w:szCs w:val="19"/>
        </w:rPr>
        <w:t>= !</w:t>
      </w:r>
      <w:proofErr w:type="gramEnd"/>
      <w:r>
        <w:rPr>
          <w:rFonts w:ascii="Consolas" w:hAnsi="Consolas" w:cs="Consolas"/>
          <w:color w:val="000000"/>
          <w:kern w:val="0"/>
          <w:sz w:val="19"/>
          <w:szCs w:val="19"/>
        </w:rPr>
        <w:t>Fetch.Execute(ctx);</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currentInstruction = InstructionSet.Instructions[</w:t>
      </w:r>
      <w:proofErr w:type="gramStart"/>
      <w:r>
        <w:rPr>
          <w:rFonts w:ascii="Consolas" w:hAnsi="Consolas" w:cs="Consolas"/>
          <w:color w:val="000000"/>
          <w:kern w:val="0"/>
          <w:sz w:val="19"/>
          <w:szCs w:val="19"/>
        </w:rPr>
        <w:t>ctx.Opcode</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 InstructionSet.Instructions[0]; </w:t>
      </w:r>
      <w:r>
        <w:rPr>
          <w:rFonts w:ascii="Consolas" w:hAnsi="Consolas" w:cs="Consolas"/>
          <w:color w:val="008000"/>
          <w:kern w:val="0"/>
          <w:sz w:val="19"/>
          <w:szCs w:val="19"/>
        </w:rPr>
        <w:t>//Fallback to NOP if instruction does not exist.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Fetching = currentInstruction.Execute(ctx);</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ClockRising(</w:t>
      </w:r>
      <w:proofErr w:type="gramEnd"/>
      <w:r>
        <w:rPr>
          <w:rFonts w:ascii="Consolas" w:hAnsi="Consolas" w:cs="Consolas"/>
          <w:color w:val="000000"/>
          <w:kern w:val="0"/>
          <w:sz w:val="19"/>
          <w:szCs w:val="19"/>
        </w:rPr>
        <w:t xml:space="preserve">); </w:t>
      </w:r>
      <w:r>
        <w:rPr>
          <w:rFonts w:ascii="Consolas" w:hAnsi="Consolas" w:cs="Consolas"/>
          <w:color w:val="008000"/>
          <w:kern w:val="0"/>
          <w:sz w:val="19"/>
          <w:szCs w:val="19"/>
        </w:rPr>
        <w:t>// Write to Bus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ClockFalling(</w:t>
      </w:r>
      <w:proofErr w:type="gramEnd"/>
      <w:r>
        <w:rPr>
          <w:rFonts w:ascii="Consolas" w:hAnsi="Consolas" w:cs="Consolas"/>
          <w:color w:val="000000"/>
          <w:kern w:val="0"/>
          <w:sz w:val="19"/>
          <w:szCs w:val="19"/>
        </w:rPr>
        <w:t xml:space="preserve">); </w:t>
      </w:r>
      <w:r>
        <w:rPr>
          <w:rFonts w:ascii="Consolas" w:hAnsi="Consolas" w:cs="Consolas"/>
          <w:color w:val="008000"/>
          <w:kern w:val="0"/>
          <w:sz w:val="19"/>
          <w:szCs w:val="19"/>
        </w:rPr>
        <w:t>// Read from bus and operate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MemoryBank.ClockFallingHandler();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UpdateUI(</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WriteState(</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pStyle w:val="Heading3"/>
      </w:pPr>
      <w:bookmarkStart w:id="87" w:name="_Toc5107091"/>
      <w:r>
        <w:t>Register.cs</w:t>
      </w:r>
      <w:bookmarkEnd w:id="87"/>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EPS.Components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Possible operation flags for register.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enum</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BusFlags</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w:t>
      </w:r>
      <w:r>
        <w:rPr>
          <w:rFonts w:ascii="Consolas" w:hAnsi="Consolas" w:cs="Consolas"/>
          <w:color w:val="0000FF"/>
          <w:kern w:val="0"/>
          <w:sz w:val="19"/>
          <w:szCs w:val="19"/>
        </w:rPr>
        <w:t>byte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Read = 0b0001,</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Write = 0b0010,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SecondWord = 0b0100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Register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BusFlags _flags;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Processor _proc;</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Bus _bus;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Setup internal value and getter/setter protection.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byte</w:t>
      </w:r>
      <w:r>
        <w:rPr>
          <w:rFonts w:ascii="Consolas" w:hAnsi="Consolas" w:cs="Consolas"/>
          <w:color w:val="000000"/>
          <w:kern w:val="0"/>
          <w:sz w:val="19"/>
          <w:szCs w:val="19"/>
        </w:rPr>
        <w:t>[</w:t>
      </w:r>
      <w:proofErr w:type="gramEnd"/>
      <w:r>
        <w:rPr>
          <w:rFonts w:ascii="Consolas" w:hAnsi="Consolas" w:cs="Consolas"/>
          <w:color w:val="000000"/>
          <w:kern w:val="0"/>
          <w:sz w:val="19"/>
          <w:szCs w:val="19"/>
        </w:rPr>
        <w:t>] _value;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byte</w:t>
      </w:r>
      <w:r>
        <w:rPr>
          <w:rFonts w:ascii="Consolas" w:hAnsi="Consolas" w:cs="Consolas"/>
          <w:color w:val="000000"/>
          <w:kern w:val="0"/>
          <w:sz w:val="19"/>
          <w:szCs w:val="19"/>
        </w:rPr>
        <w:t>[</w:t>
      </w:r>
      <w:proofErr w:type="gramEnd"/>
      <w:r>
        <w:rPr>
          <w:rFonts w:ascii="Consolas" w:hAnsi="Consolas" w:cs="Consolas"/>
          <w:color w:val="000000"/>
          <w:kern w:val="0"/>
          <w:sz w:val="19"/>
          <w:szCs w:val="19"/>
        </w:rPr>
        <w:t>]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=&gt; _value;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=&gt; _value =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Register(</w:t>
      </w:r>
      <w:proofErr w:type="gramEnd"/>
      <w:r>
        <w:rPr>
          <w:rFonts w:ascii="Consolas" w:hAnsi="Consolas" w:cs="Consolas"/>
          <w:color w:val="000000"/>
          <w:kern w:val="0"/>
          <w:sz w:val="19"/>
          <w:szCs w:val="19"/>
        </w:rPr>
        <w:t xml:space="preserve">Processor proc, Bus bus, </w:t>
      </w:r>
      <w:r>
        <w:rPr>
          <w:rFonts w:ascii="Consolas" w:hAnsi="Consolas" w:cs="Consolas"/>
          <w:color w:val="0000FF"/>
          <w:kern w:val="0"/>
          <w:sz w:val="19"/>
          <w:szCs w:val="19"/>
        </w:rPr>
        <w:t>int</w:t>
      </w:r>
      <w:r>
        <w:rPr>
          <w:rFonts w:ascii="Consolas" w:hAnsi="Consolas" w:cs="Consolas"/>
          <w:color w:val="000000"/>
          <w:kern w:val="0"/>
          <w:sz w:val="19"/>
          <w:szCs w:val="19"/>
        </w:rPr>
        <w:t xml:space="preserve"> length)</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_proc = proc;</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proc.ClockRising</w:t>
      </w:r>
      <w:proofErr w:type="gramEnd"/>
      <w:r>
        <w:rPr>
          <w:rFonts w:ascii="Consolas" w:hAnsi="Consolas" w:cs="Consolas"/>
          <w:color w:val="000000"/>
          <w:kern w:val="0"/>
          <w:sz w:val="19"/>
          <w:szCs w:val="19"/>
        </w:rPr>
        <w:t xml:space="preserve"> += ClockRisingHandler; </w:t>
      </w:r>
      <w:r>
        <w:rPr>
          <w:rFonts w:ascii="Consolas" w:hAnsi="Consolas" w:cs="Consolas"/>
          <w:color w:val="008000"/>
          <w:kern w:val="0"/>
          <w:sz w:val="19"/>
          <w:szCs w:val="19"/>
        </w:rPr>
        <w:t>// Hook onto events.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proc.ClockFalling</w:t>
      </w:r>
      <w:proofErr w:type="gramEnd"/>
      <w:r>
        <w:rPr>
          <w:rFonts w:ascii="Consolas" w:hAnsi="Consolas" w:cs="Consolas"/>
          <w:color w:val="000000"/>
          <w:kern w:val="0"/>
          <w:sz w:val="19"/>
          <w:szCs w:val="19"/>
        </w:rPr>
        <w:t xml:space="preserve"> += ClockFallingHandler;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_bus = bus;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_value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[length];</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SetFlag(</w:t>
      </w:r>
      <w:proofErr w:type="gramEnd"/>
      <w:r>
        <w:rPr>
          <w:rFonts w:ascii="Consolas" w:hAnsi="Consolas" w:cs="Consolas"/>
          <w:color w:val="000000"/>
          <w:kern w:val="0"/>
          <w:sz w:val="19"/>
          <w:szCs w:val="19"/>
        </w:rPr>
        <w:t>BusFlags flag)</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_flags = _flags | flag;</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ClockRisingHandler(</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flags.HasFlag</w:t>
      </w:r>
      <w:proofErr w:type="gramEnd"/>
      <w:r>
        <w:rPr>
          <w:rFonts w:ascii="Consolas" w:hAnsi="Consolas" w:cs="Consolas"/>
          <w:color w:val="000000"/>
          <w:kern w:val="0"/>
          <w:sz w:val="19"/>
          <w:szCs w:val="19"/>
        </w:rPr>
        <w:t>(BusFlags.Read))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outputArray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byte</w:t>
      </w:r>
      <w:r>
        <w:rPr>
          <w:rFonts w:ascii="Consolas" w:hAnsi="Consolas" w:cs="Consolas"/>
          <w:color w:val="000000"/>
          <w:kern w:val="0"/>
          <w:sz w:val="19"/>
          <w:szCs w:val="19"/>
        </w:rPr>
        <w:t>[</w:t>
      </w:r>
      <w:proofErr w:type="gramEnd"/>
      <w:r>
        <w:rPr>
          <w:rFonts w:ascii="Consolas" w:hAnsi="Consolas" w:cs="Consolas"/>
          <w:color w:val="000000"/>
          <w:kern w:val="0"/>
          <w:sz w:val="19"/>
          <w:szCs w:val="19"/>
        </w:rPr>
        <w:t>2];</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Array.Copy(_value, _</w:t>
      </w:r>
      <w:proofErr w:type="gramStart"/>
      <w:r>
        <w:rPr>
          <w:rFonts w:ascii="Consolas" w:hAnsi="Consolas" w:cs="Consolas"/>
          <w:color w:val="000000"/>
          <w:kern w:val="0"/>
          <w:sz w:val="19"/>
          <w:szCs w:val="19"/>
        </w:rPr>
        <w:t>flags.HasFlag</w:t>
      </w:r>
      <w:proofErr w:type="gramEnd"/>
      <w:r>
        <w:rPr>
          <w:rFonts w:ascii="Consolas" w:hAnsi="Consolas" w:cs="Consolas"/>
          <w:color w:val="000000"/>
          <w:kern w:val="0"/>
          <w:sz w:val="19"/>
          <w:szCs w:val="19"/>
        </w:rPr>
        <w:t xml:space="preserve">(BusFlags.SecondWord) ? </w:t>
      </w:r>
      <w:proofErr w:type="gramStart"/>
      <w:r>
        <w:rPr>
          <w:rFonts w:ascii="Consolas" w:hAnsi="Consolas" w:cs="Consolas"/>
          <w:color w:val="000000"/>
          <w:kern w:val="0"/>
          <w:sz w:val="19"/>
          <w:szCs w:val="19"/>
        </w:rPr>
        <w:t>2 :</w:t>
      </w:r>
      <w:proofErr w:type="gramEnd"/>
      <w:r>
        <w:rPr>
          <w:rFonts w:ascii="Consolas" w:hAnsi="Consolas" w:cs="Consolas"/>
          <w:color w:val="000000"/>
          <w:kern w:val="0"/>
          <w:sz w:val="19"/>
          <w:szCs w:val="19"/>
        </w:rPr>
        <w:t xml:space="preserve"> 0, outputArray, 0, 2);</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bus.Write</w:t>
      </w:r>
      <w:proofErr w:type="gramEnd"/>
      <w:r>
        <w:rPr>
          <w:rFonts w:ascii="Consolas" w:hAnsi="Consolas" w:cs="Consolas"/>
          <w:color w:val="000000"/>
          <w:kern w:val="0"/>
          <w:sz w:val="19"/>
          <w:szCs w:val="19"/>
        </w:rPr>
        <w:t>(outputArray);</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ClockFallingHandler(</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flags.HasFlag</w:t>
      </w:r>
      <w:proofErr w:type="gramEnd"/>
      <w:r>
        <w:rPr>
          <w:rFonts w:ascii="Consolas" w:hAnsi="Consolas" w:cs="Consolas"/>
          <w:color w:val="000000"/>
          <w:kern w:val="0"/>
          <w:sz w:val="19"/>
          <w:szCs w:val="19"/>
        </w:rPr>
        <w:t>(BusFlags.Write))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inputArray = _</w:t>
      </w:r>
      <w:proofErr w:type="gramStart"/>
      <w:r>
        <w:rPr>
          <w:rFonts w:ascii="Consolas" w:hAnsi="Consolas" w:cs="Consolas"/>
          <w:color w:val="000000"/>
          <w:kern w:val="0"/>
          <w:sz w:val="19"/>
          <w:szCs w:val="19"/>
        </w:rPr>
        <w:t>bus.Read</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Array.Copy(inputArray, 0, _value, _</w:t>
      </w:r>
      <w:proofErr w:type="gramStart"/>
      <w:r>
        <w:rPr>
          <w:rFonts w:ascii="Consolas" w:hAnsi="Consolas" w:cs="Consolas"/>
          <w:color w:val="000000"/>
          <w:kern w:val="0"/>
          <w:sz w:val="19"/>
          <w:szCs w:val="19"/>
        </w:rPr>
        <w:t>flags.HasFlag</w:t>
      </w:r>
      <w:proofErr w:type="gramEnd"/>
      <w:r>
        <w:rPr>
          <w:rFonts w:ascii="Consolas" w:hAnsi="Consolas" w:cs="Consolas"/>
          <w:color w:val="000000"/>
          <w:kern w:val="0"/>
          <w:sz w:val="19"/>
          <w:szCs w:val="19"/>
        </w:rPr>
        <w:t xml:space="preserve">(BusFlags.SecondWord) ? </w:t>
      </w:r>
      <w:proofErr w:type="gramStart"/>
      <w:r>
        <w:rPr>
          <w:rFonts w:ascii="Consolas" w:hAnsi="Consolas" w:cs="Consolas"/>
          <w:color w:val="000000"/>
          <w:kern w:val="0"/>
          <w:sz w:val="19"/>
          <w:szCs w:val="19"/>
        </w:rPr>
        <w:t>2 :</w:t>
      </w:r>
      <w:proofErr w:type="gramEnd"/>
      <w:r>
        <w:rPr>
          <w:rFonts w:ascii="Consolas" w:hAnsi="Consolas" w:cs="Consolas"/>
          <w:color w:val="000000"/>
          <w:kern w:val="0"/>
          <w:sz w:val="19"/>
          <w:szCs w:val="19"/>
        </w:rPr>
        <w:t xml:space="preserve"> 0, 2);</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_flags = 0; </w:t>
      </w:r>
      <w:r>
        <w:rPr>
          <w:rFonts w:ascii="Consolas" w:hAnsi="Consolas" w:cs="Consolas"/>
          <w:color w:val="008000"/>
          <w:kern w:val="0"/>
          <w:sz w:val="19"/>
          <w:szCs w:val="19"/>
        </w:rPr>
        <w:t>// Reset 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pStyle w:val="Heading3"/>
      </w:pPr>
      <w:bookmarkStart w:id="88" w:name="_Toc5107092"/>
      <w:r>
        <w:t>ALU.cs</w:t>
      </w:r>
      <w:bookmarkEnd w:id="88"/>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System.Windows.Forms</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EPS.Components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Possible ALU operation modes.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enum</w:t>
      </w:r>
      <w:r>
        <w:rPr>
          <w:rFonts w:ascii="Consolas" w:hAnsi="Consolas" w:cs="Consolas"/>
          <w:color w:val="000000"/>
          <w:kern w:val="0"/>
          <w:sz w:val="19"/>
          <w:szCs w:val="19"/>
        </w:rPr>
        <w:t xml:space="preserve"> </w:t>
      </w:r>
      <w:r>
        <w:rPr>
          <w:rFonts w:ascii="Consolas" w:hAnsi="Consolas" w:cs="Consolas"/>
          <w:color w:val="2B91AF"/>
          <w:kern w:val="0"/>
          <w:sz w:val="19"/>
          <w:szCs w:val="19"/>
        </w:rPr>
        <w:t>ALUModes</w:t>
      </w:r>
      <w:r>
        <w:rPr>
          <w:rFonts w:ascii="Consolas" w:hAnsi="Consolas" w:cs="Consolas"/>
          <w:color w:val="000000"/>
          <w:kern w:val="0"/>
          <w:sz w:val="19"/>
          <w:szCs w:val="19"/>
        </w:rPr>
        <w:t xml:space="preserve">: </w:t>
      </w:r>
      <w:r>
        <w:rPr>
          <w:rFonts w:ascii="Consolas" w:hAnsi="Consolas" w:cs="Consolas"/>
          <w:color w:val="0000FF"/>
          <w:kern w:val="0"/>
          <w:sz w:val="19"/>
          <w:szCs w:val="19"/>
        </w:rPr>
        <w:t>byte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None,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Increment,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IncrementWord,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Decrement,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Add,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Subtract,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And,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Or,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Xor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ALU</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Register _acc; </w:t>
      </w:r>
      <w:r>
        <w:rPr>
          <w:rFonts w:ascii="Consolas" w:hAnsi="Consolas" w:cs="Consolas"/>
          <w:color w:val="008000"/>
          <w:kern w:val="0"/>
          <w:sz w:val="19"/>
          <w:szCs w:val="19"/>
        </w:rPr>
        <w:t>// Special reference to ACC. Can access without using main bus.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Processor _proc;</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Bus _bus;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ALUModes _aluMode;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ALU(</w:t>
      </w:r>
      <w:proofErr w:type="gramEnd"/>
      <w:r>
        <w:rPr>
          <w:rFonts w:ascii="Consolas" w:hAnsi="Consolas" w:cs="Consolas"/>
          <w:color w:val="000000"/>
          <w:kern w:val="0"/>
          <w:sz w:val="19"/>
          <w:szCs w:val="19"/>
        </w:rPr>
        <w:t>Processor proc, Bus bus, Register acc)</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_acc = acc;</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_bus = bus;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_proc = proc;</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proc.ClockFalling</w:t>
      </w:r>
      <w:proofErr w:type="gramEnd"/>
      <w:r>
        <w:rPr>
          <w:rFonts w:ascii="Consolas" w:hAnsi="Consolas" w:cs="Consolas"/>
          <w:color w:val="000000"/>
          <w:kern w:val="0"/>
          <w:sz w:val="19"/>
          <w:szCs w:val="19"/>
        </w:rPr>
        <w:t xml:space="preserve"> += ClockFallingHandler;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SetMode(</w:t>
      </w:r>
      <w:proofErr w:type="gramEnd"/>
      <w:r>
        <w:rPr>
          <w:rFonts w:ascii="Consolas" w:hAnsi="Consolas" w:cs="Consolas"/>
          <w:color w:val="000000"/>
          <w:kern w:val="0"/>
          <w:sz w:val="19"/>
          <w:szCs w:val="19"/>
        </w:rPr>
        <w:t>ALUModes mode)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_aluMode = mode;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Calculates answer and writes this into the Accumulator. Pulls data from bus hence falling.</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ClockFallingHandler(</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aluMode !</w:t>
      </w:r>
      <w:proofErr w:type="gramEnd"/>
      <w:r>
        <w:rPr>
          <w:rFonts w:ascii="Consolas" w:hAnsi="Consolas" w:cs="Consolas"/>
          <w:color w:val="000000"/>
          <w:kern w:val="0"/>
          <w:sz w:val="19"/>
          <w:szCs w:val="19"/>
        </w:rPr>
        <w:t xml:space="preserve">= ALUModes.None) </w:t>
      </w:r>
      <w:r>
        <w:rPr>
          <w:rFonts w:ascii="Consolas" w:hAnsi="Consolas" w:cs="Consolas"/>
          <w:color w:val="008000"/>
          <w:kern w:val="0"/>
          <w:sz w:val="19"/>
          <w:szCs w:val="19"/>
        </w:rPr>
        <w:t>// save execution time in case of no op.</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busValue = BitConverter.ToInt16(_</w:t>
      </w:r>
      <w:proofErr w:type="gramStart"/>
      <w:r>
        <w:rPr>
          <w:rFonts w:ascii="Consolas" w:hAnsi="Consolas" w:cs="Consolas"/>
          <w:color w:val="000000"/>
          <w:kern w:val="0"/>
          <w:sz w:val="19"/>
          <w:szCs w:val="19"/>
        </w:rPr>
        <w:t>bus.Read</w:t>
      </w:r>
      <w:proofErr w:type="gramEnd"/>
      <w:r>
        <w:rPr>
          <w:rFonts w:ascii="Consolas" w:hAnsi="Consolas" w:cs="Consolas"/>
          <w:color w:val="000000"/>
          <w:kern w:val="0"/>
          <w:sz w:val="19"/>
          <w:szCs w:val="19"/>
        </w:rPr>
        <w:t>(), 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accValue = BitConverter.ToInt16(_</w:t>
      </w:r>
      <w:proofErr w:type="gramStart"/>
      <w:r>
        <w:rPr>
          <w:rFonts w:ascii="Consolas" w:hAnsi="Consolas" w:cs="Consolas"/>
          <w:color w:val="000000"/>
          <w:kern w:val="0"/>
          <w:sz w:val="19"/>
          <w:szCs w:val="19"/>
        </w:rPr>
        <w:t>acc.Value</w:t>
      </w:r>
      <w:proofErr w:type="gramEnd"/>
      <w:r>
        <w:rPr>
          <w:rFonts w:ascii="Consolas" w:hAnsi="Consolas" w:cs="Consolas"/>
          <w:color w:val="000000"/>
          <w:kern w:val="0"/>
          <w:sz w:val="19"/>
          <w:szCs w:val="19"/>
        </w:rPr>
        <w:t>, 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switch</w:t>
      </w:r>
      <w:r>
        <w:rPr>
          <w:rFonts w:ascii="Consolas" w:hAnsi="Consolas" w:cs="Consolas"/>
          <w:color w:val="000000"/>
          <w:kern w:val="0"/>
          <w:sz w:val="19"/>
          <w:szCs w:val="19"/>
        </w:rPr>
        <w:t xml:space="preserve"> (_aluMode)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ALUModes.Increment: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acc.Value</w:t>
      </w:r>
      <w:proofErr w:type="gramEnd"/>
      <w:r>
        <w:rPr>
          <w:rFonts w:ascii="Consolas" w:hAnsi="Consolas" w:cs="Consolas"/>
          <w:color w:val="000000"/>
          <w:kern w:val="0"/>
          <w:sz w:val="19"/>
          <w:szCs w:val="19"/>
        </w:rPr>
        <w:t xml:space="preserve"> = BitConverter.GetBytes(busValue += 1);</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ALUModes.IncrementWord: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acc.Value</w:t>
      </w:r>
      <w:proofErr w:type="gramEnd"/>
      <w:r>
        <w:rPr>
          <w:rFonts w:ascii="Consolas" w:hAnsi="Consolas" w:cs="Consolas"/>
          <w:color w:val="000000"/>
          <w:kern w:val="0"/>
          <w:sz w:val="19"/>
          <w:szCs w:val="19"/>
        </w:rPr>
        <w:t xml:space="preserve"> = BitConverter.GetBytes(busValue += 2);</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ALUModes.Add: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acc.Value</w:t>
      </w:r>
      <w:proofErr w:type="gramEnd"/>
      <w:r>
        <w:rPr>
          <w:rFonts w:ascii="Consolas" w:hAnsi="Consolas" w:cs="Consolas"/>
          <w:color w:val="000000"/>
          <w:kern w:val="0"/>
          <w:sz w:val="19"/>
          <w:szCs w:val="19"/>
        </w:rPr>
        <w:t xml:space="preserve"> = BitConverter.GetBytes(busValue + accValue);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ALUModes.Subtract: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acc.Value</w:t>
      </w:r>
      <w:proofErr w:type="gramEnd"/>
      <w:r>
        <w:rPr>
          <w:rFonts w:ascii="Consolas" w:hAnsi="Consolas" w:cs="Consolas"/>
          <w:color w:val="000000"/>
          <w:kern w:val="0"/>
          <w:sz w:val="19"/>
          <w:szCs w:val="19"/>
        </w:rPr>
        <w:t xml:space="preserve"> = BitConverter.GetBytes(accValue - busValue);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_aluMode = 0; </w:t>
      </w:r>
      <w:r>
        <w:rPr>
          <w:rFonts w:ascii="Consolas" w:hAnsi="Consolas" w:cs="Consolas"/>
          <w:color w:val="008000"/>
          <w:kern w:val="0"/>
          <w:sz w:val="19"/>
          <w:szCs w:val="19"/>
        </w:rPr>
        <w:t>// Reset 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ind w:firstLine="0"/>
      </w:pPr>
    </w:p>
    <w:p w:rsidR="00A14E71" w:rsidRDefault="00A14E71" w:rsidP="00A14E71">
      <w:pPr>
        <w:pStyle w:val="Heading3"/>
      </w:pPr>
      <w:bookmarkStart w:id="89" w:name="_Toc5107093"/>
      <w:r>
        <w:t>MemoryBank.cs</w:t>
      </w:r>
      <w:bookmarkEnd w:id="89"/>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System.Collections.Generic</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System.Linq;</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System.Text;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System.Threading.Tasks</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System.Windows.Forms.VisualStyles</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EPS.Components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Possible memory operation modes.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enum</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MemoryFlags</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w:t>
      </w:r>
      <w:r>
        <w:rPr>
          <w:rFonts w:ascii="Consolas" w:hAnsi="Consolas" w:cs="Consolas"/>
          <w:color w:val="0000FF"/>
          <w:kern w:val="0"/>
          <w:sz w:val="19"/>
          <w:szCs w:val="19"/>
        </w:rPr>
        <w:t>byte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Read = 0b0001,</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Write = 0b0010,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TwoBytes = 0b0100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MemoryBank</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byte</w:t>
      </w:r>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 _data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 xml:space="preserve">[65535]; </w:t>
      </w:r>
      <w:r>
        <w:rPr>
          <w:rFonts w:ascii="Consolas" w:hAnsi="Consolas" w:cs="Consolas"/>
          <w:color w:val="008000"/>
          <w:kern w:val="0"/>
          <w:sz w:val="19"/>
          <w:szCs w:val="19"/>
        </w:rPr>
        <w:t>// Maximal addressable size in case of 16 bit system, with the minimal addressable unit being byte.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MemoryFlags _flags;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_mdr;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_mar;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MemoryBank(</w:t>
      </w:r>
      <w:proofErr w:type="gramEnd"/>
      <w:r>
        <w:rPr>
          <w:rFonts w:ascii="Consolas" w:hAnsi="Consolas" w:cs="Consolas"/>
          <w:color w:val="000000"/>
          <w:kern w:val="0"/>
          <w:sz w:val="19"/>
          <w:szCs w:val="19"/>
        </w:rPr>
        <w:t>Processor proc, Register mdr, Register mar)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_mdr = mdr;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_mar = mar;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SetFlag(</w:t>
      </w:r>
      <w:proofErr w:type="gramEnd"/>
      <w:r>
        <w:rPr>
          <w:rFonts w:ascii="Consolas" w:hAnsi="Consolas" w:cs="Consolas"/>
          <w:color w:val="000000"/>
          <w:kern w:val="0"/>
          <w:sz w:val="19"/>
          <w:szCs w:val="19"/>
        </w:rPr>
        <w:t>MemoryFlags flag)</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_flags = _flags | flag;</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ClockFallingHandler(</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UInt16 marAddress = BitConverter.ToUInt16(_</w:t>
      </w:r>
      <w:proofErr w:type="gramStart"/>
      <w:r>
        <w:rPr>
          <w:rFonts w:ascii="Consolas" w:hAnsi="Consolas" w:cs="Consolas"/>
          <w:color w:val="000000"/>
          <w:kern w:val="0"/>
          <w:sz w:val="19"/>
          <w:szCs w:val="19"/>
        </w:rPr>
        <w:t>mar.Value</w:t>
      </w:r>
      <w:proofErr w:type="gramEnd"/>
      <w:r>
        <w:rPr>
          <w:rFonts w:ascii="Consolas" w:hAnsi="Consolas" w:cs="Consolas"/>
          <w:color w:val="000000"/>
          <w:kern w:val="0"/>
          <w:sz w:val="19"/>
          <w:szCs w:val="19"/>
        </w:rPr>
        <w:t xml:space="preserve">, 0); </w:t>
      </w:r>
      <w:r>
        <w:rPr>
          <w:rFonts w:ascii="Consolas" w:hAnsi="Consolas" w:cs="Consolas"/>
          <w:color w:val="008000"/>
          <w:kern w:val="0"/>
          <w:sz w:val="19"/>
          <w:szCs w:val="19"/>
        </w:rPr>
        <w:t>// Cast to Uint from Byte for easier handling.</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flags.HasFlag</w:t>
      </w:r>
      <w:proofErr w:type="gramEnd"/>
      <w:r>
        <w:rPr>
          <w:rFonts w:ascii="Consolas" w:hAnsi="Consolas" w:cs="Consolas"/>
          <w:color w:val="000000"/>
          <w:kern w:val="0"/>
          <w:sz w:val="19"/>
          <w:szCs w:val="19"/>
        </w:rPr>
        <w:t>(MemoryFlags.Read))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mdr.Value</w:t>
      </w:r>
      <w:proofErr w:type="gramEnd"/>
      <w:r>
        <w:rPr>
          <w:rFonts w:ascii="Consolas" w:hAnsi="Consolas" w:cs="Consolas"/>
          <w:color w:val="000000"/>
          <w:kern w:val="0"/>
          <w:sz w:val="19"/>
          <w:szCs w:val="19"/>
        </w:rPr>
        <w:t>[0] = _data[marAddress];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flags.HasFlag</w:t>
      </w:r>
      <w:proofErr w:type="gramEnd"/>
      <w:r>
        <w:rPr>
          <w:rFonts w:ascii="Consolas" w:hAnsi="Consolas" w:cs="Consolas"/>
          <w:color w:val="000000"/>
          <w:kern w:val="0"/>
          <w:sz w:val="19"/>
          <w:szCs w:val="19"/>
        </w:rPr>
        <w:t>(MemoryFlags.TwoBytes))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mdr.Value</w:t>
      </w:r>
      <w:proofErr w:type="gramEnd"/>
      <w:r>
        <w:rPr>
          <w:rFonts w:ascii="Consolas" w:hAnsi="Consolas" w:cs="Consolas"/>
          <w:color w:val="000000"/>
          <w:kern w:val="0"/>
          <w:sz w:val="19"/>
          <w:szCs w:val="19"/>
        </w:rPr>
        <w:t>[1] = _data[marAddress + 1];</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_</w:t>
      </w:r>
      <w:proofErr w:type="gramStart"/>
      <w:r>
        <w:rPr>
          <w:rFonts w:ascii="Consolas" w:hAnsi="Consolas" w:cs="Consolas"/>
          <w:color w:val="000000"/>
          <w:kern w:val="0"/>
          <w:sz w:val="19"/>
          <w:szCs w:val="19"/>
        </w:rPr>
        <w:t>mdr.Value</w:t>
      </w:r>
      <w:proofErr w:type="gramEnd"/>
      <w:r>
        <w:rPr>
          <w:rFonts w:ascii="Consolas" w:hAnsi="Consolas" w:cs="Consolas"/>
          <w:color w:val="000000"/>
          <w:kern w:val="0"/>
          <w:sz w:val="19"/>
          <w:szCs w:val="19"/>
        </w:rPr>
        <w:t xml:space="preserve">[1] = 0; </w:t>
      </w:r>
      <w:r>
        <w:rPr>
          <w:rFonts w:ascii="Consolas" w:hAnsi="Consolas" w:cs="Consolas"/>
          <w:color w:val="008000"/>
          <w:kern w:val="0"/>
          <w:sz w:val="19"/>
          <w:szCs w:val="19"/>
        </w:rPr>
        <w:t>//Reset most significant byte. Don't want to copy previous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flags.HasFlag</w:t>
      </w:r>
      <w:proofErr w:type="gramEnd"/>
      <w:r>
        <w:rPr>
          <w:rFonts w:ascii="Consolas" w:hAnsi="Consolas" w:cs="Consolas"/>
          <w:color w:val="000000"/>
          <w:kern w:val="0"/>
          <w:sz w:val="19"/>
          <w:szCs w:val="19"/>
        </w:rPr>
        <w:t>(MemoryFlags.Write))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_data[marAddress] = _</w:t>
      </w:r>
      <w:proofErr w:type="gramStart"/>
      <w:r>
        <w:rPr>
          <w:rFonts w:ascii="Consolas" w:hAnsi="Consolas" w:cs="Consolas"/>
          <w:color w:val="000000"/>
          <w:kern w:val="0"/>
          <w:sz w:val="19"/>
          <w:szCs w:val="19"/>
        </w:rPr>
        <w:t>mdr.Value</w:t>
      </w:r>
      <w:proofErr w:type="gramEnd"/>
      <w:r>
        <w:rPr>
          <w:rFonts w:ascii="Consolas" w:hAnsi="Consolas" w:cs="Consolas"/>
          <w:color w:val="000000"/>
          <w:kern w:val="0"/>
          <w:sz w:val="19"/>
          <w:szCs w:val="19"/>
        </w:rPr>
        <w:t>[0];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flags.HasFlag</w:t>
      </w:r>
      <w:proofErr w:type="gramEnd"/>
      <w:r>
        <w:rPr>
          <w:rFonts w:ascii="Consolas" w:hAnsi="Consolas" w:cs="Consolas"/>
          <w:color w:val="000000"/>
          <w:kern w:val="0"/>
          <w:sz w:val="19"/>
          <w:szCs w:val="19"/>
        </w:rPr>
        <w:t>(MemoryFlags.TwoBytes))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data[</w:t>
      </w:r>
      <w:proofErr w:type="gramEnd"/>
      <w:r>
        <w:rPr>
          <w:rFonts w:ascii="Consolas" w:hAnsi="Consolas" w:cs="Consolas"/>
          <w:color w:val="000000"/>
          <w:kern w:val="0"/>
          <w:sz w:val="19"/>
          <w:szCs w:val="19"/>
        </w:rPr>
        <w:t>marAddress + 1] = _mdr.Value[1];</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_flags = 0; </w:t>
      </w:r>
      <w:r>
        <w:rPr>
          <w:rFonts w:ascii="Consolas" w:hAnsi="Consolas" w:cs="Consolas"/>
          <w:color w:val="008000"/>
          <w:kern w:val="0"/>
          <w:sz w:val="19"/>
          <w:szCs w:val="19"/>
        </w:rPr>
        <w:t>// Reset 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Allow memory bank to be indexed as if it was an array.</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this</w:t>
      </w:r>
      <w:r>
        <w:rPr>
          <w:rFonts w:ascii="Consolas" w:hAnsi="Consolas" w:cs="Consolas"/>
          <w:color w:val="000000"/>
          <w:kern w:val="0"/>
          <w:sz w:val="19"/>
          <w:szCs w:val="19"/>
        </w:rPr>
        <w:t>[</w:t>
      </w:r>
      <w:proofErr w:type="gramEnd"/>
      <w:r>
        <w:rPr>
          <w:rFonts w:ascii="Consolas" w:hAnsi="Consolas" w:cs="Consolas"/>
          <w:color w:val="000000"/>
          <w:kern w:val="0"/>
          <w:sz w:val="19"/>
          <w:szCs w:val="19"/>
        </w:rPr>
        <w:t>UInt16 addr]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0000FF"/>
          <w:kern w:val="0"/>
          <w:sz w:val="19"/>
          <w:szCs w:val="19"/>
        </w:rPr>
        <w:t>return</w:t>
      </w:r>
      <w:proofErr w:type="gramEnd"/>
      <w:r>
        <w:rPr>
          <w:rFonts w:ascii="Consolas" w:hAnsi="Consolas" w:cs="Consolas"/>
          <w:color w:val="000000"/>
          <w:kern w:val="0"/>
          <w:sz w:val="19"/>
          <w:szCs w:val="19"/>
        </w:rPr>
        <w:t xml:space="preserve"> _data[addr];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_data[addr] =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ind w:firstLine="0"/>
      </w:pPr>
    </w:p>
    <w:p w:rsidR="00A14E71" w:rsidRDefault="00A14E71" w:rsidP="00A14E71">
      <w:pPr>
        <w:pStyle w:val="Heading3"/>
      </w:pPr>
      <w:bookmarkStart w:id="90" w:name="_Toc5107094"/>
      <w:r>
        <w:t>Bus.cs</w:t>
      </w:r>
      <w:bookmarkEnd w:id="90"/>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EPS.Components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Bus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t>// Use getter setter for protection of internal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byte</w:t>
      </w:r>
      <w:r>
        <w:rPr>
          <w:rFonts w:ascii="Consolas" w:hAnsi="Consolas" w:cs="Consolas"/>
          <w:color w:val="000000"/>
          <w:kern w:val="0"/>
          <w:sz w:val="19"/>
          <w:szCs w:val="19"/>
        </w:rPr>
        <w:t>[</w:t>
      </w:r>
      <w:proofErr w:type="gramEnd"/>
      <w:r>
        <w:rPr>
          <w:rFonts w:ascii="Consolas" w:hAnsi="Consolas" w:cs="Consolas"/>
          <w:color w:val="000000"/>
          <w:kern w:val="0"/>
          <w:sz w:val="19"/>
          <w:szCs w:val="19"/>
        </w:rPr>
        <w:t>] _value;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byte</w:t>
      </w:r>
      <w:r>
        <w:rPr>
          <w:rFonts w:ascii="Consolas" w:hAnsi="Consolas" w:cs="Consolas"/>
          <w:color w:val="000000"/>
          <w:kern w:val="0"/>
          <w:sz w:val="19"/>
          <w:szCs w:val="19"/>
        </w:rPr>
        <w:t>[</w:t>
      </w:r>
      <w:proofErr w:type="gramEnd"/>
      <w:r>
        <w:rPr>
          <w:rFonts w:ascii="Consolas" w:hAnsi="Consolas" w:cs="Consolas"/>
          <w:color w:val="000000"/>
          <w:kern w:val="0"/>
          <w:sz w:val="19"/>
          <w:szCs w:val="19"/>
        </w:rPr>
        <w:t>]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=&gt; _value;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=&gt; _value =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Bus(</w:t>
      </w:r>
      <w:proofErr w:type="gramEnd"/>
      <w:r>
        <w:rPr>
          <w:rFonts w:ascii="Consolas" w:hAnsi="Consolas" w:cs="Consolas"/>
          <w:color w:val="0000FF"/>
          <w:kern w:val="0"/>
          <w:sz w:val="19"/>
          <w:szCs w:val="19"/>
        </w:rPr>
        <w:t>int</w:t>
      </w:r>
      <w:r>
        <w:rPr>
          <w:rFonts w:ascii="Consolas" w:hAnsi="Consolas" w:cs="Consolas"/>
          <w:color w:val="000000"/>
          <w:kern w:val="0"/>
          <w:sz w:val="19"/>
          <w:szCs w:val="19"/>
        </w:rPr>
        <w:t xml:space="preserve"> length)</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_value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[length];</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Write(</w:t>
      </w:r>
      <w:proofErr w:type="gramStart"/>
      <w:r>
        <w:rPr>
          <w:rFonts w:ascii="Consolas" w:hAnsi="Consolas" w:cs="Consolas"/>
          <w:color w:val="0000FF"/>
          <w:kern w:val="0"/>
          <w:sz w:val="19"/>
          <w:szCs w:val="19"/>
        </w:rPr>
        <w:t>byte</w:t>
      </w:r>
      <w:r>
        <w:rPr>
          <w:rFonts w:ascii="Consolas" w:hAnsi="Consolas" w:cs="Consolas"/>
          <w:color w:val="000000"/>
          <w:kern w:val="0"/>
          <w:sz w:val="19"/>
          <w:szCs w:val="19"/>
        </w:rPr>
        <w:t>[</w:t>
      </w:r>
      <w:proofErr w:type="gramEnd"/>
      <w:r>
        <w:rPr>
          <w:rFonts w:ascii="Consolas" w:hAnsi="Consolas" w:cs="Consolas"/>
          <w:color w:val="000000"/>
          <w:kern w:val="0"/>
          <w:sz w:val="19"/>
          <w:szCs w:val="19"/>
        </w:rPr>
        <w:t>] data) =&gt; _value = data;</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byte</w:t>
      </w:r>
      <w:r>
        <w:rPr>
          <w:rFonts w:ascii="Consolas" w:hAnsi="Consolas" w:cs="Consolas"/>
          <w:color w:val="000000"/>
          <w:kern w:val="0"/>
          <w:sz w:val="19"/>
          <w:szCs w:val="19"/>
        </w:rPr>
        <w:t>[</w:t>
      </w:r>
      <w:proofErr w:type="gramEnd"/>
      <w:r>
        <w:rPr>
          <w:rFonts w:ascii="Consolas" w:hAnsi="Consolas" w:cs="Consolas"/>
          <w:color w:val="000000"/>
          <w:kern w:val="0"/>
          <w:sz w:val="19"/>
          <w:szCs w:val="19"/>
        </w:rPr>
        <w:t>] Read() =&gt; _value;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ind w:firstLine="0"/>
      </w:pPr>
    </w:p>
    <w:p w:rsidR="00A14E71" w:rsidRDefault="00A14E71" w:rsidP="00A14E71">
      <w:pPr>
        <w:pStyle w:val="Heading3"/>
      </w:pPr>
      <w:bookmarkStart w:id="91" w:name="_Toc5107095"/>
      <w:r>
        <w:t>Instruction.cs</w:t>
      </w:r>
      <w:bookmarkEnd w:id="91"/>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System.Collections.Generic</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lastRenderedPageBreak/>
        <w:t>namespace</w:t>
      </w:r>
      <w:r>
        <w:rPr>
          <w:rFonts w:ascii="Consolas" w:hAnsi="Consolas" w:cs="Consolas"/>
          <w:color w:val="000000"/>
          <w:kern w:val="0"/>
          <w:sz w:val="19"/>
          <w:szCs w:val="19"/>
        </w:rPr>
        <w:t xml:space="preserve"> EPS.Instructions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delegate</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InstructionStage</w:t>
      </w:r>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Processor proc, ProcessorExecutionContext ctx); </w:t>
      </w:r>
      <w:r>
        <w:rPr>
          <w:rFonts w:ascii="Consolas" w:hAnsi="Consolas" w:cs="Consolas"/>
          <w:color w:val="008000"/>
          <w:kern w:val="0"/>
          <w:sz w:val="19"/>
          <w:szCs w:val="19"/>
        </w:rPr>
        <w:t>// Setup delgate for InstructionStage anonynmous functions.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Instruction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currentStage = 0; </w:t>
      </w:r>
      <w:r>
        <w:rPr>
          <w:rFonts w:ascii="Consolas" w:hAnsi="Consolas" w:cs="Consolas"/>
          <w:color w:val="008000"/>
          <w:kern w:val="0"/>
          <w:sz w:val="19"/>
          <w:szCs w:val="19"/>
        </w:rPr>
        <w:t>// current stage of execution of instruction.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List&lt;InstructionStage&gt; InstructionStages = </w:t>
      </w:r>
      <w:r>
        <w:rPr>
          <w:rFonts w:ascii="Consolas" w:hAnsi="Consolas" w:cs="Consolas"/>
          <w:color w:val="0000FF"/>
          <w:kern w:val="0"/>
          <w:sz w:val="19"/>
          <w:szCs w:val="19"/>
        </w:rPr>
        <w:t>new</w:t>
      </w:r>
      <w:r>
        <w:rPr>
          <w:rFonts w:ascii="Consolas" w:hAnsi="Consolas" w:cs="Consolas"/>
          <w:color w:val="000000"/>
          <w:kern w:val="0"/>
          <w:sz w:val="19"/>
          <w:szCs w:val="19"/>
        </w:rPr>
        <w:t xml:space="preserve"> List&lt;InstructionStage</w:t>
      </w:r>
      <w:proofErr w:type="gramStart"/>
      <w:r>
        <w:rPr>
          <w:rFonts w:ascii="Consolas" w:hAnsi="Consolas" w:cs="Consolas"/>
          <w:color w:val="000000"/>
          <w:kern w:val="0"/>
          <w:sz w:val="19"/>
          <w:szCs w:val="19"/>
        </w:rPr>
        <w:t>&gt;(</w:t>
      </w:r>
      <w:proofErr w:type="gramEnd"/>
      <w:r>
        <w:rPr>
          <w:rFonts w:ascii="Consolas" w:hAnsi="Consolas" w:cs="Consolas"/>
          <w:color w:val="000000"/>
          <w:kern w:val="0"/>
          <w:sz w:val="19"/>
          <w:szCs w:val="19"/>
        </w:rPr>
        <w:t xml:space="preserve">); </w:t>
      </w:r>
      <w:r>
        <w:rPr>
          <w:rFonts w:ascii="Consolas" w:hAnsi="Consolas" w:cs="Consolas"/>
          <w:color w:val="008000"/>
          <w:kern w:val="0"/>
          <w:sz w:val="19"/>
          <w:szCs w:val="19"/>
        </w:rPr>
        <w:t>// All stages of execution.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Mnemonic = </w:t>
      </w:r>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Short code, i.e LDA</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Description = </w:t>
      </w:r>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Longer explanation for user.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 xml:space="preserve"> OpCode;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Executes the substages of micro-code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&lt;returns&gt;</w:t>
      </w:r>
      <w:r>
        <w:rPr>
          <w:rFonts w:ascii="Consolas" w:hAnsi="Consolas" w:cs="Consolas"/>
          <w:color w:val="008000"/>
          <w:kern w:val="0"/>
          <w:sz w:val="19"/>
          <w:szCs w:val="19"/>
        </w:rPr>
        <w:t>True when complete</w:t>
      </w:r>
      <w:r>
        <w:rPr>
          <w:rFonts w:ascii="Consolas" w:hAnsi="Consolas" w:cs="Consolas"/>
          <w:color w:val="808080"/>
          <w:kern w:val="0"/>
          <w:sz w:val="19"/>
          <w:szCs w:val="19"/>
        </w:rPr>
        <w:t>&lt;/returns&gt;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Execute(</w:t>
      </w:r>
      <w:proofErr w:type="gramEnd"/>
      <w:r>
        <w:rPr>
          <w:rFonts w:ascii="Consolas" w:hAnsi="Consolas" w:cs="Consolas"/>
          <w:color w:val="000000"/>
          <w:kern w:val="0"/>
          <w:sz w:val="19"/>
          <w:szCs w:val="19"/>
        </w:rPr>
        <w:t>ProcessorExecutionContext ctx)</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ctx.StageCount</w:t>
      </w:r>
      <w:proofErr w:type="gramEnd"/>
      <w:r>
        <w:rPr>
          <w:rFonts w:ascii="Consolas" w:hAnsi="Consolas" w:cs="Consolas"/>
          <w:color w:val="000000"/>
          <w:kern w:val="0"/>
          <w:sz w:val="19"/>
          <w:szCs w:val="19"/>
        </w:rPr>
        <w:t xml:space="preserve"> = InstructionStages.Count;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currentStage = InstructionStages[currentStage</w:t>
      </w:r>
      <w:proofErr w:type="gramStart"/>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ctx.Proc, ctx) ?? currentStage + 1; </w:t>
      </w:r>
      <w:r>
        <w:rPr>
          <w:rFonts w:ascii="Consolas" w:hAnsi="Consolas" w:cs="Consolas"/>
          <w:color w:val="008000"/>
          <w:kern w:val="0"/>
          <w:sz w:val="19"/>
          <w:szCs w:val="19"/>
        </w:rPr>
        <w:t>// Jump to specified microcode or just increment stage.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currentStage !</w:t>
      </w:r>
      <w:proofErr w:type="gramEnd"/>
      <w:r>
        <w:rPr>
          <w:rFonts w:ascii="Consolas" w:hAnsi="Consolas" w:cs="Consolas"/>
          <w:color w:val="000000"/>
          <w:kern w:val="0"/>
          <w:sz w:val="19"/>
          <w:szCs w:val="19"/>
        </w:rPr>
        <w:t xml:space="preserve">= InstructionStages.Count)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false</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currentStage = 0; </w:t>
      </w:r>
      <w:r>
        <w:rPr>
          <w:rFonts w:ascii="Consolas" w:hAnsi="Consolas" w:cs="Consolas"/>
          <w:color w:val="008000"/>
          <w:kern w:val="0"/>
          <w:sz w:val="19"/>
          <w:szCs w:val="19"/>
        </w:rPr>
        <w:t xml:space="preserve">// If at end, reset.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true</w:t>
      </w:r>
      <w:r>
        <w:rPr>
          <w:rFonts w:ascii="Consolas" w:hAnsi="Consolas" w:cs="Consolas"/>
          <w:color w:val="000000"/>
          <w:kern w:val="0"/>
          <w:sz w:val="19"/>
          <w:szCs w:val="19"/>
        </w:rPr>
        <w:t xml:space="preserve">; </w:t>
      </w:r>
      <w:r>
        <w:rPr>
          <w:rFonts w:ascii="Consolas" w:hAnsi="Consolas" w:cs="Consolas"/>
          <w:color w:val="008000"/>
          <w:kern w:val="0"/>
          <w:sz w:val="19"/>
          <w:szCs w:val="19"/>
        </w:rPr>
        <w:t>// Signal system that an instruction is ready for execution.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ind w:firstLine="0"/>
      </w:pPr>
    </w:p>
    <w:p w:rsidR="00A14E71" w:rsidRDefault="00A14E71" w:rsidP="00A14E71">
      <w:pPr>
        <w:pStyle w:val="Heading3"/>
      </w:pPr>
      <w:bookmarkStart w:id="92" w:name="_Toc5107096"/>
      <w:r>
        <w:t>InstructionSet.cs</w:t>
      </w:r>
      <w:bookmarkEnd w:id="92"/>
    </w:p>
    <w:p w:rsidR="00A14E71" w:rsidRDefault="00A14E71" w:rsidP="00A14E71">
      <w:pPr>
        <w:ind w:firstLine="0"/>
      </w:pPr>
      <w:r>
        <w:t>using System;</w:t>
      </w:r>
    </w:p>
    <w:p w:rsidR="00A14E71" w:rsidRDefault="00A14E71" w:rsidP="00A14E71">
      <w:pPr>
        <w:ind w:firstLine="0"/>
      </w:pPr>
      <w:r>
        <w:t xml:space="preserve">using </w:t>
      </w:r>
      <w:proofErr w:type="gramStart"/>
      <w:r>
        <w:t>System.Collections.Generic</w:t>
      </w:r>
      <w:proofErr w:type="gramEnd"/>
      <w:r>
        <w:t>;</w:t>
      </w:r>
    </w:p>
    <w:p w:rsidR="00A14E71" w:rsidRDefault="00A14E71" w:rsidP="00A14E71">
      <w:pPr>
        <w:ind w:firstLine="0"/>
      </w:pPr>
      <w:r>
        <w:t>using EPS.Components;</w:t>
      </w:r>
    </w:p>
    <w:p w:rsidR="00A14E71" w:rsidRDefault="00A14E71" w:rsidP="00A14E71">
      <w:pPr>
        <w:ind w:firstLine="0"/>
      </w:pPr>
    </w:p>
    <w:p w:rsidR="00A14E71" w:rsidRDefault="00A14E71" w:rsidP="00A14E71">
      <w:pPr>
        <w:ind w:firstLine="0"/>
      </w:pPr>
      <w:r>
        <w:t>namespace EPS.Instructions</w:t>
      </w:r>
    </w:p>
    <w:p w:rsidR="00A14E71" w:rsidRDefault="00A14E71" w:rsidP="00A14E71">
      <w:pPr>
        <w:ind w:firstLine="0"/>
      </w:pPr>
      <w:r>
        <w:t>{</w:t>
      </w:r>
    </w:p>
    <w:p w:rsidR="00A14E71" w:rsidRDefault="00A14E71" w:rsidP="00A14E71">
      <w:pPr>
        <w:ind w:firstLine="0"/>
      </w:pPr>
      <w:r>
        <w:t xml:space="preserve">    public class InstructionSet</w:t>
      </w:r>
    </w:p>
    <w:p w:rsidR="00A14E71" w:rsidRDefault="00A14E71" w:rsidP="00A14E71">
      <w:pPr>
        <w:ind w:firstLine="0"/>
      </w:pPr>
      <w:r>
        <w:t xml:space="preserve">    {</w:t>
      </w:r>
    </w:p>
    <w:p w:rsidR="00A14E71" w:rsidRDefault="00A14E71" w:rsidP="00A14E71">
      <w:pPr>
        <w:ind w:firstLine="0"/>
      </w:pPr>
      <w:r>
        <w:t xml:space="preserve">        public </w:t>
      </w:r>
      <w:proofErr w:type="gramStart"/>
      <w:r>
        <w:t>Instruction[</w:t>
      </w:r>
      <w:proofErr w:type="gramEnd"/>
      <w:r>
        <w:t>] Instructions = new Instruction[64];</w:t>
      </w:r>
    </w:p>
    <w:p w:rsidR="00A14E71" w:rsidRDefault="00A14E71" w:rsidP="00A14E71">
      <w:pPr>
        <w:ind w:firstLine="0"/>
      </w:pPr>
    </w:p>
    <w:p w:rsidR="00A14E71" w:rsidRDefault="00A14E71" w:rsidP="00A14E71">
      <w:pPr>
        <w:ind w:firstLine="0"/>
      </w:pPr>
      <w:r>
        <w:t xml:space="preserve">        public </w:t>
      </w:r>
      <w:proofErr w:type="gramStart"/>
      <w:r>
        <w:t>InstructionSet(</w:t>
      </w:r>
      <w:proofErr w:type="gramEnd"/>
      <w:r>
        <w:t>)</w:t>
      </w:r>
    </w:p>
    <w:p w:rsidR="00A14E71" w:rsidRDefault="00A14E71" w:rsidP="00A14E71">
      <w:pPr>
        <w:ind w:firstLine="0"/>
      </w:pPr>
      <w:r>
        <w:t xml:space="preserve">        {</w:t>
      </w:r>
    </w:p>
    <w:p w:rsidR="00A14E71" w:rsidRDefault="00A14E71" w:rsidP="00A14E71">
      <w:pPr>
        <w:ind w:firstLine="0"/>
      </w:pPr>
      <w:r>
        <w:t xml:space="preserve">            Instructions[0b00_000000] = new Instruction</w:t>
      </w:r>
    </w:p>
    <w:p w:rsidR="00A14E71" w:rsidRDefault="00A14E71" w:rsidP="00A14E71">
      <w:pPr>
        <w:ind w:firstLine="0"/>
      </w:pPr>
      <w:r>
        <w:lastRenderedPageBreak/>
        <w:t xml:space="preserve">            {</w:t>
      </w:r>
    </w:p>
    <w:p w:rsidR="00A14E71" w:rsidRDefault="00A14E71" w:rsidP="00A14E71">
      <w:pPr>
        <w:ind w:firstLine="0"/>
      </w:pPr>
      <w:r>
        <w:t xml:space="preserve">                Mnemonic = "NOP",</w:t>
      </w:r>
    </w:p>
    <w:p w:rsidR="00A14E71" w:rsidRDefault="00A14E71" w:rsidP="00A14E71">
      <w:pPr>
        <w:ind w:firstLine="0"/>
      </w:pPr>
      <w:r>
        <w:t xml:space="preserve">                Description = "No operation. Consumes one processor execution cycle.",</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 0: do nothing....</w:t>
      </w:r>
    </w:p>
    <w:p w:rsidR="00A14E71" w:rsidRDefault="00A14E71" w:rsidP="00A14E71">
      <w:pPr>
        <w:ind w:firstLine="0"/>
      </w:pPr>
      <w:r>
        <w:t xml:space="preserve">                    {</w:t>
      </w: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Instructions[0b00_000001] = new Instruction</w:t>
      </w:r>
    </w:p>
    <w:p w:rsidR="00A14E71" w:rsidRDefault="00A14E71" w:rsidP="00A14E71">
      <w:pPr>
        <w:ind w:firstLine="0"/>
      </w:pPr>
      <w:r>
        <w:t xml:space="preserve">            {</w:t>
      </w:r>
    </w:p>
    <w:p w:rsidR="00A14E71" w:rsidRDefault="00A14E71" w:rsidP="00A14E71">
      <w:pPr>
        <w:ind w:firstLine="0"/>
      </w:pPr>
      <w:r>
        <w:t xml:space="preserve">                Mnemonic = "ADD",</w:t>
      </w:r>
    </w:p>
    <w:p w:rsidR="00A14E71" w:rsidRDefault="00A14E71" w:rsidP="00A14E71">
      <w:pPr>
        <w:ind w:firstLine="0"/>
      </w:pPr>
      <w:r>
        <w:t xml:space="preserve">                Description = "Sets ACC to RegA, then adds value from bus to ACC and stores in Reg A.",</w:t>
      </w:r>
    </w:p>
    <w:p w:rsidR="00A14E71" w:rsidRDefault="00A14E71" w:rsidP="00A14E71">
      <w:pPr>
        <w:ind w:firstLine="0"/>
      </w:pPr>
      <w:r>
        <w:t xml:space="preserve">                </w:t>
      </w: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RegA to ACC</w:t>
      </w:r>
    </w:p>
    <w:p w:rsidR="00A14E71" w:rsidRDefault="00A14E71" w:rsidP="00A14E71">
      <w:pPr>
        <w:ind w:firstLine="0"/>
      </w:pPr>
      <w:r>
        <w:t xml:space="preserve">                    {</w:t>
      </w:r>
    </w:p>
    <w:p w:rsidR="00A14E71" w:rsidRDefault="00A14E71" w:rsidP="00A14E71">
      <w:pPr>
        <w:ind w:firstLine="0"/>
      </w:pPr>
      <w:r>
        <w:t xml:space="preserve">                        </w:t>
      </w:r>
      <w:proofErr w:type="gramStart"/>
      <w:r>
        <w:t>ctx.RegA.SetFlag</w:t>
      </w:r>
      <w:proofErr w:type="gramEnd"/>
      <w:r>
        <w:t>(BusFlags.Read);</w:t>
      </w:r>
    </w:p>
    <w:p w:rsidR="00A14E71" w:rsidRDefault="00A14E71" w:rsidP="00A14E71">
      <w:pPr>
        <w:ind w:firstLine="0"/>
      </w:pPr>
      <w:r>
        <w:t xml:space="preserve">                        ctx.Proc.ACC.SetFlag(BusFlags.Write);</w:t>
      </w:r>
    </w:p>
    <w:p w:rsidR="00A14E71" w:rsidRDefault="00A14E71" w:rsidP="00A14E71">
      <w:pPr>
        <w:ind w:firstLine="0"/>
      </w:pPr>
    </w:p>
    <w:p w:rsidR="00A14E71" w:rsidRDefault="00A14E71" w:rsidP="00A14E71">
      <w:pPr>
        <w:ind w:firstLine="0"/>
      </w:pPr>
      <w:r>
        <w:t xml:space="preserve">                        return </w:t>
      </w:r>
      <w:proofErr w:type="gramStart"/>
      <w:r>
        <w:t>ctx.MemoryMode</w:t>
      </w:r>
      <w:proofErr w:type="gramEnd"/>
      <w:r>
        <w:t xml:space="preserve"> == MemoryMode.Direct ? </w:t>
      </w:r>
      <w:proofErr w:type="gramStart"/>
      <w:r>
        <w:t>1 :</w:t>
      </w:r>
      <w:proofErr w:type="gramEnd"/>
      <w:r>
        <w:t xml:space="preserve"> 2; // step 1 if memory mode direct, else 2</w:t>
      </w:r>
    </w:p>
    <w:p w:rsidR="00A14E71" w:rsidRDefault="00A14E71" w:rsidP="00A14E71">
      <w:pPr>
        <w:ind w:firstLine="0"/>
      </w:pPr>
      <w:r>
        <w:t xml:space="preserve">                    },</w:t>
      </w:r>
    </w:p>
    <w:p w:rsidR="00A14E71" w:rsidRDefault="00A14E71" w:rsidP="00A14E71">
      <w:pPr>
        <w:ind w:firstLine="0"/>
      </w:pPr>
      <w:r>
        <w:t xml:space="preserve">                    (proc, ctx) =&gt; // 1: Direct only. Load into MDR</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proc.CIR.SetFlag(BusFlags.Read); // CIR Second Word =&gt; MAR</w:t>
      </w:r>
    </w:p>
    <w:p w:rsidR="00A14E71" w:rsidRDefault="00A14E71" w:rsidP="00A14E71">
      <w:pPr>
        <w:ind w:firstLine="0"/>
      </w:pPr>
      <w:r>
        <w:t xml:space="preserve">                            proc.CIR.SetFlag(BusFlags.SecondWord);</w:t>
      </w:r>
    </w:p>
    <w:p w:rsidR="00A14E71" w:rsidRDefault="00A14E71" w:rsidP="00A14E71">
      <w:pPr>
        <w:ind w:firstLine="0"/>
      </w:pPr>
      <w:r>
        <w:t xml:space="preserve">                            proc.MAR.SetFlag(BusFlags.Write);</w:t>
      </w:r>
    </w:p>
    <w:p w:rsidR="00A14E71" w:rsidRDefault="00A14E71" w:rsidP="00A14E71">
      <w:pPr>
        <w:ind w:firstLine="0"/>
      </w:pPr>
      <w:r>
        <w:t xml:space="preserve">             </w:t>
      </w:r>
    </w:p>
    <w:p w:rsidR="00A14E71" w:rsidRDefault="00A14E71" w:rsidP="00A14E71">
      <w:pPr>
        <w:ind w:firstLine="0"/>
      </w:pPr>
      <w:r>
        <w:lastRenderedPageBreak/>
        <w:t xml:space="preserve">                            </w:t>
      </w:r>
      <w:proofErr w:type="gramStart"/>
      <w:r>
        <w:t>proc.MemoryBank.SetFlag</w:t>
      </w:r>
      <w:proofErr w:type="gramEnd"/>
      <w:r>
        <w:t>(MemoryFlags.Read);</w:t>
      </w:r>
    </w:p>
    <w:p w:rsidR="00A14E71" w:rsidRDefault="00A14E71" w:rsidP="00A14E71">
      <w:pPr>
        <w:ind w:firstLine="0"/>
      </w:pPr>
      <w:r>
        <w:t xml:space="preserve">                            </w:t>
      </w:r>
      <w:proofErr w:type="gramStart"/>
      <w:r>
        <w:t>proc.MemoryBank.SetFlag</w:t>
      </w:r>
      <w:proofErr w:type="gramEnd"/>
      <w:r>
        <w:t>(MemoryFlags.TwoBytes);</w:t>
      </w:r>
    </w:p>
    <w:p w:rsidR="00A14E71" w:rsidRDefault="00A14E71" w:rsidP="00A14E71">
      <w:pPr>
        <w:ind w:firstLine="0"/>
      </w:pPr>
      <w:r>
        <w:t xml:space="preserve">                        }</w:t>
      </w: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(proc, ctx) =&gt; // 2: Trigger add operation. Result will sit in the ACC.</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proc.MDR.SetFlag(BusFlags.Read);</w:t>
      </w:r>
    </w:p>
    <w:p w:rsidR="00A14E71" w:rsidRDefault="00A14E71" w:rsidP="00A14E71">
      <w:pPr>
        <w:ind w:firstLine="0"/>
      </w:pPr>
      <w:r>
        <w:t xml:space="preserve">                        } else if (</w:t>
      </w:r>
      <w:proofErr w:type="gramStart"/>
      <w:r>
        <w:t>ctx.MemoryMode</w:t>
      </w:r>
      <w:proofErr w:type="gramEnd"/>
      <w:r>
        <w:t xml:space="preserve"> == MemoryMode.Register)</w:t>
      </w:r>
    </w:p>
    <w:p w:rsidR="00A14E71" w:rsidRDefault="00A14E71" w:rsidP="00A14E71">
      <w:pPr>
        <w:ind w:firstLine="0"/>
      </w:pPr>
      <w:r>
        <w:t xml:space="preserve">                        {</w:t>
      </w:r>
    </w:p>
    <w:p w:rsidR="00A14E71" w:rsidRDefault="00A14E71" w:rsidP="00A14E71">
      <w:pPr>
        <w:ind w:firstLine="0"/>
      </w:pPr>
      <w:r>
        <w:t xml:space="preserve">                            </w:t>
      </w:r>
      <w:proofErr w:type="gramStart"/>
      <w:r>
        <w:t>ctx.RegB.SetFlag</w:t>
      </w:r>
      <w:proofErr w:type="gramEnd"/>
      <w:r>
        <w:t>(BusFlags.Read);</w:t>
      </w:r>
    </w:p>
    <w:p w:rsidR="00A14E71" w:rsidRDefault="00A14E71" w:rsidP="00A14E71">
      <w:pPr>
        <w:ind w:firstLine="0"/>
      </w:pPr>
      <w:r>
        <w:t xml:space="preserve">                        } else if (</w:t>
      </w:r>
      <w:proofErr w:type="gramStart"/>
      <w:r>
        <w:t>ctx.MemoryMode</w:t>
      </w:r>
      <w:proofErr w:type="gramEnd"/>
      <w:r>
        <w:t xml:space="preserve"> == MemoryMode.Immediate)</w:t>
      </w:r>
    </w:p>
    <w:p w:rsidR="00A14E71" w:rsidRDefault="00A14E71" w:rsidP="00A14E71">
      <w:pPr>
        <w:ind w:firstLine="0"/>
      </w:pPr>
      <w:r>
        <w:t xml:space="preserve">                        {</w:t>
      </w:r>
    </w:p>
    <w:p w:rsidR="00A14E71" w:rsidRDefault="00A14E71" w:rsidP="00A14E71">
      <w:pPr>
        <w:ind w:firstLine="0"/>
      </w:pPr>
      <w:r>
        <w:t xml:space="preserve">                           proc.CIR.SetFlag(BusFlags.Read);</w:t>
      </w:r>
    </w:p>
    <w:p w:rsidR="00A14E71" w:rsidRDefault="00A14E71" w:rsidP="00A14E71">
      <w:pPr>
        <w:ind w:firstLine="0"/>
      </w:pPr>
      <w:r>
        <w:t xml:space="preserve">                           proc.CIR.SetFlag(BusFlags.SecondWord);</w:t>
      </w:r>
    </w:p>
    <w:p w:rsidR="00A14E71" w:rsidRDefault="00A14E71" w:rsidP="00A14E71">
      <w:pPr>
        <w:ind w:firstLine="0"/>
      </w:pPr>
      <w:r>
        <w:t xml:space="preserve">                        }</w:t>
      </w:r>
    </w:p>
    <w:p w:rsidR="00A14E71" w:rsidRDefault="00A14E71" w:rsidP="00A14E71">
      <w:pPr>
        <w:ind w:firstLine="0"/>
      </w:pPr>
      <w:r>
        <w:t xml:space="preserve">                        proc.ALU.SetMode(ALUModes.Add);</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(proc, ctx) =&gt; // 3: Acc to RegA</w:t>
      </w:r>
    </w:p>
    <w:p w:rsidR="00A14E71" w:rsidRDefault="00A14E71" w:rsidP="00A14E71">
      <w:pPr>
        <w:ind w:firstLine="0"/>
      </w:pPr>
      <w:r>
        <w:t xml:space="preserve">                    {</w:t>
      </w:r>
    </w:p>
    <w:p w:rsidR="00A14E71" w:rsidRDefault="00A14E71" w:rsidP="00A14E71">
      <w:pPr>
        <w:ind w:firstLine="0"/>
      </w:pPr>
      <w:r>
        <w:t xml:space="preserve">                        ctx.Proc.ACC.SetFlag(BusFlags.Read);</w:t>
      </w:r>
    </w:p>
    <w:p w:rsidR="00A14E71" w:rsidRDefault="00A14E71" w:rsidP="00A14E71">
      <w:pPr>
        <w:ind w:firstLine="0"/>
      </w:pPr>
      <w:r>
        <w:t xml:space="preserve">                        </w:t>
      </w:r>
      <w:proofErr w:type="gramStart"/>
      <w:r>
        <w:t>ctx.RegA.SetFlag</w:t>
      </w:r>
      <w:proofErr w:type="gramEnd"/>
      <w:r>
        <w:t>(BusFlags.Write);</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Instructions[0b00_000010] = new Instruction</w:t>
      </w:r>
    </w:p>
    <w:p w:rsidR="00A14E71" w:rsidRDefault="00A14E71" w:rsidP="00A14E71">
      <w:pPr>
        <w:ind w:firstLine="0"/>
      </w:pPr>
      <w:r>
        <w:t xml:space="preserve">            {</w:t>
      </w:r>
    </w:p>
    <w:p w:rsidR="00A14E71" w:rsidRDefault="00A14E71" w:rsidP="00A14E71">
      <w:pPr>
        <w:ind w:firstLine="0"/>
      </w:pPr>
      <w:r>
        <w:lastRenderedPageBreak/>
        <w:t xml:space="preserve">                Mnemonic = "SUB",</w:t>
      </w:r>
    </w:p>
    <w:p w:rsidR="00A14E71" w:rsidRDefault="00A14E71" w:rsidP="00A14E71">
      <w:pPr>
        <w:ind w:firstLine="0"/>
      </w:pPr>
      <w:r>
        <w:t xml:space="preserve">                Description = "Sets ACC to RegA, (ACC-Bus) and stores in Reg A.",</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RegA to ACC</w:t>
      </w:r>
    </w:p>
    <w:p w:rsidR="00A14E71" w:rsidRDefault="00A14E71" w:rsidP="00A14E71">
      <w:pPr>
        <w:ind w:firstLine="0"/>
      </w:pPr>
      <w:r>
        <w:t xml:space="preserve">                    {</w:t>
      </w:r>
    </w:p>
    <w:p w:rsidR="00A14E71" w:rsidRDefault="00A14E71" w:rsidP="00A14E71">
      <w:pPr>
        <w:ind w:firstLine="0"/>
      </w:pPr>
      <w:r>
        <w:t xml:space="preserve">                        </w:t>
      </w:r>
      <w:proofErr w:type="gramStart"/>
      <w:r>
        <w:t>ctx.RegA.SetFlag</w:t>
      </w:r>
      <w:proofErr w:type="gramEnd"/>
      <w:r>
        <w:t>(BusFlags.Read);</w:t>
      </w:r>
    </w:p>
    <w:p w:rsidR="00A14E71" w:rsidRDefault="00A14E71" w:rsidP="00A14E71">
      <w:pPr>
        <w:ind w:firstLine="0"/>
      </w:pPr>
      <w:r>
        <w:t xml:space="preserve">                        ctx.Proc.ACC.SetFlag(BusFlags.Write);</w:t>
      </w:r>
    </w:p>
    <w:p w:rsidR="00A14E71" w:rsidRDefault="00A14E71" w:rsidP="00A14E71">
      <w:pPr>
        <w:ind w:firstLine="0"/>
      </w:pPr>
    </w:p>
    <w:p w:rsidR="00A14E71" w:rsidRDefault="00A14E71" w:rsidP="00A14E71">
      <w:pPr>
        <w:ind w:firstLine="0"/>
      </w:pPr>
      <w:r>
        <w:t xml:space="preserve">                        return </w:t>
      </w:r>
      <w:proofErr w:type="gramStart"/>
      <w:r>
        <w:t>ctx.MemoryMode</w:t>
      </w:r>
      <w:proofErr w:type="gramEnd"/>
      <w:r>
        <w:t xml:space="preserve"> == MemoryMode.Direct ? </w:t>
      </w:r>
      <w:proofErr w:type="gramStart"/>
      <w:r>
        <w:t>1 :</w:t>
      </w:r>
      <w:proofErr w:type="gramEnd"/>
      <w:r>
        <w:t xml:space="preserve"> 2;</w:t>
      </w:r>
    </w:p>
    <w:p w:rsidR="00A14E71" w:rsidRDefault="00A14E71" w:rsidP="00A14E71">
      <w:pPr>
        <w:ind w:firstLine="0"/>
      </w:pPr>
      <w:r>
        <w:t xml:space="preserve">                    },</w:t>
      </w:r>
    </w:p>
    <w:p w:rsidR="00A14E71" w:rsidRDefault="00A14E71" w:rsidP="00A14E71">
      <w:pPr>
        <w:ind w:firstLine="0"/>
      </w:pPr>
      <w:r>
        <w:t xml:space="preserve">                    (proc, ctx) =&gt; // 1: Direct only. Load into MDR</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proc.CIR.SetFlag(BusFlags.Read); // CIR Second Word =&gt; MAR</w:t>
      </w:r>
    </w:p>
    <w:p w:rsidR="00A14E71" w:rsidRDefault="00A14E71" w:rsidP="00A14E71">
      <w:pPr>
        <w:ind w:firstLine="0"/>
      </w:pPr>
      <w:r>
        <w:t xml:space="preserve">                            proc.CIR.SetFlag(BusFlags.SecondWord);</w:t>
      </w:r>
    </w:p>
    <w:p w:rsidR="00A14E71" w:rsidRDefault="00A14E71" w:rsidP="00A14E71">
      <w:pPr>
        <w:ind w:firstLine="0"/>
      </w:pPr>
      <w:r>
        <w:t xml:space="preserve">                            proc.MAR.SetFlag(BusFlags.Write);</w:t>
      </w:r>
    </w:p>
    <w:p w:rsidR="00A14E71" w:rsidRDefault="00A14E71" w:rsidP="00A14E71">
      <w:pPr>
        <w:ind w:firstLine="0"/>
      </w:pPr>
    </w:p>
    <w:p w:rsidR="00A14E71" w:rsidRDefault="00A14E71" w:rsidP="00A14E71">
      <w:pPr>
        <w:ind w:firstLine="0"/>
      </w:pPr>
      <w:r>
        <w:t xml:space="preserve">                            </w:t>
      </w:r>
      <w:proofErr w:type="gramStart"/>
      <w:r>
        <w:t>proc.MemoryBank.SetFlag</w:t>
      </w:r>
      <w:proofErr w:type="gramEnd"/>
      <w:r>
        <w:t>(MemoryFlags.Read);</w:t>
      </w:r>
    </w:p>
    <w:p w:rsidR="00A14E71" w:rsidRDefault="00A14E71" w:rsidP="00A14E71">
      <w:pPr>
        <w:ind w:firstLine="0"/>
      </w:pPr>
      <w:r>
        <w:t xml:space="preserve">                            </w:t>
      </w:r>
      <w:proofErr w:type="gramStart"/>
      <w:r>
        <w:t>proc.MemoryBank.SetFlag</w:t>
      </w:r>
      <w:proofErr w:type="gramEnd"/>
      <w:r>
        <w:t>(MemoryFlags.TwoBytes);</w:t>
      </w:r>
    </w:p>
    <w:p w:rsidR="00A14E71" w:rsidRDefault="00A14E71" w:rsidP="00A14E71">
      <w:pPr>
        <w:ind w:firstLine="0"/>
      </w:pPr>
      <w:r>
        <w:t xml:space="preserve">                        }</w:t>
      </w: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(proc, ctx) =&gt; // 2: Trigger sub operation. Result will sit in the ACC.</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proc.MDR.SetFlag(BusFlags.Read);</w:t>
      </w:r>
    </w:p>
    <w:p w:rsidR="00A14E71" w:rsidRDefault="00A14E71" w:rsidP="00A14E71">
      <w:pPr>
        <w:ind w:firstLine="0"/>
      </w:pPr>
      <w:r>
        <w:t xml:space="preserve">                        } else if (</w:t>
      </w:r>
      <w:proofErr w:type="gramStart"/>
      <w:r>
        <w:t>ctx.MemoryMode</w:t>
      </w:r>
      <w:proofErr w:type="gramEnd"/>
      <w:r>
        <w:t xml:space="preserve"> == MemoryMode.Register)</w:t>
      </w:r>
    </w:p>
    <w:p w:rsidR="00A14E71" w:rsidRDefault="00A14E71" w:rsidP="00A14E71">
      <w:pPr>
        <w:ind w:firstLine="0"/>
      </w:pPr>
      <w:r>
        <w:t xml:space="preserve">                        {</w:t>
      </w:r>
    </w:p>
    <w:p w:rsidR="00A14E71" w:rsidRDefault="00A14E71" w:rsidP="00A14E71">
      <w:pPr>
        <w:ind w:firstLine="0"/>
      </w:pPr>
      <w:r>
        <w:t xml:space="preserve">                            </w:t>
      </w:r>
      <w:proofErr w:type="gramStart"/>
      <w:r>
        <w:t>ctx.RegB.SetFlag</w:t>
      </w:r>
      <w:proofErr w:type="gramEnd"/>
      <w:r>
        <w:t>(BusFlags.Read);</w:t>
      </w:r>
    </w:p>
    <w:p w:rsidR="00A14E71" w:rsidRDefault="00A14E71" w:rsidP="00A14E71">
      <w:pPr>
        <w:ind w:firstLine="0"/>
      </w:pPr>
      <w:r>
        <w:t xml:space="preserve">                        } else if (</w:t>
      </w:r>
      <w:proofErr w:type="gramStart"/>
      <w:r>
        <w:t>ctx.MemoryMode</w:t>
      </w:r>
      <w:proofErr w:type="gramEnd"/>
      <w:r>
        <w:t xml:space="preserve"> == MemoryMode.Immediate)</w:t>
      </w:r>
    </w:p>
    <w:p w:rsidR="00A14E71" w:rsidRDefault="00A14E71" w:rsidP="00A14E71">
      <w:pPr>
        <w:ind w:firstLine="0"/>
      </w:pPr>
      <w:r>
        <w:t xml:space="preserve">                        {</w:t>
      </w:r>
    </w:p>
    <w:p w:rsidR="00A14E71" w:rsidRDefault="00A14E71" w:rsidP="00A14E71">
      <w:pPr>
        <w:ind w:firstLine="0"/>
      </w:pPr>
      <w:r>
        <w:lastRenderedPageBreak/>
        <w:t xml:space="preserve">                            proc.CIR.SetFlag(BusFlags.Read);</w:t>
      </w:r>
    </w:p>
    <w:p w:rsidR="00A14E71" w:rsidRDefault="00A14E71" w:rsidP="00A14E71">
      <w:pPr>
        <w:ind w:firstLine="0"/>
      </w:pPr>
      <w:r>
        <w:t xml:space="preserve">                            proc.CIR.SetFlag(BusFlags.SecondWord);</w:t>
      </w:r>
    </w:p>
    <w:p w:rsidR="00A14E71" w:rsidRDefault="00A14E71" w:rsidP="00A14E71">
      <w:pPr>
        <w:ind w:firstLine="0"/>
      </w:pPr>
      <w:r>
        <w:t xml:space="preserve">                        }</w:t>
      </w:r>
    </w:p>
    <w:p w:rsidR="00A14E71" w:rsidRDefault="00A14E71" w:rsidP="00A14E71">
      <w:pPr>
        <w:ind w:firstLine="0"/>
      </w:pPr>
      <w:r>
        <w:t xml:space="preserve">                        proc.ALU.SetMode(ALUModes.Subtract);</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(proc, ctx) =&gt; // 3: Acc to RegA</w:t>
      </w:r>
    </w:p>
    <w:p w:rsidR="00A14E71" w:rsidRDefault="00A14E71" w:rsidP="00A14E71">
      <w:pPr>
        <w:ind w:firstLine="0"/>
      </w:pPr>
      <w:r>
        <w:t xml:space="preserve">                    {</w:t>
      </w:r>
    </w:p>
    <w:p w:rsidR="00A14E71" w:rsidRDefault="00A14E71" w:rsidP="00A14E71">
      <w:pPr>
        <w:ind w:firstLine="0"/>
      </w:pPr>
      <w:r>
        <w:t xml:space="preserve">                        ctx.Proc.ACC.SetFlag(BusFlags.Read);</w:t>
      </w:r>
    </w:p>
    <w:p w:rsidR="00A14E71" w:rsidRDefault="00A14E71" w:rsidP="00A14E71">
      <w:pPr>
        <w:ind w:firstLine="0"/>
      </w:pPr>
      <w:r>
        <w:t xml:space="preserve">                        </w:t>
      </w:r>
      <w:proofErr w:type="gramStart"/>
      <w:r>
        <w:t>ctx.RegA.SetFlag</w:t>
      </w:r>
      <w:proofErr w:type="gramEnd"/>
      <w:r>
        <w:t>(BusFlags.Write);</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Instructions[0b00_000011] = new Instruction</w:t>
      </w:r>
    </w:p>
    <w:p w:rsidR="00A14E71" w:rsidRDefault="00A14E71" w:rsidP="00A14E71">
      <w:pPr>
        <w:ind w:firstLine="0"/>
      </w:pPr>
      <w:r>
        <w:t xml:space="preserve">            {</w:t>
      </w:r>
    </w:p>
    <w:p w:rsidR="00A14E71" w:rsidRDefault="00A14E71" w:rsidP="00A14E71">
      <w:pPr>
        <w:ind w:firstLine="0"/>
      </w:pPr>
      <w:r>
        <w:t xml:space="preserve">                Mnemonic = "BRA",</w:t>
      </w:r>
    </w:p>
    <w:p w:rsidR="00A14E71" w:rsidRDefault="00A14E71" w:rsidP="00A14E71">
      <w:pPr>
        <w:ind w:firstLine="0"/>
      </w:pPr>
      <w:r>
        <w:t xml:space="preserve">                Description = "Jumps to RegB, Immediate or Direct",</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Initiate memory transfer for direct</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proc.CIR.SetFlag(BusFlags.Read); // CIR Second Word =&gt; MAR</w:t>
      </w:r>
    </w:p>
    <w:p w:rsidR="00A14E71" w:rsidRDefault="00A14E71" w:rsidP="00A14E71">
      <w:pPr>
        <w:ind w:firstLine="0"/>
      </w:pPr>
      <w:r>
        <w:t xml:space="preserve">                            proc.CIR.SetFlag(BusFlags.SecondWord);</w:t>
      </w:r>
    </w:p>
    <w:p w:rsidR="00A14E71" w:rsidRDefault="00A14E71" w:rsidP="00A14E71">
      <w:pPr>
        <w:ind w:firstLine="0"/>
      </w:pPr>
      <w:r>
        <w:t xml:space="preserve">                            proc.MAR.SetFlag(BusFlags.Write);</w:t>
      </w:r>
    </w:p>
    <w:p w:rsidR="00A14E71" w:rsidRDefault="00A14E71" w:rsidP="00A14E71">
      <w:pPr>
        <w:ind w:firstLine="0"/>
      </w:pPr>
    </w:p>
    <w:p w:rsidR="00A14E71" w:rsidRDefault="00A14E71" w:rsidP="00A14E71">
      <w:pPr>
        <w:ind w:firstLine="0"/>
      </w:pPr>
      <w:r>
        <w:t xml:space="preserve">                            </w:t>
      </w:r>
      <w:proofErr w:type="gramStart"/>
      <w:r>
        <w:t>proc.MemoryBank.SetFlag</w:t>
      </w:r>
      <w:proofErr w:type="gramEnd"/>
      <w:r>
        <w:t>(MemoryFlags.Read); // Config mem bank to read two bytes</w:t>
      </w:r>
    </w:p>
    <w:p w:rsidR="00A14E71" w:rsidRDefault="00A14E71" w:rsidP="00A14E71">
      <w:pPr>
        <w:ind w:firstLine="0"/>
      </w:pPr>
      <w:r>
        <w:t xml:space="preserve">                            </w:t>
      </w:r>
      <w:proofErr w:type="gramStart"/>
      <w:r>
        <w:t>proc.MemoryBank.SetFlag</w:t>
      </w:r>
      <w:proofErr w:type="gramEnd"/>
      <w:r>
        <w:t>(MemoryFlags.TwoBytes);</w:t>
      </w:r>
    </w:p>
    <w:p w:rsidR="00A14E71" w:rsidRDefault="00A14E71" w:rsidP="00A14E71">
      <w:pPr>
        <w:ind w:firstLine="0"/>
      </w:pPr>
      <w:r>
        <w:t xml:space="preserve">                        } else if (</w:t>
      </w:r>
      <w:proofErr w:type="gramStart"/>
      <w:r>
        <w:t>ctx.MemoryMode</w:t>
      </w:r>
      <w:proofErr w:type="gramEnd"/>
      <w:r>
        <w:t xml:space="preserve"> == MemoryMode.Register)</w:t>
      </w:r>
    </w:p>
    <w:p w:rsidR="00A14E71" w:rsidRDefault="00A14E71" w:rsidP="00A14E71">
      <w:pPr>
        <w:ind w:firstLine="0"/>
      </w:pPr>
      <w:r>
        <w:lastRenderedPageBreak/>
        <w:t xml:space="preserve">                        {</w:t>
      </w:r>
    </w:p>
    <w:p w:rsidR="00A14E71" w:rsidRDefault="00A14E71" w:rsidP="00A14E71">
      <w:pPr>
        <w:ind w:firstLine="0"/>
      </w:pPr>
      <w:r>
        <w:t xml:space="preserve">                            </w:t>
      </w:r>
      <w:proofErr w:type="gramStart"/>
      <w:r>
        <w:t>ctx.RegB.SetFlag</w:t>
      </w:r>
      <w:proofErr w:type="gramEnd"/>
      <w:r>
        <w:t>(BusFlags.Read); // RegB =&gt; PC</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r>
        <w:t xml:space="preserve">                        } else</w:t>
      </w:r>
    </w:p>
    <w:p w:rsidR="00A14E71" w:rsidRDefault="00A14E71" w:rsidP="00A14E71">
      <w:pPr>
        <w:ind w:firstLine="0"/>
      </w:pPr>
      <w:r>
        <w:t xml:space="preserve">                        {</w:t>
      </w:r>
    </w:p>
    <w:p w:rsidR="00A14E71" w:rsidRDefault="00A14E71" w:rsidP="00A14E71">
      <w:pPr>
        <w:ind w:firstLine="0"/>
      </w:pPr>
      <w:r>
        <w:t xml:space="preserve">                            proc.CIR.SetFlag(BusFlags.Read); // CIR Second Word =&gt; PC</w:t>
      </w:r>
    </w:p>
    <w:p w:rsidR="00A14E71" w:rsidRDefault="00A14E71" w:rsidP="00A14E71">
      <w:pPr>
        <w:ind w:firstLine="0"/>
      </w:pPr>
      <w:r>
        <w:t xml:space="preserve">                            proc.CIR.SetFlag(BusFlags.SecondWord);</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r>
        <w:t xml:space="preserve">                        }</w:t>
      </w:r>
    </w:p>
    <w:p w:rsidR="00A14E71" w:rsidRDefault="00A14E71" w:rsidP="00A14E71">
      <w:pPr>
        <w:ind w:firstLine="0"/>
      </w:pPr>
      <w:r>
        <w:t xml:space="preserve">                        return </w:t>
      </w:r>
      <w:proofErr w:type="gramStart"/>
      <w:r>
        <w:t>ctx.MemoryMode</w:t>
      </w:r>
      <w:proofErr w:type="gramEnd"/>
      <w:r>
        <w:t xml:space="preserve"> == MemoryMode.Direct ? </w:t>
      </w:r>
      <w:proofErr w:type="gramStart"/>
      <w:r>
        <w:t>1 :</w:t>
      </w:r>
      <w:proofErr w:type="gramEnd"/>
      <w:r>
        <w:t xml:space="preserve"> ctx.StageCount; // if direct mem mode, move to next step, else finish</w:t>
      </w:r>
    </w:p>
    <w:p w:rsidR="00A14E71" w:rsidRDefault="00A14E71" w:rsidP="00A14E71">
      <w:pPr>
        <w:ind w:firstLine="0"/>
      </w:pPr>
      <w:r>
        <w:t xml:space="preserve">                    },</w:t>
      </w:r>
    </w:p>
    <w:p w:rsidR="00A14E71" w:rsidRDefault="00A14E71" w:rsidP="00A14E71">
      <w:pPr>
        <w:ind w:firstLine="0"/>
      </w:pPr>
      <w:r>
        <w:t xml:space="preserve">                    (proc, ctx) =&gt; //1: Set PC value</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proc.MDR.SetFlag(BusFlags.Read); // MDR =&gt; PC</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r>
        <w:t xml:space="preserve">                        } </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Instructions[0b00_000100] = new Instruction</w:t>
      </w:r>
    </w:p>
    <w:p w:rsidR="00A14E71" w:rsidRDefault="00A14E71" w:rsidP="00A14E71">
      <w:pPr>
        <w:ind w:firstLine="0"/>
      </w:pPr>
      <w:r>
        <w:t xml:space="preserve">            {</w:t>
      </w:r>
    </w:p>
    <w:p w:rsidR="00A14E71" w:rsidRDefault="00A14E71" w:rsidP="00A14E71">
      <w:pPr>
        <w:ind w:firstLine="0"/>
      </w:pPr>
      <w:r>
        <w:t xml:space="preserve">                Mnemonic = "BRZ",</w:t>
      </w:r>
    </w:p>
    <w:p w:rsidR="00A14E71" w:rsidRDefault="00A14E71" w:rsidP="00A14E71">
      <w:pPr>
        <w:ind w:firstLine="0"/>
      </w:pPr>
      <w:r>
        <w:t xml:space="preserve">                Description = "Jumps to RegB, Immediate or Direct when RegA is 0.",</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Initiate memory transfer for direct</w:t>
      </w:r>
    </w:p>
    <w:p w:rsidR="00A14E71" w:rsidRDefault="00A14E71" w:rsidP="00A14E71">
      <w:pPr>
        <w:ind w:firstLine="0"/>
      </w:pPr>
      <w:r>
        <w:t xml:space="preserve">                    {</w:t>
      </w:r>
    </w:p>
    <w:p w:rsidR="00A14E71" w:rsidRDefault="00A14E71" w:rsidP="00A14E71">
      <w:pPr>
        <w:ind w:firstLine="0"/>
      </w:pPr>
      <w:r>
        <w:t xml:space="preserve">                        if (BitConverter.ToInt16(</w:t>
      </w:r>
      <w:proofErr w:type="gramStart"/>
      <w:r>
        <w:t>ctx.RegA.Value</w:t>
      </w:r>
      <w:proofErr w:type="gramEnd"/>
      <w:r>
        <w:t>, 0) != 0) // If non-zero, end instruction.</w:t>
      </w:r>
    </w:p>
    <w:p w:rsidR="00A14E71" w:rsidRDefault="00A14E71" w:rsidP="00A14E71">
      <w:pPr>
        <w:ind w:firstLine="0"/>
      </w:pPr>
      <w:r>
        <w:lastRenderedPageBreak/>
        <w:t xml:space="preserve">                        {</w:t>
      </w:r>
    </w:p>
    <w:p w:rsidR="00A14E71" w:rsidRDefault="00A14E71" w:rsidP="00A14E71">
      <w:pPr>
        <w:ind w:firstLine="0"/>
      </w:pPr>
      <w:r>
        <w:t xml:space="preserve">                            return </w:t>
      </w:r>
      <w:proofErr w:type="gramStart"/>
      <w:r>
        <w:t>ctx.StageCount</w:t>
      </w:r>
      <w:proofErr w:type="gramEnd"/>
      <w:r>
        <w:t>;</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proc.CIR.SetFlag(BusFlags.Read); // CIR Second Word =&gt; MAR</w:t>
      </w:r>
    </w:p>
    <w:p w:rsidR="00A14E71" w:rsidRDefault="00A14E71" w:rsidP="00A14E71">
      <w:pPr>
        <w:ind w:firstLine="0"/>
      </w:pPr>
      <w:r>
        <w:t xml:space="preserve">                            proc.CIR.SetFlag(BusFlags.SecondWord);</w:t>
      </w:r>
    </w:p>
    <w:p w:rsidR="00A14E71" w:rsidRDefault="00A14E71" w:rsidP="00A14E71">
      <w:pPr>
        <w:ind w:firstLine="0"/>
      </w:pPr>
      <w:r>
        <w:t xml:space="preserve">                            proc.MAR.SetFlag(BusFlags.Write);</w:t>
      </w:r>
    </w:p>
    <w:p w:rsidR="00A14E71" w:rsidRDefault="00A14E71" w:rsidP="00A14E71">
      <w:pPr>
        <w:ind w:firstLine="0"/>
      </w:pPr>
      <w:r>
        <w:t xml:space="preserve">            </w:t>
      </w:r>
    </w:p>
    <w:p w:rsidR="00A14E71" w:rsidRDefault="00A14E71" w:rsidP="00A14E71">
      <w:pPr>
        <w:ind w:firstLine="0"/>
      </w:pPr>
      <w:r>
        <w:t xml:space="preserve">                            </w:t>
      </w:r>
      <w:proofErr w:type="gramStart"/>
      <w:r>
        <w:t>proc.MemoryBank.SetFlag</w:t>
      </w:r>
      <w:proofErr w:type="gramEnd"/>
      <w:r>
        <w:t>(MemoryFlags.Read); // Config mem bank to read two bytes</w:t>
      </w:r>
    </w:p>
    <w:p w:rsidR="00A14E71" w:rsidRDefault="00A14E71" w:rsidP="00A14E71">
      <w:pPr>
        <w:ind w:firstLine="0"/>
      </w:pPr>
      <w:r>
        <w:t xml:space="preserve">                            </w:t>
      </w:r>
      <w:proofErr w:type="gramStart"/>
      <w:r>
        <w:t>proc.MemoryBank.SetFlag</w:t>
      </w:r>
      <w:proofErr w:type="gramEnd"/>
      <w:r>
        <w:t>(MemoryFlags.TwoBytes);</w:t>
      </w:r>
    </w:p>
    <w:p w:rsidR="00A14E71" w:rsidRDefault="00A14E71" w:rsidP="00A14E71">
      <w:pPr>
        <w:ind w:firstLine="0"/>
      </w:pPr>
      <w:r>
        <w:t xml:space="preserve">                        } else if (</w:t>
      </w:r>
      <w:proofErr w:type="gramStart"/>
      <w:r>
        <w:t>ctx.MemoryMode</w:t>
      </w:r>
      <w:proofErr w:type="gramEnd"/>
      <w:r>
        <w:t xml:space="preserve"> == MemoryMode.Register)</w:t>
      </w:r>
    </w:p>
    <w:p w:rsidR="00A14E71" w:rsidRDefault="00A14E71" w:rsidP="00A14E71">
      <w:pPr>
        <w:ind w:firstLine="0"/>
      </w:pPr>
      <w:r>
        <w:t xml:space="preserve">                        {</w:t>
      </w:r>
    </w:p>
    <w:p w:rsidR="00A14E71" w:rsidRDefault="00A14E71" w:rsidP="00A14E71">
      <w:pPr>
        <w:ind w:firstLine="0"/>
      </w:pPr>
      <w:r>
        <w:t xml:space="preserve">                            </w:t>
      </w:r>
      <w:proofErr w:type="gramStart"/>
      <w:r>
        <w:t>ctx.RegB.SetFlag</w:t>
      </w:r>
      <w:proofErr w:type="gramEnd"/>
      <w:r>
        <w:t>(BusFlags.Read); // RegB =&gt; PC</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r>
        <w:t xml:space="preserve">                        } else if (</w:t>
      </w:r>
      <w:proofErr w:type="gramStart"/>
      <w:r>
        <w:t>ctx.MemoryMode</w:t>
      </w:r>
      <w:proofErr w:type="gramEnd"/>
      <w:r>
        <w:t xml:space="preserve"> == MemoryMode.Immediate)</w:t>
      </w:r>
    </w:p>
    <w:p w:rsidR="00A14E71" w:rsidRDefault="00A14E71" w:rsidP="00A14E71">
      <w:pPr>
        <w:ind w:firstLine="0"/>
      </w:pPr>
      <w:r>
        <w:t xml:space="preserve">                        {</w:t>
      </w:r>
    </w:p>
    <w:p w:rsidR="00A14E71" w:rsidRDefault="00A14E71" w:rsidP="00A14E71">
      <w:pPr>
        <w:ind w:firstLine="0"/>
      </w:pPr>
      <w:r>
        <w:t xml:space="preserve">                            proc.CIR.SetFlag(BusFlags.Read); // CIR Second Word =&gt; PC</w:t>
      </w:r>
    </w:p>
    <w:p w:rsidR="00A14E71" w:rsidRDefault="00A14E71" w:rsidP="00A14E71">
      <w:pPr>
        <w:ind w:firstLine="0"/>
      </w:pPr>
      <w:r>
        <w:t xml:space="preserve">                            proc.CIR.SetFlag(BusFlags.SecondWord);</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p>
    <w:p w:rsidR="00A14E71" w:rsidRDefault="00A14E71" w:rsidP="00A14E71">
      <w:pPr>
        <w:ind w:firstLine="0"/>
      </w:pPr>
      <w:r>
        <w:t xml:space="preserve">                        }</w:t>
      </w:r>
    </w:p>
    <w:p w:rsidR="00A14E71" w:rsidRDefault="00A14E71" w:rsidP="00A14E71">
      <w:pPr>
        <w:ind w:firstLine="0"/>
      </w:pPr>
      <w:r>
        <w:t xml:space="preserve">                        return </w:t>
      </w:r>
      <w:proofErr w:type="gramStart"/>
      <w:r>
        <w:t>ctx.MemoryMode</w:t>
      </w:r>
      <w:proofErr w:type="gramEnd"/>
      <w:r>
        <w:t xml:space="preserve"> == MemoryMode.Direct ? </w:t>
      </w:r>
      <w:proofErr w:type="gramStart"/>
      <w:r>
        <w:t>1 :</w:t>
      </w:r>
      <w:proofErr w:type="gramEnd"/>
      <w:r>
        <w:t xml:space="preserve"> ctx.StageCount; // if direct mem mode, move to next step, else finish</w:t>
      </w:r>
    </w:p>
    <w:p w:rsidR="00A14E71" w:rsidRDefault="00A14E71" w:rsidP="00A14E71">
      <w:pPr>
        <w:ind w:firstLine="0"/>
      </w:pPr>
      <w:r>
        <w:t xml:space="preserve">                    },</w:t>
      </w:r>
    </w:p>
    <w:p w:rsidR="00A14E71" w:rsidRDefault="00A14E71" w:rsidP="00A14E71">
      <w:pPr>
        <w:ind w:firstLine="0"/>
      </w:pPr>
      <w:r>
        <w:t xml:space="preserve">                    (proc, ctx) =&gt; //1: Set PC value</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proc.MDR.SetFlag(BusFlags.Read); // MDR =&gt; PC</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lastRenderedPageBreak/>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Instructions[0b00_000101] = new Instruction</w:t>
      </w:r>
    </w:p>
    <w:p w:rsidR="00A14E71" w:rsidRDefault="00A14E71" w:rsidP="00A14E71">
      <w:pPr>
        <w:ind w:firstLine="0"/>
      </w:pPr>
      <w:r>
        <w:t xml:space="preserve">            {</w:t>
      </w:r>
    </w:p>
    <w:p w:rsidR="00A14E71" w:rsidRDefault="00A14E71" w:rsidP="00A14E71">
      <w:pPr>
        <w:ind w:firstLine="0"/>
      </w:pPr>
      <w:r>
        <w:t xml:space="preserve">                Mnemonic = "BRP",</w:t>
      </w:r>
    </w:p>
    <w:p w:rsidR="00A14E71" w:rsidRDefault="00A14E71" w:rsidP="00A14E71">
      <w:pPr>
        <w:ind w:firstLine="0"/>
      </w:pPr>
      <w:r>
        <w:t xml:space="preserve">                Description = "Jumps to RegB, Immediate or Direct when RegA &gt;= 0.",</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Initiate memory transfer for direct</w:t>
      </w:r>
    </w:p>
    <w:p w:rsidR="00A14E71" w:rsidRDefault="00A14E71" w:rsidP="00A14E71">
      <w:pPr>
        <w:ind w:firstLine="0"/>
      </w:pPr>
      <w:r>
        <w:t xml:space="preserve">                    {</w:t>
      </w:r>
    </w:p>
    <w:p w:rsidR="00A14E71" w:rsidRDefault="00A14E71" w:rsidP="00A14E71">
      <w:pPr>
        <w:ind w:firstLine="0"/>
      </w:pPr>
      <w:r>
        <w:t xml:space="preserve">                        if (BitConverter.ToInt16(</w:t>
      </w:r>
      <w:proofErr w:type="gramStart"/>
      <w:r>
        <w:t>ctx.RegA.Value</w:t>
      </w:r>
      <w:proofErr w:type="gramEnd"/>
      <w:r>
        <w:t>, 0) &lt; 0) // If less than zero, end instruction.</w:t>
      </w:r>
    </w:p>
    <w:p w:rsidR="00A14E71" w:rsidRDefault="00A14E71" w:rsidP="00A14E71">
      <w:pPr>
        <w:ind w:firstLine="0"/>
      </w:pPr>
      <w:r>
        <w:t xml:space="preserve">                        {</w:t>
      </w:r>
    </w:p>
    <w:p w:rsidR="00A14E71" w:rsidRDefault="00A14E71" w:rsidP="00A14E71">
      <w:pPr>
        <w:ind w:firstLine="0"/>
      </w:pPr>
      <w:r>
        <w:t xml:space="preserve">                            return </w:t>
      </w:r>
      <w:proofErr w:type="gramStart"/>
      <w:r>
        <w:t>ctx.StageCount</w:t>
      </w:r>
      <w:proofErr w:type="gramEnd"/>
      <w:r>
        <w:t>;</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proc.CIR.SetFlag(BusFlags.Read); // CIR Second Word =&gt; MAR</w:t>
      </w:r>
    </w:p>
    <w:p w:rsidR="00A14E71" w:rsidRDefault="00A14E71" w:rsidP="00A14E71">
      <w:pPr>
        <w:ind w:firstLine="0"/>
      </w:pPr>
      <w:r>
        <w:t xml:space="preserve">                            proc.CIR.SetFlag(BusFlags.SecondWord);</w:t>
      </w:r>
    </w:p>
    <w:p w:rsidR="00A14E71" w:rsidRDefault="00A14E71" w:rsidP="00A14E71">
      <w:pPr>
        <w:ind w:firstLine="0"/>
      </w:pPr>
      <w:r>
        <w:t xml:space="preserve">                            proc.MAR.SetFlag(BusFlags.Write);</w:t>
      </w:r>
    </w:p>
    <w:p w:rsidR="00A14E71" w:rsidRDefault="00A14E71" w:rsidP="00A14E71">
      <w:pPr>
        <w:ind w:firstLine="0"/>
      </w:pPr>
    </w:p>
    <w:p w:rsidR="00A14E71" w:rsidRDefault="00A14E71" w:rsidP="00A14E71">
      <w:pPr>
        <w:ind w:firstLine="0"/>
      </w:pPr>
      <w:r>
        <w:t xml:space="preserve">                            </w:t>
      </w:r>
      <w:proofErr w:type="gramStart"/>
      <w:r>
        <w:t>proc.MemoryBank.SetFlag</w:t>
      </w:r>
      <w:proofErr w:type="gramEnd"/>
      <w:r>
        <w:t>(MemoryFlags.Read); // Config mem bank to read two bytes</w:t>
      </w:r>
    </w:p>
    <w:p w:rsidR="00A14E71" w:rsidRDefault="00A14E71" w:rsidP="00A14E71">
      <w:pPr>
        <w:ind w:firstLine="0"/>
      </w:pPr>
      <w:r>
        <w:t xml:space="preserve">                            </w:t>
      </w:r>
      <w:proofErr w:type="gramStart"/>
      <w:r>
        <w:t>proc.MemoryBank.SetFlag</w:t>
      </w:r>
      <w:proofErr w:type="gramEnd"/>
      <w:r>
        <w:t>(MemoryFlags.TwoBytes);</w:t>
      </w:r>
    </w:p>
    <w:p w:rsidR="00A14E71" w:rsidRDefault="00A14E71" w:rsidP="00A14E71">
      <w:pPr>
        <w:ind w:firstLine="0"/>
      </w:pPr>
      <w:r>
        <w:t xml:space="preserve">                        } else if (</w:t>
      </w:r>
      <w:proofErr w:type="gramStart"/>
      <w:r>
        <w:t>ctx.MemoryMode</w:t>
      </w:r>
      <w:proofErr w:type="gramEnd"/>
      <w:r>
        <w:t xml:space="preserve"> == MemoryMode.Register)</w:t>
      </w:r>
    </w:p>
    <w:p w:rsidR="00A14E71" w:rsidRDefault="00A14E71" w:rsidP="00A14E71">
      <w:pPr>
        <w:ind w:firstLine="0"/>
      </w:pPr>
      <w:r>
        <w:t xml:space="preserve">                        {</w:t>
      </w:r>
    </w:p>
    <w:p w:rsidR="00A14E71" w:rsidRDefault="00A14E71" w:rsidP="00A14E71">
      <w:pPr>
        <w:ind w:firstLine="0"/>
      </w:pPr>
      <w:r>
        <w:t xml:space="preserve">                            </w:t>
      </w:r>
      <w:proofErr w:type="gramStart"/>
      <w:r>
        <w:t>ctx.RegB.SetFlag</w:t>
      </w:r>
      <w:proofErr w:type="gramEnd"/>
      <w:r>
        <w:t>(BusFlags.Read); // RegB =&gt; PC</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r>
        <w:t xml:space="preserve">                        } else if (</w:t>
      </w:r>
      <w:proofErr w:type="gramStart"/>
      <w:r>
        <w:t>ctx.MemoryMode</w:t>
      </w:r>
      <w:proofErr w:type="gramEnd"/>
      <w:r>
        <w:t xml:space="preserve"> == MemoryMode.Immediate)</w:t>
      </w:r>
    </w:p>
    <w:p w:rsidR="00A14E71" w:rsidRDefault="00A14E71" w:rsidP="00A14E71">
      <w:pPr>
        <w:ind w:firstLine="0"/>
      </w:pPr>
      <w:r>
        <w:t xml:space="preserve">                        {</w:t>
      </w:r>
    </w:p>
    <w:p w:rsidR="00A14E71" w:rsidRDefault="00A14E71" w:rsidP="00A14E71">
      <w:pPr>
        <w:ind w:firstLine="0"/>
      </w:pPr>
      <w:r>
        <w:t xml:space="preserve">                            proc.CIR.SetFlag(BusFlags.Read); // CIR Second Word =&gt; PC</w:t>
      </w:r>
    </w:p>
    <w:p w:rsidR="00A14E71" w:rsidRDefault="00A14E71" w:rsidP="00A14E71">
      <w:pPr>
        <w:ind w:firstLine="0"/>
      </w:pPr>
      <w:r>
        <w:t xml:space="preserve">                            proc.CIR.SetFlag(BusFlags.SecondWord);</w:t>
      </w:r>
    </w:p>
    <w:p w:rsidR="00A14E71" w:rsidRDefault="00A14E71" w:rsidP="00A14E71">
      <w:pPr>
        <w:ind w:firstLine="0"/>
      </w:pPr>
      <w:r>
        <w:lastRenderedPageBreak/>
        <w:t xml:space="preserve">                            proc.</w:t>
      </w:r>
      <w:proofErr w:type="gramStart"/>
      <w:r>
        <w:t>PC.SetFlag</w:t>
      </w:r>
      <w:proofErr w:type="gramEnd"/>
      <w:r>
        <w:t>(BusFlags.Write);</w:t>
      </w:r>
    </w:p>
    <w:p w:rsidR="00A14E71" w:rsidRDefault="00A14E71" w:rsidP="00A14E71">
      <w:pPr>
        <w:ind w:firstLine="0"/>
      </w:pPr>
      <w:r>
        <w:t xml:space="preserve">                        }</w:t>
      </w:r>
    </w:p>
    <w:p w:rsidR="00A14E71" w:rsidRDefault="00A14E71" w:rsidP="00A14E71">
      <w:pPr>
        <w:ind w:firstLine="0"/>
      </w:pPr>
      <w:r>
        <w:t xml:space="preserve">                        return </w:t>
      </w:r>
      <w:proofErr w:type="gramStart"/>
      <w:r>
        <w:t>ctx.MemoryMode</w:t>
      </w:r>
      <w:proofErr w:type="gramEnd"/>
      <w:r>
        <w:t xml:space="preserve"> == MemoryMode.Direct ? </w:t>
      </w:r>
      <w:proofErr w:type="gramStart"/>
      <w:r>
        <w:t>1 :</w:t>
      </w:r>
      <w:proofErr w:type="gramEnd"/>
      <w:r>
        <w:t xml:space="preserve"> ctx.StageCount; // if direct mem mode, move to next step, else finish</w:t>
      </w:r>
    </w:p>
    <w:p w:rsidR="00A14E71" w:rsidRDefault="00A14E71" w:rsidP="00A14E71">
      <w:pPr>
        <w:ind w:firstLine="0"/>
      </w:pPr>
      <w:r>
        <w:t xml:space="preserve">                    },</w:t>
      </w:r>
    </w:p>
    <w:p w:rsidR="00A14E71" w:rsidRDefault="00A14E71" w:rsidP="00A14E71">
      <w:pPr>
        <w:ind w:firstLine="0"/>
      </w:pPr>
      <w:r>
        <w:t xml:space="preserve">                    (proc, ctx) =&gt; //1: Set PC value</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proc.MDR.SetFlag(BusFlags.Read); // MDR =&gt; PC</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Instructions[0b00_000110] = new Instruction</w:t>
      </w:r>
    </w:p>
    <w:p w:rsidR="00A14E71" w:rsidRDefault="00A14E71" w:rsidP="00A14E71">
      <w:pPr>
        <w:ind w:firstLine="0"/>
      </w:pPr>
      <w:r>
        <w:t xml:space="preserve">            {</w:t>
      </w:r>
    </w:p>
    <w:p w:rsidR="00A14E71" w:rsidRDefault="00A14E71" w:rsidP="00A14E71">
      <w:pPr>
        <w:ind w:firstLine="0"/>
      </w:pPr>
      <w:r>
        <w:t xml:space="preserve">                Mnemonic = "MOV",</w:t>
      </w:r>
    </w:p>
    <w:p w:rsidR="00A14E71" w:rsidRDefault="00A14E71" w:rsidP="00A14E71">
      <w:pPr>
        <w:ind w:firstLine="0"/>
      </w:pPr>
      <w:r>
        <w:t xml:space="preserve">                Description = "Moves a value into RegA from RegB, Immediate",</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Read from CIR, or RegB into RegA</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return null; // Direct mode not supported.</w:t>
      </w:r>
    </w:p>
    <w:p w:rsidR="00A14E71" w:rsidRDefault="00A14E71" w:rsidP="00A14E71">
      <w:pPr>
        <w:ind w:firstLine="0"/>
      </w:pPr>
      <w:r>
        <w:t xml:space="preserve">                        } else if (</w:t>
      </w:r>
      <w:proofErr w:type="gramStart"/>
      <w:r>
        <w:t>ctx.MemoryMode</w:t>
      </w:r>
      <w:proofErr w:type="gramEnd"/>
      <w:r>
        <w:t xml:space="preserve"> == MemoryMode.Register)</w:t>
      </w:r>
    </w:p>
    <w:p w:rsidR="00A14E71" w:rsidRDefault="00A14E71" w:rsidP="00A14E71">
      <w:pPr>
        <w:ind w:firstLine="0"/>
      </w:pPr>
      <w:r>
        <w:t xml:space="preserve">                        {</w:t>
      </w:r>
    </w:p>
    <w:p w:rsidR="00A14E71" w:rsidRDefault="00A14E71" w:rsidP="00A14E71">
      <w:pPr>
        <w:ind w:firstLine="0"/>
      </w:pPr>
      <w:r>
        <w:t xml:space="preserve">                            </w:t>
      </w:r>
      <w:proofErr w:type="gramStart"/>
      <w:r>
        <w:t>ctx.RegB.SetFlag</w:t>
      </w:r>
      <w:proofErr w:type="gramEnd"/>
      <w:r>
        <w:t>(BusFlags.Read);</w:t>
      </w:r>
    </w:p>
    <w:p w:rsidR="00A14E71" w:rsidRDefault="00A14E71" w:rsidP="00A14E71">
      <w:pPr>
        <w:ind w:firstLine="0"/>
      </w:pPr>
      <w:r>
        <w:t xml:space="preserve">                        } else if (</w:t>
      </w:r>
      <w:proofErr w:type="gramStart"/>
      <w:r>
        <w:t>ctx.MemoryMode</w:t>
      </w:r>
      <w:proofErr w:type="gramEnd"/>
      <w:r>
        <w:t xml:space="preserve"> == MemoryMode.Immediate)</w:t>
      </w:r>
    </w:p>
    <w:p w:rsidR="00A14E71" w:rsidRDefault="00A14E71" w:rsidP="00A14E71">
      <w:pPr>
        <w:ind w:firstLine="0"/>
      </w:pPr>
      <w:r>
        <w:t xml:space="preserve">                        {</w:t>
      </w:r>
    </w:p>
    <w:p w:rsidR="00A14E71" w:rsidRDefault="00A14E71" w:rsidP="00A14E71">
      <w:pPr>
        <w:ind w:firstLine="0"/>
      </w:pPr>
      <w:r>
        <w:lastRenderedPageBreak/>
        <w:t xml:space="preserve">                            proc.CIR.SetFlag(BusFlags.SecondWord);</w:t>
      </w:r>
    </w:p>
    <w:p w:rsidR="00A14E71" w:rsidRDefault="00A14E71" w:rsidP="00A14E71">
      <w:pPr>
        <w:ind w:firstLine="0"/>
      </w:pPr>
      <w:r>
        <w:t xml:space="preserve">                            proc.CIR.SetFlag(BusFlags.Read);</w:t>
      </w:r>
    </w:p>
    <w:p w:rsidR="00A14E71" w:rsidRDefault="00A14E71" w:rsidP="00A14E71">
      <w:pPr>
        <w:ind w:firstLine="0"/>
      </w:pPr>
      <w:r>
        <w:t xml:space="preserve">                        }</w:t>
      </w:r>
    </w:p>
    <w:p w:rsidR="00A14E71" w:rsidRDefault="00A14E71" w:rsidP="00A14E71">
      <w:pPr>
        <w:ind w:firstLine="0"/>
      </w:pPr>
      <w:r>
        <w:t xml:space="preserve">                        </w:t>
      </w:r>
      <w:proofErr w:type="gramStart"/>
      <w:r>
        <w:t>ctx.RegA.SetFlag</w:t>
      </w:r>
      <w:proofErr w:type="gramEnd"/>
      <w:r>
        <w:t>(BusFlags.Write); //Read bus into RegA</w:t>
      </w: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Instructions[0b00_000111] = new Instruction</w:t>
      </w:r>
    </w:p>
    <w:p w:rsidR="00A14E71" w:rsidRDefault="00A14E71" w:rsidP="00A14E71">
      <w:pPr>
        <w:ind w:firstLine="0"/>
      </w:pPr>
      <w:r>
        <w:t xml:space="preserve">            {</w:t>
      </w:r>
    </w:p>
    <w:p w:rsidR="00A14E71" w:rsidRDefault="00A14E71" w:rsidP="00A14E71">
      <w:pPr>
        <w:ind w:firstLine="0"/>
      </w:pPr>
      <w:r>
        <w:t xml:space="preserve">                Mnemonic = "STA",</w:t>
      </w:r>
    </w:p>
    <w:p w:rsidR="00A14E71" w:rsidRDefault="00A14E71" w:rsidP="00A14E71">
      <w:pPr>
        <w:ind w:firstLine="0"/>
      </w:pPr>
      <w:r>
        <w:t xml:space="preserve">                Description = "Saves a value from RegA into memory address specified by RegB or Immediate",</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Setup MAR</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return </w:t>
      </w:r>
      <w:proofErr w:type="gramStart"/>
      <w:r>
        <w:t>ctx.StageCount</w:t>
      </w:r>
      <w:proofErr w:type="gramEnd"/>
      <w:r>
        <w:t>; // Direct memory mode not supported.</w:t>
      </w:r>
    </w:p>
    <w:p w:rsidR="00A14E71" w:rsidRDefault="00A14E71" w:rsidP="00A14E71">
      <w:pPr>
        <w:ind w:firstLine="0"/>
      </w:pPr>
      <w:r>
        <w:t xml:space="preserve">                        } else if (</w:t>
      </w:r>
      <w:proofErr w:type="gramStart"/>
      <w:r>
        <w:t>ctx.MemoryMode</w:t>
      </w:r>
      <w:proofErr w:type="gramEnd"/>
      <w:r>
        <w:t xml:space="preserve"> == MemoryMode.Register)</w:t>
      </w:r>
    </w:p>
    <w:p w:rsidR="00A14E71" w:rsidRDefault="00A14E71" w:rsidP="00A14E71">
      <w:pPr>
        <w:ind w:firstLine="0"/>
      </w:pPr>
      <w:r>
        <w:t xml:space="preserve">                        {</w:t>
      </w:r>
    </w:p>
    <w:p w:rsidR="00A14E71" w:rsidRDefault="00A14E71" w:rsidP="00A14E71">
      <w:pPr>
        <w:ind w:firstLine="0"/>
      </w:pPr>
      <w:r>
        <w:t xml:space="preserve">                            </w:t>
      </w:r>
      <w:proofErr w:type="gramStart"/>
      <w:r>
        <w:t>ctx.RegB.SetFlag</w:t>
      </w:r>
      <w:proofErr w:type="gramEnd"/>
      <w:r>
        <w:t>(BusFlags.Read); // RegB =&gt; Bus</w:t>
      </w:r>
    </w:p>
    <w:p w:rsidR="00A14E71" w:rsidRDefault="00A14E71" w:rsidP="00A14E71">
      <w:pPr>
        <w:ind w:firstLine="0"/>
      </w:pPr>
      <w:r>
        <w:t xml:space="preserve">                        } else</w:t>
      </w:r>
    </w:p>
    <w:p w:rsidR="00A14E71" w:rsidRDefault="00A14E71" w:rsidP="00A14E71">
      <w:pPr>
        <w:ind w:firstLine="0"/>
      </w:pPr>
      <w:r>
        <w:t xml:space="preserve">                        {</w:t>
      </w:r>
    </w:p>
    <w:p w:rsidR="00A14E71" w:rsidRDefault="00A14E71" w:rsidP="00A14E71">
      <w:pPr>
        <w:ind w:firstLine="0"/>
      </w:pPr>
      <w:r>
        <w:t xml:space="preserve">                            proc.CIR.SetFlag(BusFlags.Read); // Immediate Val =&gt; Bus</w:t>
      </w:r>
    </w:p>
    <w:p w:rsidR="00A14E71" w:rsidRDefault="00A14E71" w:rsidP="00A14E71">
      <w:pPr>
        <w:ind w:firstLine="0"/>
      </w:pPr>
      <w:r>
        <w:t xml:space="preserve">                            proc.CIR.SetFlag(BusFlags.SecondWord);</w:t>
      </w:r>
    </w:p>
    <w:p w:rsidR="00A14E71" w:rsidRDefault="00A14E71" w:rsidP="00A14E71">
      <w:pPr>
        <w:ind w:firstLine="0"/>
      </w:pPr>
      <w:r>
        <w:t xml:space="preserve">                        }</w:t>
      </w:r>
    </w:p>
    <w:p w:rsidR="00A14E71" w:rsidRDefault="00A14E71" w:rsidP="00A14E71">
      <w:pPr>
        <w:ind w:firstLine="0"/>
      </w:pPr>
      <w:r>
        <w:t xml:space="preserve">                        proc.MAR.SetFlag(BusFlags.Write); // Bus =&gt; MAR</w:t>
      </w:r>
    </w:p>
    <w:p w:rsidR="00A14E71" w:rsidRDefault="00A14E71" w:rsidP="00A14E71">
      <w:pPr>
        <w:ind w:firstLine="0"/>
      </w:pPr>
      <w:r>
        <w:t xml:space="preserve">  </w:t>
      </w: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(proc, ctx) =&gt; //1: Setup MDR</w:t>
      </w:r>
    </w:p>
    <w:p w:rsidR="00A14E71" w:rsidRDefault="00A14E71" w:rsidP="00A14E71">
      <w:pPr>
        <w:ind w:firstLine="0"/>
      </w:pPr>
      <w:r>
        <w:lastRenderedPageBreak/>
        <w:t xml:space="preserve">                    {</w:t>
      </w:r>
    </w:p>
    <w:p w:rsidR="00A14E71" w:rsidRDefault="00A14E71" w:rsidP="00A14E71">
      <w:pPr>
        <w:ind w:firstLine="0"/>
      </w:pPr>
      <w:r>
        <w:t xml:space="preserve">                        </w:t>
      </w:r>
      <w:proofErr w:type="gramStart"/>
      <w:r>
        <w:t>ctx.RegA.SetFlag</w:t>
      </w:r>
      <w:proofErr w:type="gramEnd"/>
      <w:r>
        <w:t>(BusFlags.Read); // RegA =&gt; Bus</w:t>
      </w:r>
    </w:p>
    <w:p w:rsidR="00A14E71" w:rsidRDefault="00A14E71" w:rsidP="00A14E71">
      <w:pPr>
        <w:ind w:firstLine="0"/>
      </w:pPr>
      <w:r>
        <w:t xml:space="preserve">                        proc.MDR.SetFlag(BusFlags.Write); // Bus =&gt; MDR</w:t>
      </w:r>
    </w:p>
    <w:p w:rsidR="00A14E71" w:rsidRDefault="00A14E71" w:rsidP="00A14E71">
      <w:pPr>
        <w:ind w:firstLine="0"/>
      </w:pPr>
      <w:r>
        <w:t xml:space="preserve">                        </w:t>
      </w:r>
      <w:proofErr w:type="gramStart"/>
      <w:r>
        <w:t>proc.MemoryBank.SetFlag</w:t>
      </w:r>
      <w:proofErr w:type="gramEnd"/>
      <w:r>
        <w:t>(MemoryFlags.Write); // Trigger memory write of length two bytes</w:t>
      </w:r>
    </w:p>
    <w:p w:rsidR="00A14E71" w:rsidRDefault="00A14E71" w:rsidP="00A14E71">
      <w:pPr>
        <w:ind w:firstLine="0"/>
      </w:pPr>
      <w:r>
        <w:t xml:space="preserve">                        </w:t>
      </w:r>
      <w:proofErr w:type="gramStart"/>
      <w:r>
        <w:t>proc.MemoryBank.SetFlag</w:t>
      </w:r>
      <w:proofErr w:type="gramEnd"/>
      <w:r>
        <w:t>(MemoryFlags.TwoBytes);</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Instructions[0b00_001000] = new Instruction</w:t>
      </w:r>
    </w:p>
    <w:p w:rsidR="00A14E71" w:rsidRDefault="00A14E71" w:rsidP="00A14E71">
      <w:pPr>
        <w:ind w:firstLine="0"/>
      </w:pPr>
      <w:r>
        <w:t xml:space="preserve">            {</w:t>
      </w:r>
    </w:p>
    <w:p w:rsidR="00A14E71" w:rsidRDefault="00A14E71" w:rsidP="00A14E71">
      <w:pPr>
        <w:ind w:firstLine="0"/>
      </w:pPr>
      <w:r>
        <w:t xml:space="preserve">                Mnemonic = "LDA",</w:t>
      </w:r>
    </w:p>
    <w:p w:rsidR="00A14E71" w:rsidRDefault="00A14E71" w:rsidP="00A14E71">
      <w:pPr>
        <w:ind w:firstLine="0"/>
      </w:pPr>
      <w:r>
        <w:t xml:space="preserve">                Description = "Loads a value from Memory Address specified by RegB or Immediate",</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Setup MAR</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return </w:t>
      </w:r>
      <w:proofErr w:type="gramStart"/>
      <w:r>
        <w:t>ctx.StageCount</w:t>
      </w:r>
      <w:proofErr w:type="gramEnd"/>
      <w:r>
        <w:t>; // Direct memory mode not supported.</w:t>
      </w:r>
    </w:p>
    <w:p w:rsidR="00A14E71" w:rsidRDefault="00A14E71" w:rsidP="00A14E71">
      <w:pPr>
        <w:ind w:firstLine="0"/>
      </w:pPr>
      <w:r>
        <w:t xml:space="preserve">                        } else if (</w:t>
      </w:r>
      <w:proofErr w:type="gramStart"/>
      <w:r>
        <w:t>ctx.MemoryMode</w:t>
      </w:r>
      <w:proofErr w:type="gramEnd"/>
      <w:r>
        <w:t xml:space="preserve"> == MemoryMode.Register)</w:t>
      </w:r>
    </w:p>
    <w:p w:rsidR="00A14E71" w:rsidRDefault="00A14E71" w:rsidP="00A14E71">
      <w:pPr>
        <w:ind w:firstLine="0"/>
      </w:pPr>
      <w:r>
        <w:t xml:space="preserve">                        {</w:t>
      </w:r>
    </w:p>
    <w:p w:rsidR="00A14E71" w:rsidRDefault="00A14E71" w:rsidP="00A14E71">
      <w:pPr>
        <w:ind w:firstLine="0"/>
      </w:pPr>
      <w:r>
        <w:t xml:space="preserve">                            </w:t>
      </w:r>
      <w:proofErr w:type="gramStart"/>
      <w:r>
        <w:t>ctx.RegB.SetFlag</w:t>
      </w:r>
      <w:proofErr w:type="gramEnd"/>
      <w:r>
        <w:t>(BusFlags.Read); // RegB =&gt; Bus</w:t>
      </w:r>
    </w:p>
    <w:p w:rsidR="00A14E71" w:rsidRDefault="00A14E71" w:rsidP="00A14E71">
      <w:pPr>
        <w:ind w:firstLine="0"/>
      </w:pPr>
      <w:r>
        <w:t xml:space="preserve">                        } else</w:t>
      </w:r>
    </w:p>
    <w:p w:rsidR="00A14E71" w:rsidRDefault="00A14E71" w:rsidP="00A14E71">
      <w:pPr>
        <w:ind w:firstLine="0"/>
      </w:pPr>
      <w:r>
        <w:t xml:space="preserve">                        {</w:t>
      </w:r>
    </w:p>
    <w:p w:rsidR="00A14E71" w:rsidRDefault="00A14E71" w:rsidP="00A14E71">
      <w:pPr>
        <w:ind w:firstLine="0"/>
      </w:pPr>
      <w:r>
        <w:t xml:space="preserve">                            proc.CIR.SetFlag(BusFlags.Read); // Immediate Val =&gt; Bus</w:t>
      </w:r>
    </w:p>
    <w:p w:rsidR="00A14E71" w:rsidRDefault="00A14E71" w:rsidP="00A14E71">
      <w:pPr>
        <w:ind w:firstLine="0"/>
      </w:pPr>
      <w:r>
        <w:t xml:space="preserve">                            proc.CIR.SetFlag(BusFlags.SecondWord);</w:t>
      </w:r>
    </w:p>
    <w:p w:rsidR="00A14E71" w:rsidRDefault="00A14E71" w:rsidP="00A14E71">
      <w:pPr>
        <w:ind w:firstLine="0"/>
      </w:pPr>
      <w:r>
        <w:t xml:space="preserve">                        }</w:t>
      </w:r>
    </w:p>
    <w:p w:rsidR="00A14E71" w:rsidRDefault="00A14E71" w:rsidP="00A14E71">
      <w:pPr>
        <w:ind w:firstLine="0"/>
      </w:pPr>
      <w:r>
        <w:t xml:space="preserve">                        proc.MAR.SetFlag(BusFlags.Write); // Bus =&gt; MAR</w:t>
      </w:r>
    </w:p>
    <w:p w:rsidR="00A14E71" w:rsidRDefault="00A14E71" w:rsidP="00A14E71">
      <w:pPr>
        <w:ind w:firstLine="0"/>
      </w:pPr>
      <w:r>
        <w:t xml:space="preserve">                        </w:t>
      </w:r>
      <w:proofErr w:type="gramStart"/>
      <w:r>
        <w:t>proc.MemoryBank.SetFlag</w:t>
      </w:r>
      <w:proofErr w:type="gramEnd"/>
      <w:r>
        <w:t>(MemoryFlags.Write); // Trigger memory read of length two bytes</w:t>
      </w:r>
    </w:p>
    <w:p w:rsidR="00A14E71" w:rsidRDefault="00A14E71" w:rsidP="00A14E71">
      <w:pPr>
        <w:ind w:firstLine="0"/>
      </w:pPr>
      <w:r>
        <w:lastRenderedPageBreak/>
        <w:t xml:space="preserve">                        </w:t>
      </w:r>
      <w:proofErr w:type="gramStart"/>
      <w:r>
        <w:t>proc.MemoryBank.SetFlag</w:t>
      </w:r>
      <w:proofErr w:type="gramEnd"/>
      <w:r>
        <w:t>(MemoryFlags.TwoBytes);</w:t>
      </w: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(proc, ctx) =&gt; //1: Setup MDR</w:t>
      </w:r>
    </w:p>
    <w:p w:rsidR="00A14E71" w:rsidRDefault="00A14E71" w:rsidP="00A14E71">
      <w:pPr>
        <w:ind w:firstLine="0"/>
      </w:pPr>
      <w:r>
        <w:t xml:space="preserve">                    {</w:t>
      </w:r>
    </w:p>
    <w:p w:rsidR="00A14E71" w:rsidRDefault="00A14E71" w:rsidP="00A14E71">
      <w:pPr>
        <w:ind w:firstLine="0"/>
      </w:pPr>
      <w:r>
        <w:t xml:space="preserve">                        proc.MDR.SetFlag(BusFlags.Read); // MDR =&gt; Bus</w:t>
      </w:r>
    </w:p>
    <w:p w:rsidR="00A14E71" w:rsidRDefault="00A14E71" w:rsidP="00A14E71">
      <w:pPr>
        <w:ind w:firstLine="0"/>
      </w:pPr>
      <w:r>
        <w:t xml:space="preserve">                        </w:t>
      </w:r>
      <w:proofErr w:type="gramStart"/>
      <w:r>
        <w:t>ctx.RegA.SetFlag</w:t>
      </w:r>
      <w:proofErr w:type="gramEnd"/>
      <w:r>
        <w:t>(BusFlags.Write); // Bus =&gt; RegA</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w:t>
      </w:r>
    </w:p>
    <w:p w:rsidR="00A14E71" w:rsidRDefault="00A14E71" w:rsidP="00A14E71">
      <w:pPr>
        <w:ind w:firstLine="0"/>
      </w:pPr>
    </w:p>
    <w:p w:rsidR="00A14E71" w:rsidRDefault="00A14E71" w:rsidP="00A14E71">
      <w:pPr>
        <w:pStyle w:val="Heading3"/>
      </w:pPr>
      <w:bookmarkStart w:id="93" w:name="_Toc5107097"/>
      <w:r>
        <w:t>Memory Bank Control</w:t>
      </w:r>
      <w:bookmarkEnd w:id="93"/>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System.Windows.Forms</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MemoryBank</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UserControl</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MemoryBankRow[</w:t>
      </w:r>
      <w:proofErr w:type="gramEnd"/>
      <w:r>
        <w:rPr>
          <w:rFonts w:ascii="Consolas" w:hAnsi="Consolas" w:cs="Consolas"/>
          <w:color w:val="000000"/>
          <w:kern w:val="0"/>
          <w:sz w:val="19"/>
          <w:szCs w:val="19"/>
        </w:rPr>
        <w:t xml:space="preserve">] _rows = </w:t>
      </w:r>
      <w:r>
        <w:rPr>
          <w:rFonts w:ascii="Consolas" w:hAnsi="Consolas" w:cs="Consolas"/>
          <w:color w:val="0000FF"/>
          <w:kern w:val="0"/>
          <w:sz w:val="19"/>
          <w:szCs w:val="19"/>
        </w:rPr>
        <w:t>new</w:t>
      </w:r>
      <w:r>
        <w:rPr>
          <w:rFonts w:ascii="Consolas" w:hAnsi="Consolas" w:cs="Consolas"/>
          <w:color w:val="000000"/>
          <w:kern w:val="0"/>
          <w:sz w:val="19"/>
          <w:szCs w:val="19"/>
        </w:rPr>
        <w:t xml:space="preserve"> MemoryBankRow[8]; </w:t>
      </w:r>
      <w:r>
        <w:rPr>
          <w:rFonts w:ascii="Consolas" w:hAnsi="Consolas" w:cs="Consolas"/>
          <w:color w:val="008000"/>
          <w:kern w:val="0"/>
          <w:sz w:val="19"/>
          <w:szCs w:val="19"/>
        </w:rPr>
        <w:t>// 8 rows of 8 gives 64 bytes per page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Int32 _memoryStartAddress; </w:t>
      </w:r>
      <w:r>
        <w:rPr>
          <w:rFonts w:ascii="Consolas" w:hAnsi="Consolas" w:cs="Consolas"/>
          <w:color w:val="008000"/>
          <w:kern w:val="0"/>
          <w:sz w:val="19"/>
          <w:szCs w:val="19"/>
        </w:rPr>
        <w:t>// Address to start memorybank 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Int32 MemoryStartAddress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=&gt; _memoryStartAddress;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set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_memoryStartAddress =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Setup(</w:t>
      </w:r>
      <w:proofErr w:type="gramEnd"/>
      <w:r>
        <w:rPr>
          <w:rFonts w:ascii="Consolas" w:hAnsi="Consolas" w:cs="Consolas"/>
          <w:color w:val="000000"/>
          <w:kern w:val="0"/>
          <w:sz w:val="19"/>
          <w:szCs w:val="19"/>
        </w:rPr>
        <w:t xml:space="preserve">); </w:t>
      </w:r>
      <w:r>
        <w:rPr>
          <w:rFonts w:ascii="Consolas" w:hAnsi="Consolas" w:cs="Consolas"/>
          <w:color w:val="008000"/>
          <w:kern w:val="0"/>
          <w:sz w:val="19"/>
          <w:szCs w:val="19"/>
        </w:rPr>
        <w:t>// Trigger setup on change of page. This setup propoagates down to the individual cell.</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MemoryBank(</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InitializeComponent(</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 = 0; i &lt; 8; i++)</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_rows[i] = </w:t>
      </w:r>
      <w:r>
        <w:rPr>
          <w:rFonts w:ascii="Consolas" w:hAnsi="Consolas" w:cs="Consolas"/>
          <w:color w:val="0000FF"/>
          <w:kern w:val="0"/>
          <w:sz w:val="19"/>
          <w:szCs w:val="19"/>
        </w:rPr>
        <w:t>new</w:t>
      </w:r>
      <w:r>
        <w:rPr>
          <w:rFonts w:ascii="Consolas" w:hAnsi="Consolas" w:cs="Consolas"/>
          <w:color w:val="000000"/>
          <w:kern w:val="0"/>
          <w:sz w:val="19"/>
          <w:szCs w:val="19"/>
        </w:rPr>
        <w:t xml:space="preserve"> MemoryBankRow {Location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System.Drawing.Point</w:t>
      </w:r>
      <w:proofErr w:type="gramEnd"/>
      <w:r>
        <w:rPr>
          <w:rFonts w:ascii="Consolas" w:hAnsi="Consolas" w:cs="Consolas"/>
          <w:color w:val="000000"/>
          <w:kern w:val="0"/>
          <w:sz w:val="19"/>
          <w:szCs w:val="19"/>
        </w:rPr>
        <w:t xml:space="preserve">(0, i * 65)}; </w:t>
      </w:r>
      <w:r>
        <w:rPr>
          <w:rFonts w:ascii="Consolas" w:hAnsi="Consolas" w:cs="Consolas"/>
          <w:color w:val="008000"/>
          <w:kern w:val="0"/>
          <w:sz w:val="19"/>
          <w:szCs w:val="19"/>
        </w:rPr>
        <w:t>// Setup rows and positions programatically.</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Controls.Add(_rows[i]);</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Setup(</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Setup(</w:t>
      </w:r>
      <w:proofErr w:type="gramEnd"/>
      <w:r>
        <w:rPr>
          <w:rFonts w:ascii="Consolas" w:hAnsi="Consolas" w:cs="Consolas"/>
          <w:color w:val="000000"/>
          <w:kern w:val="0"/>
          <w:sz w:val="19"/>
          <w:szCs w:val="19"/>
        </w:rPr>
        <w:t xml:space="preserve">EPS.Components.MemoryBank memory = </w:t>
      </w:r>
      <w:r>
        <w:rPr>
          <w:rFonts w:ascii="Consolas" w:hAnsi="Consolas" w:cs="Consolas"/>
          <w:color w:val="0000FF"/>
          <w:kern w:val="0"/>
          <w:sz w:val="19"/>
          <w:szCs w:val="19"/>
        </w:rPr>
        <w:t>null</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 = 0; i &lt; 8; i++)</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_rows[i</w:t>
      </w:r>
      <w:proofErr w:type="gramStart"/>
      <w:r>
        <w:rPr>
          <w:rFonts w:ascii="Consolas" w:hAnsi="Consolas" w:cs="Consolas"/>
          <w:color w:val="000000"/>
          <w:kern w:val="0"/>
          <w:sz w:val="19"/>
          <w:szCs w:val="19"/>
        </w:rPr>
        <w:t>].Setup</w:t>
      </w:r>
      <w:proofErr w:type="gramEnd"/>
      <w:r>
        <w:rPr>
          <w:rFonts w:ascii="Consolas" w:hAnsi="Consolas" w:cs="Consolas"/>
          <w:color w:val="000000"/>
          <w:kern w:val="0"/>
          <w:sz w:val="19"/>
          <w:szCs w:val="19"/>
        </w:rPr>
        <w:t xml:space="preserve">(MemoryStartAddress + i * 8, memory); </w:t>
      </w:r>
      <w:r>
        <w:rPr>
          <w:rFonts w:ascii="Consolas" w:hAnsi="Consolas" w:cs="Consolas"/>
          <w:color w:val="008000"/>
          <w:kern w:val="0"/>
          <w:sz w:val="19"/>
          <w:szCs w:val="19"/>
        </w:rPr>
        <w:t>// Trigger setup propagation.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StepMemoryPage(</w:t>
      </w:r>
      <w:proofErr w:type="gramEnd"/>
      <w:r>
        <w:rPr>
          <w:rFonts w:ascii="Consolas" w:hAnsi="Consolas" w:cs="Consolas"/>
          <w:color w:val="0000FF"/>
          <w:kern w:val="0"/>
          <w:sz w:val="19"/>
          <w:szCs w:val="19"/>
        </w:rPr>
        <w:t>int</w:t>
      </w:r>
      <w:r>
        <w:rPr>
          <w:rFonts w:ascii="Consolas" w:hAnsi="Consolas" w:cs="Consolas"/>
          <w:color w:val="000000"/>
          <w:kern w:val="0"/>
          <w:sz w:val="19"/>
          <w:szCs w:val="19"/>
        </w:rPr>
        <w:t xml:space="preserve"> pages) </w:t>
      </w:r>
      <w:r>
        <w:rPr>
          <w:rFonts w:ascii="Consolas" w:hAnsi="Consolas" w:cs="Consolas"/>
          <w:color w:val="008000"/>
          <w:kern w:val="0"/>
          <w:sz w:val="19"/>
          <w:szCs w:val="19"/>
        </w:rPr>
        <w:t>// Helper method to ensure steps are equal 64 byte chunks.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MemoryStartAddress += 64 * pages;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ind w:firstLine="0"/>
      </w:pPr>
    </w:p>
    <w:p w:rsidR="00A14E71" w:rsidRDefault="00A14E71" w:rsidP="00A14E71">
      <w:pPr>
        <w:pStyle w:val="Heading3"/>
      </w:pPr>
      <w:bookmarkStart w:id="94" w:name="_Toc5107098"/>
      <w:r>
        <w:t>Memory Bank Row Control</w:t>
      </w:r>
      <w:bookmarkEnd w:id="94"/>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System.Windows.Forms</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MemoryBankRow</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UserControl</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MemoryBankCell[</w:t>
      </w:r>
      <w:proofErr w:type="gramEnd"/>
      <w:r>
        <w:rPr>
          <w:rFonts w:ascii="Consolas" w:hAnsi="Consolas" w:cs="Consolas"/>
          <w:color w:val="000000"/>
          <w:kern w:val="0"/>
          <w:sz w:val="19"/>
          <w:szCs w:val="19"/>
        </w:rPr>
        <w:t xml:space="preserve">] _cells = </w:t>
      </w:r>
      <w:r>
        <w:rPr>
          <w:rFonts w:ascii="Consolas" w:hAnsi="Consolas" w:cs="Consolas"/>
          <w:color w:val="0000FF"/>
          <w:kern w:val="0"/>
          <w:sz w:val="19"/>
          <w:szCs w:val="19"/>
        </w:rPr>
        <w:t>new</w:t>
      </w:r>
      <w:r>
        <w:rPr>
          <w:rFonts w:ascii="Consolas" w:hAnsi="Consolas" w:cs="Consolas"/>
          <w:color w:val="000000"/>
          <w:kern w:val="0"/>
          <w:sz w:val="19"/>
          <w:szCs w:val="19"/>
        </w:rPr>
        <w:t xml:space="preserve"> MemoryBankCell[8]; </w:t>
      </w:r>
      <w:r>
        <w:rPr>
          <w:rFonts w:ascii="Consolas" w:hAnsi="Consolas" w:cs="Consolas"/>
          <w:color w:val="008000"/>
          <w:kern w:val="0"/>
          <w:sz w:val="19"/>
          <w:szCs w:val="19"/>
        </w:rPr>
        <w:t>// 7 cells of 1 byte = 8 bytes per row.</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MemoryBankRow(</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InitializeComponent(</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 = 0; i &lt; 8; i++)</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_cells[i] = </w:t>
      </w:r>
      <w:r>
        <w:rPr>
          <w:rFonts w:ascii="Consolas" w:hAnsi="Consolas" w:cs="Consolas"/>
          <w:color w:val="0000FF"/>
          <w:kern w:val="0"/>
          <w:sz w:val="19"/>
          <w:szCs w:val="19"/>
        </w:rPr>
        <w:t>new</w:t>
      </w:r>
      <w:r>
        <w:rPr>
          <w:rFonts w:ascii="Consolas" w:hAnsi="Consolas" w:cs="Consolas"/>
          <w:color w:val="000000"/>
          <w:kern w:val="0"/>
          <w:sz w:val="19"/>
          <w:szCs w:val="19"/>
        </w:rPr>
        <w:t xml:space="preserve"> MemoryBankCell</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Location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System.Drawing.Point</w:t>
      </w:r>
      <w:proofErr w:type="gramEnd"/>
      <w:r>
        <w:rPr>
          <w:rFonts w:ascii="Consolas" w:hAnsi="Consolas" w:cs="Consolas"/>
          <w:color w:val="000000"/>
          <w:kern w:val="0"/>
          <w:sz w:val="19"/>
          <w:szCs w:val="19"/>
        </w:rPr>
        <w:t xml:space="preserve">((i * 120) + 120, 0) </w:t>
      </w:r>
      <w:r>
        <w:rPr>
          <w:rFonts w:ascii="Consolas" w:hAnsi="Consolas" w:cs="Consolas"/>
          <w:color w:val="008000"/>
          <w:kern w:val="0"/>
          <w:sz w:val="19"/>
          <w:szCs w:val="19"/>
        </w:rPr>
        <w:t>// Setup positions programtically</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Controls.Add(_cells[i]);</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Setup(</w:t>
      </w:r>
      <w:proofErr w:type="gramEnd"/>
      <w:r>
        <w:rPr>
          <w:rFonts w:ascii="Consolas" w:hAnsi="Consolas" w:cs="Consolas"/>
          <w:color w:val="000000"/>
          <w:kern w:val="0"/>
          <w:sz w:val="19"/>
          <w:szCs w:val="19"/>
        </w:rPr>
        <w:t xml:space="preserve">Int32 memoryStart, EPS.Components.MemoryBank memory = </w:t>
      </w:r>
      <w:r>
        <w:rPr>
          <w:rFonts w:ascii="Consolas" w:hAnsi="Consolas" w:cs="Consolas"/>
          <w:color w:val="0000FF"/>
          <w:kern w:val="0"/>
          <w:sz w:val="19"/>
          <w:szCs w:val="19"/>
        </w:rPr>
        <w:t>null</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lblAddressStart.Text = Convert.ToString(memoryStart, 2</w:t>
      </w:r>
      <w:proofErr w:type="gramStart"/>
      <w:r>
        <w:rPr>
          <w:rFonts w:ascii="Consolas" w:hAnsi="Consolas" w:cs="Consolas"/>
          <w:color w:val="000000"/>
          <w:kern w:val="0"/>
          <w:sz w:val="19"/>
          <w:szCs w:val="19"/>
        </w:rPr>
        <w:t>).PadLeft</w:t>
      </w:r>
      <w:proofErr w:type="gramEnd"/>
      <w:r>
        <w:rPr>
          <w:rFonts w:ascii="Consolas" w:hAnsi="Consolas" w:cs="Consolas"/>
          <w:color w:val="000000"/>
          <w:kern w:val="0"/>
          <w:sz w:val="19"/>
          <w:szCs w:val="19"/>
        </w:rPr>
        <w:t xml:space="preserve">(16, </w:t>
      </w:r>
      <w:r>
        <w:rPr>
          <w:rFonts w:ascii="Consolas" w:hAnsi="Consolas" w:cs="Consolas"/>
          <w:color w:val="A31515"/>
          <w:kern w:val="0"/>
          <w:sz w:val="19"/>
          <w:szCs w:val="19"/>
        </w:rPr>
        <w:t>'0'</w:t>
      </w:r>
      <w:r>
        <w:rPr>
          <w:rFonts w:ascii="Consolas" w:hAnsi="Consolas" w:cs="Consolas"/>
          <w:color w:val="000000"/>
          <w:kern w:val="0"/>
          <w:sz w:val="19"/>
          <w:szCs w:val="19"/>
        </w:rPr>
        <w:t xml:space="preserve">); </w:t>
      </w:r>
      <w:r>
        <w:rPr>
          <w:rFonts w:ascii="Consolas" w:hAnsi="Consolas" w:cs="Consolas"/>
          <w:color w:val="008000"/>
          <w:kern w:val="0"/>
          <w:sz w:val="19"/>
          <w:szCs w:val="19"/>
        </w:rPr>
        <w:t>// String formatting for binary style to 16 bits.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lblAddressEnd.Text = Convert.ToString(memoryStart + 7, 2</w:t>
      </w:r>
      <w:proofErr w:type="gramStart"/>
      <w:r>
        <w:rPr>
          <w:rFonts w:ascii="Consolas" w:hAnsi="Consolas" w:cs="Consolas"/>
          <w:color w:val="000000"/>
          <w:kern w:val="0"/>
          <w:sz w:val="19"/>
          <w:szCs w:val="19"/>
        </w:rPr>
        <w:t>).PadLeft</w:t>
      </w:r>
      <w:proofErr w:type="gramEnd"/>
      <w:r>
        <w:rPr>
          <w:rFonts w:ascii="Consolas" w:hAnsi="Consolas" w:cs="Consolas"/>
          <w:color w:val="000000"/>
          <w:kern w:val="0"/>
          <w:sz w:val="19"/>
          <w:szCs w:val="19"/>
        </w:rPr>
        <w:t xml:space="preserve">(16, </w:t>
      </w:r>
      <w:r>
        <w:rPr>
          <w:rFonts w:ascii="Consolas" w:hAnsi="Consolas" w:cs="Consolas"/>
          <w:color w:val="A31515"/>
          <w:kern w:val="0"/>
          <w:sz w:val="19"/>
          <w:szCs w:val="19"/>
        </w:rPr>
        <w:t>'0'</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 = 0; i &lt; 8; i++)</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_cells[i</w:t>
      </w:r>
      <w:proofErr w:type="gramStart"/>
      <w:r>
        <w:rPr>
          <w:rFonts w:ascii="Consolas" w:hAnsi="Consolas" w:cs="Consolas"/>
          <w:color w:val="000000"/>
          <w:kern w:val="0"/>
          <w:sz w:val="19"/>
          <w:szCs w:val="19"/>
        </w:rPr>
        <w:t>].Setup</w:t>
      </w:r>
      <w:proofErr w:type="gramEnd"/>
      <w:r>
        <w:rPr>
          <w:rFonts w:ascii="Consolas" w:hAnsi="Consolas" w:cs="Consolas"/>
          <w:color w:val="000000"/>
          <w:kern w:val="0"/>
          <w:sz w:val="19"/>
          <w:szCs w:val="19"/>
        </w:rPr>
        <w:t xml:space="preserve">(memoryStart + i, memory); </w:t>
      </w:r>
      <w:r>
        <w:rPr>
          <w:rFonts w:ascii="Consolas" w:hAnsi="Consolas" w:cs="Consolas"/>
          <w:color w:val="008000"/>
          <w:kern w:val="0"/>
          <w:sz w:val="19"/>
          <w:szCs w:val="19"/>
        </w:rPr>
        <w:t>// Propogate setup to cells.a</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44262E" w:rsidP="0044262E">
      <w:pPr>
        <w:pStyle w:val="Heading3"/>
      </w:pPr>
      <w:bookmarkStart w:id="95" w:name="_Toc5107099"/>
      <w:r>
        <w:t>Memory Bank Cell Control</w:t>
      </w:r>
      <w:bookmarkEnd w:id="95"/>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System.Collections.Generic</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System.ComponentModel;</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System.Drawing;</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System.Data;</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System.Linq;</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System.Net.Configuration;</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System.Text;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System.Threading.Tasks</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System.Windows.Forms</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MemoryBankCell</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UserControl</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Components.MemoryBank _memory = </w:t>
      </w:r>
      <w:r>
        <w:rPr>
          <w:rFonts w:ascii="Consolas" w:hAnsi="Consolas" w:cs="Consolas"/>
          <w:color w:val="0000FF"/>
          <w:kern w:val="0"/>
          <w:sz w:val="19"/>
          <w:szCs w:val="19"/>
        </w:rPr>
        <w:t>null</w:t>
      </w:r>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Int32 _memoryAddress;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MemoryBankCell(</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InitializeComponent(</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Setup(</w:t>
      </w:r>
      <w:proofErr w:type="gramEnd"/>
      <w:r>
        <w:rPr>
          <w:rFonts w:ascii="Consolas" w:hAnsi="Consolas" w:cs="Consolas"/>
          <w:color w:val="000000"/>
          <w:kern w:val="0"/>
          <w:sz w:val="19"/>
          <w:szCs w:val="19"/>
        </w:rPr>
        <w:t xml:space="preserve">Int32 memoryAddress, EPS.Components.MemoryBank memory = </w:t>
      </w:r>
      <w:r>
        <w:rPr>
          <w:rFonts w:ascii="Consolas" w:hAnsi="Consolas" w:cs="Consolas"/>
          <w:color w:val="0000FF"/>
          <w:kern w:val="0"/>
          <w:sz w:val="19"/>
          <w:szCs w:val="19"/>
        </w:rPr>
        <w:t>null</w:t>
      </w:r>
      <w:r>
        <w:rPr>
          <w:rFonts w:ascii="Consolas" w:hAnsi="Consolas" w:cs="Consolas"/>
          <w:color w:val="000000"/>
          <w:kern w:val="0"/>
          <w:sz w:val="19"/>
          <w:szCs w:val="19"/>
        </w:rPr>
        <w:t xml:space="preserve">) </w:t>
      </w:r>
      <w:r>
        <w:rPr>
          <w:rFonts w:ascii="Consolas" w:hAnsi="Consolas" w:cs="Consolas"/>
          <w:color w:val="008000"/>
          <w:kern w:val="0"/>
          <w:sz w:val="19"/>
          <w:szCs w:val="19"/>
        </w:rPr>
        <w:t>// Final stage of setup.</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memoryAddressString = Convert.ToString(memoryAddress, 2</w:t>
      </w:r>
      <w:proofErr w:type="gramStart"/>
      <w:r>
        <w:rPr>
          <w:rFonts w:ascii="Consolas" w:hAnsi="Consolas" w:cs="Consolas"/>
          <w:color w:val="000000"/>
          <w:kern w:val="0"/>
          <w:sz w:val="19"/>
          <w:szCs w:val="19"/>
        </w:rPr>
        <w:t>).PadLeft</w:t>
      </w:r>
      <w:proofErr w:type="gramEnd"/>
      <w:r>
        <w:rPr>
          <w:rFonts w:ascii="Consolas" w:hAnsi="Consolas" w:cs="Consolas"/>
          <w:color w:val="000000"/>
          <w:kern w:val="0"/>
          <w:sz w:val="19"/>
          <w:szCs w:val="19"/>
        </w:rPr>
        <w:t xml:space="preserve">(3, </w:t>
      </w:r>
      <w:r>
        <w:rPr>
          <w:rFonts w:ascii="Consolas" w:hAnsi="Consolas" w:cs="Consolas"/>
          <w:color w:val="A31515"/>
          <w:kern w:val="0"/>
          <w:sz w:val="19"/>
          <w:szCs w:val="19"/>
        </w:rPr>
        <w:t>'0'</w:t>
      </w:r>
      <w:r>
        <w:rPr>
          <w:rFonts w:ascii="Consolas" w:hAnsi="Consolas" w:cs="Consolas"/>
          <w:color w:val="000000"/>
          <w:kern w:val="0"/>
          <w:sz w:val="19"/>
          <w:szCs w:val="19"/>
        </w:rPr>
        <w:t xml:space="preserve">); </w:t>
      </w:r>
      <w:r>
        <w:rPr>
          <w:rFonts w:ascii="Consolas" w:hAnsi="Consolas" w:cs="Consolas"/>
          <w:color w:val="008000"/>
          <w:kern w:val="0"/>
          <w:sz w:val="19"/>
          <w:szCs w:val="19"/>
        </w:rPr>
        <w:t>// String format val</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lblAddress.Text = </w:t>
      </w:r>
      <w:r>
        <w:rPr>
          <w:rFonts w:ascii="Consolas" w:hAnsi="Consolas" w:cs="Consolas"/>
          <w:color w:val="A31515"/>
          <w:kern w:val="0"/>
          <w:sz w:val="19"/>
          <w:szCs w:val="19"/>
        </w:rPr>
        <w:t>"Address "</w:t>
      </w:r>
      <w:r>
        <w:rPr>
          <w:rFonts w:ascii="Consolas" w:hAnsi="Consolas" w:cs="Consolas"/>
          <w:color w:val="000000"/>
          <w:kern w:val="0"/>
          <w:sz w:val="19"/>
          <w:szCs w:val="19"/>
        </w:rPr>
        <w:t xml:space="preserve"> + memoryAddressString.Substring(memoryAddressString.Length - 3); </w:t>
      </w:r>
      <w:r>
        <w:rPr>
          <w:rFonts w:ascii="Consolas" w:hAnsi="Consolas" w:cs="Consolas"/>
          <w:color w:val="008000"/>
          <w:kern w:val="0"/>
          <w:sz w:val="19"/>
          <w:szCs w:val="19"/>
        </w:rPr>
        <w:t>// Ensure length is correct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 = </w:t>
      </w:r>
      <w:proofErr w:type="gramStart"/>
      <w:r>
        <w:rPr>
          <w:rFonts w:ascii="Consolas" w:hAnsi="Consolas" w:cs="Consolas"/>
          <w:color w:val="000000"/>
          <w:kern w:val="0"/>
          <w:sz w:val="19"/>
          <w:szCs w:val="19"/>
        </w:rPr>
        <w:t>memory ??</w:t>
      </w:r>
      <w:proofErr w:type="gramEnd"/>
      <w:r>
        <w:rPr>
          <w:rFonts w:ascii="Consolas" w:hAnsi="Consolas" w:cs="Consolas"/>
          <w:color w:val="000000"/>
          <w:kern w:val="0"/>
          <w:sz w:val="19"/>
          <w:szCs w:val="19"/>
        </w:rPr>
        <w:t xml:space="preserve"> _memory; </w:t>
      </w:r>
      <w:r>
        <w:rPr>
          <w:rFonts w:ascii="Consolas" w:hAnsi="Consolas" w:cs="Consolas"/>
          <w:color w:val="008000"/>
          <w:kern w:val="0"/>
          <w:sz w:val="19"/>
          <w:szCs w:val="19"/>
        </w:rPr>
        <w:t>// Handle memory being null.</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_memoryAddress = memoryAddress;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UpdateCell(</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UpdateCell(</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_memory </w:t>
      </w:r>
      <w:r>
        <w:rPr>
          <w:rFonts w:ascii="Consolas" w:hAnsi="Consolas" w:cs="Consolas"/>
          <w:color w:val="0000FF"/>
          <w:kern w:val="0"/>
          <w:sz w:val="19"/>
          <w:szCs w:val="19"/>
        </w:rPr>
        <w:t>is</w:t>
      </w:r>
      <w:r>
        <w:rPr>
          <w:rFonts w:ascii="Consolas" w:hAnsi="Consolas" w:cs="Consolas"/>
          <w:color w:val="000000"/>
          <w:kern w:val="0"/>
          <w:sz w:val="19"/>
          <w:szCs w:val="19"/>
        </w:rPr>
        <w:t xml:space="preserve"> </w:t>
      </w:r>
      <w:r>
        <w:rPr>
          <w:rFonts w:ascii="Consolas" w:hAnsi="Consolas" w:cs="Consolas"/>
          <w:color w:val="0000FF"/>
          <w:kern w:val="0"/>
          <w:sz w:val="19"/>
          <w:szCs w:val="19"/>
        </w:rPr>
        <w:t>null</w:t>
      </w:r>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txtBox.Text = Convert.ToString(_memory[(</w:t>
      </w:r>
      <w:r>
        <w:rPr>
          <w:rFonts w:ascii="Consolas" w:hAnsi="Consolas" w:cs="Consolas"/>
          <w:color w:val="0000FF"/>
          <w:kern w:val="0"/>
          <w:sz w:val="19"/>
          <w:szCs w:val="19"/>
        </w:rPr>
        <w:t>ushort</w:t>
      </w:r>
      <w:r>
        <w:rPr>
          <w:rFonts w:ascii="Consolas" w:hAnsi="Consolas" w:cs="Consolas"/>
          <w:color w:val="000000"/>
          <w:kern w:val="0"/>
          <w:sz w:val="19"/>
          <w:szCs w:val="19"/>
        </w:rPr>
        <w:t>)_memoryAddress], 2</w:t>
      </w:r>
      <w:proofErr w:type="gramStart"/>
      <w:r>
        <w:rPr>
          <w:rFonts w:ascii="Consolas" w:hAnsi="Consolas" w:cs="Consolas"/>
          <w:color w:val="000000"/>
          <w:kern w:val="0"/>
          <w:sz w:val="19"/>
          <w:szCs w:val="19"/>
        </w:rPr>
        <w:t>).PadLeft</w:t>
      </w:r>
      <w:proofErr w:type="gramEnd"/>
      <w:r>
        <w:rPr>
          <w:rFonts w:ascii="Consolas" w:hAnsi="Consolas" w:cs="Consolas"/>
          <w:color w:val="000000"/>
          <w:kern w:val="0"/>
          <w:sz w:val="19"/>
          <w:szCs w:val="19"/>
        </w:rPr>
        <w:t xml:space="preserve">(8, </w:t>
      </w:r>
      <w:r>
        <w:rPr>
          <w:rFonts w:ascii="Consolas" w:hAnsi="Consolas" w:cs="Consolas"/>
          <w:color w:val="A31515"/>
          <w:kern w:val="0"/>
          <w:sz w:val="19"/>
          <w:szCs w:val="19"/>
        </w:rPr>
        <w:t>'0'</w:t>
      </w:r>
      <w:r>
        <w:rPr>
          <w:rFonts w:ascii="Consolas" w:hAnsi="Consolas" w:cs="Consolas"/>
          <w:color w:val="000000"/>
          <w:kern w:val="0"/>
          <w:sz w:val="19"/>
          <w:szCs w:val="19"/>
        </w:rPr>
        <w:t xml:space="preserve">); </w:t>
      </w:r>
      <w:r>
        <w:rPr>
          <w:rFonts w:ascii="Consolas" w:hAnsi="Consolas" w:cs="Consolas"/>
          <w:color w:val="008000"/>
          <w:kern w:val="0"/>
          <w:sz w:val="19"/>
          <w:szCs w:val="19"/>
        </w:rPr>
        <w:t>// String format to 8 bits.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ValueChanged(</w:t>
      </w:r>
      <w:proofErr w:type="gramEnd"/>
      <w:r>
        <w:rPr>
          <w:rFonts w:ascii="Consolas" w:hAnsi="Consolas" w:cs="Consolas"/>
          <w:color w:val="0000FF"/>
          <w:kern w:val="0"/>
          <w:sz w:val="19"/>
          <w:szCs w:val="19"/>
        </w:rPr>
        <w:t>object</w:t>
      </w:r>
      <w:r>
        <w:rPr>
          <w:rFonts w:ascii="Consolas" w:hAnsi="Consolas" w:cs="Consolas"/>
          <w:color w:val="000000"/>
          <w:kern w:val="0"/>
          <w:sz w:val="19"/>
          <w:szCs w:val="19"/>
        </w:rPr>
        <w:t xml:space="preserve"> sender, EventArgs e)</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Provide binary value validation</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txtBox.Text.Length</w:t>
      </w:r>
      <w:proofErr w:type="gramEnd"/>
      <w:r>
        <w:rPr>
          <w:rFonts w:ascii="Consolas" w:hAnsi="Consolas" w:cs="Consolas"/>
          <w:color w:val="000000"/>
          <w:kern w:val="0"/>
          <w:sz w:val="19"/>
          <w:szCs w:val="19"/>
        </w:rPr>
        <w:t xml:space="preserve"> &gt; 0)</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w:t>
      </w:r>
      <w:r>
        <w:rPr>
          <w:rFonts w:ascii="Consolas" w:hAnsi="Consolas" w:cs="Consolas"/>
          <w:color w:val="0000FF"/>
          <w:kern w:val="0"/>
          <w:sz w:val="19"/>
          <w:szCs w:val="19"/>
        </w:rPr>
        <w:t>ushort</w:t>
      </w:r>
      <w:r>
        <w:rPr>
          <w:rFonts w:ascii="Consolas" w:hAnsi="Consolas" w:cs="Consolas"/>
          <w:color w:val="000000"/>
          <w:kern w:val="0"/>
          <w:sz w:val="19"/>
          <w:szCs w:val="19"/>
        </w:rPr>
        <w:t xml:space="preserve">) _memoryAddress] = Convert.ToByte(txtBox.Text, 2); </w:t>
      </w:r>
      <w:r>
        <w:rPr>
          <w:rFonts w:ascii="Consolas" w:hAnsi="Consolas" w:cs="Consolas"/>
          <w:color w:val="008000"/>
          <w:kern w:val="0"/>
          <w:sz w:val="19"/>
          <w:szCs w:val="19"/>
        </w:rPr>
        <w:t>// Update value</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catch</w:t>
      </w:r>
      <w:r>
        <w:rPr>
          <w:rFonts w:ascii="Consolas" w:hAnsi="Consolas" w:cs="Consolas"/>
          <w:color w:val="000000"/>
          <w:kern w:val="0"/>
          <w:sz w:val="19"/>
          <w:szCs w:val="19"/>
        </w:rPr>
        <w:t xml:space="preserve"> (Exception err) </w:t>
      </w:r>
      <w:r>
        <w:rPr>
          <w:rFonts w:ascii="Consolas" w:hAnsi="Consolas" w:cs="Consolas"/>
          <w:color w:val="008000"/>
          <w:kern w:val="0"/>
          <w:sz w:val="19"/>
          <w:szCs w:val="19"/>
        </w:rPr>
        <w:t>// Convert throws exception if it cannot cast.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MessageBox.Show(</w:t>
      </w:r>
      <w:r>
        <w:rPr>
          <w:rFonts w:ascii="Consolas" w:hAnsi="Consolas" w:cs="Consolas"/>
          <w:color w:val="A31515"/>
          <w:kern w:val="0"/>
          <w:sz w:val="19"/>
          <w:szCs w:val="19"/>
        </w:rPr>
        <w:t>"That's an invalid binary string!"</w:t>
      </w:r>
      <w:r>
        <w:rPr>
          <w:rFonts w:ascii="Consolas" w:hAnsi="Consolas" w:cs="Consolas"/>
          <w:color w:val="000000"/>
          <w:kern w:val="0"/>
          <w:sz w:val="19"/>
          <w:szCs w:val="19"/>
        </w:rPr>
        <w:t xml:space="preserve">); </w:t>
      </w:r>
      <w:r>
        <w:rPr>
          <w:rFonts w:ascii="Consolas" w:hAnsi="Consolas" w:cs="Consolas"/>
          <w:color w:val="008000"/>
          <w:kern w:val="0"/>
          <w:sz w:val="19"/>
          <w:szCs w:val="19"/>
        </w:rPr>
        <w:t>// Inform user.</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UpdateCell(</w:t>
      </w:r>
      <w:proofErr w:type="gramEnd"/>
      <w:r>
        <w:rPr>
          <w:rFonts w:ascii="Consolas" w:hAnsi="Consolas" w:cs="Consolas"/>
          <w:color w:val="000000"/>
          <w:kern w:val="0"/>
          <w:sz w:val="19"/>
          <w:szCs w:val="19"/>
        </w:rPr>
        <w:t xml:space="preserve">); </w:t>
      </w:r>
      <w:r>
        <w:rPr>
          <w:rFonts w:ascii="Consolas" w:hAnsi="Consolas" w:cs="Consolas"/>
          <w:color w:val="008000"/>
          <w:kern w:val="0"/>
          <w:sz w:val="19"/>
          <w:szCs w:val="19"/>
        </w:rPr>
        <w:t>// Reset to prev value</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44262E" w:rsidRDefault="0044262E" w:rsidP="0044262E">
      <w:pPr>
        <w:pStyle w:val="Heading3"/>
      </w:pPr>
      <w:bookmarkStart w:id="96" w:name="_Toc5107100"/>
      <w:r>
        <w:t>Memory Bank Controls Control</w:t>
      </w:r>
      <w:bookmarkEnd w:id="96"/>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System.Windows.Forms</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MemoryBankControls</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UserControl</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MemoryBank _memoryBank = </w:t>
      </w:r>
      <w:r>
        <w:rPr>
          <w:rFonts w:ascii="Consolas" w:hAnsi="Consolas" w:cs="Consolas"/>
          <w:color w:val="0000FF"/>
          <w:kern w:val="0"/>
          <w:sz w:val="19"/>
          <w:szCs w:val="19"/>
        </w:rPr>
        <w:t>null</w:t>
      </w:r>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MemoryBankControls(</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InitializeComponent(</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Setup(</w:t>
      </w:r>
      <w:proofErr w:type="gramEnd"/>
      <w:r>
        <w:rPr>
          <w:rFonts w:ascii="Consolas" w:hAnsi="Consolas" w:cs="Consolas"/>
          <w:color w:val="000000"/>
          <w:kern w:val="0"/>
          <w:sz w:val="19"/>
          <w:szCs w:val="19"/>
        </w:rPr>
        <w:t>MemoryBank memoryBank)</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_memoryBank = memoryBank;</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UpdateLabels(</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StepBack(</w:t>
      </w:r>
      <w:proofErr w:type="gramEnd"/>
      <w:r>
        <w:rPr>
          <w:rFonts w:ascii="Consolas" w:hAnsi="Consolas" w:cs="Consolas"/>
          <w:color w:val="0000FF"/>
          <w:kern w:val="0"/>
          <w:sz w:val="19"/>
          <w:szCs w:val="19"/>
        </w:rPr>
        <w:t>object</w:t>
      </w:r>
      <w:r>
        <w:rPr>
          <w:rFonts w:ascii="Consolas" w:hAnsi="Consolas" w:cs="Consolas"/>
          <w:color w:val="000000"/>
          <w:kern w:val="0"/>
          <w:sz w:val="19"/>
          <w:szCs w:val="19"/>
        </w:rPr>
        <w:t xml:space="preserve"> sender, EventArgs e)</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_memoryBank.StepMemoryPage(-1); </w:t>
      </w:r>
      <w:r>
        <w:rPr>
          <w:rFonts w:ascii="Consolas" w:hAnsi="Consolas" w:cs="Consolas"/>
          <w:color w:val="008000"/>
          <w:kern w:val="0"/>
          <w:sz w:val="19"/>
          <w:szCs w:val="19"/>
        </w:rPr>
        <w:t>// Use page step helper to ensure pages remain equal size.</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UpdateLabels(</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StepForward(</w:t>
      </w:r>
      <w:proofErr w:type="gramEnd"/>
      <w:r>
        <w:rPr>
          <w:rFonts w:ascii="Consolas" w:hAnsi="Consolas" w:cs="Consolas"/>
          <w:color w:val="0000FF"/>
          <w:kern w:val="0"/>
          <w:sz w:val="19"/>
          <w:szCs w:val="19"/>
        </w:rPr>
        <w:t>object</w:t>
      </w:r>
      <w:r>
        <w:rPr>
          <w:rFonts w:ascii="Consolas" w:hAnsi="Consolas" w:cs="Consolas"/>
          <w:color w:val="000000"/>
          <w:kern w:val="0"/>
          <w:sz w:val="19"/>
          <w:szCs w:val="19"/>
        </w:rPr>
        <w:t xml:space="preserve"> sender, EventArgs e)</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_memoryBank.StepMemoryPage(1);</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UpdateLabels(</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UpdateLabels(</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lblMemoryStart.Text = Convert.ToString(_memoryBank.MemoryStartAddress, 2</w:t>
      </w:r>
      <w:proofErr w:type="gramStart"/>
      <w:r>
        <w:rPr>
          <w:rFonts w:ascii="Consolas" w:hAnsi="Consolas" w:cs="Consolas"/>
          <w:color w:val="000000"/>
          <w:kern w:val="0"/>
          <w:sz w:val="19"/>
          <w:szCs w:val="19"/>
        </w:rPr>
        <w:t>).PadLeft</w:t>
      </w:r>
      <w:proofErr w:type="gramEnd"/>
      <w:r>
        <w:rPr>
          <w:rFonts w:ascii="Consolas" w:hAnsi="Consolas" w:cs="Consolas"/>
          <w:color w:val="000000"/>
          <w:kern w:val="0"/>
          <w:sz w:val="19"/>
          <w:szCs w:val="19"/>
        </w:rPr>
        <w:t xml:space="preserve">(16, </w:t>
      </w:r>
      <w:r>
        <w:rPr>
          <w:rFonts w:ascii="Consolas" w:hAnsi="Consolas" w:cs="Consolas"/>
          <w:color w:val="A31515"/>
          <w:kern w:val="0"/>
          <w:sz w:val="19"/>
          <w:szCs w:val="19"/>
        </w:rPr>
        <w:t>'0'</w:t>
      </w:r>
      <w:r>
        <w:rPr>
          <w:rFonts w:ascii="Consolas" w:hAnsi="Consolas" w:cs="Consolas"/>
          <w:color w:val="000000"/>
          <w:kern w:val="0"/>
          <w:sz w:val="19"/>
          <w:szCs w:val="19"/>
        </w:rPr>
        <w:t xml:space="preserve">); </w:t>
      </w:r>
      <w:r>
        <w:rPr>
          <w:rFonts w:ascii="Consolas" w:hAnsi="Consolas" w:cs="Consolas"/>
          <w:color w:val="008000"/>
          <w:kern w:val="0"/>
          <w:sz w:val="19"/>
          <w:szCs w:val="19"/>
        </w:rPr>
        <w:t>// Binary formatting to 16 bit number even if shorter.</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lblMemoryEnd.Text = Convert.ToString(_memoryBank.MemoryStartAddress + 63, 2</w:t>
      </w:r>
      <w:proofErr w:type="gramStart"/>
      <w:r>
        <w:rPr>
          <w:rFonts w:ascii="Consolas" w:hAnsi="Consolas" w:cs="Consolas"/>
          <w:color w:val="000000"/>
          <w:kern w:val="0"/>
          <w:sz w:val="19"/>
          <w:szCs w:val="19"/>
        </w:rPr>
        <w:t>).PadLeft</w:t>
      </w:r>
      <w:proofErr w:type="gramEnd"/>
      <w:r>
        <w:rPr>
          <w:rFonts w:ascii="Consolas" w:hAnsi="Consolas" w:cs="Consolas"/>
          <w:color w:val="000000"/>
          <w:kern w:val="0"/>
          <w:sz w:val="19"/>
          <w:szCs w:val="19"/>
        </w:rPr>
        <w:t xml:space="preserve">(16, </w:t>
      </w:r>
      <w:r>
        <w:rPr>
          <w:rFonts w:ascii="Consolas" w:hAnsi="Consolas" w:cs="Consolas"/>
          <w:color w:val="A31515"/>
          <w:kern w:val="0"/>
          <w:sz w:val="19"/>
          <w:szCs w:val="19"/>
        </w:rPr>
        <w:t>'0'</w:t>
      </w:r>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btnStepPageBack.Enabled </w:t>
      </w:r>
      <w:proofErr w:type="gramStart"/>
      <w:r>
        <w:rPr>
          <w:rFonts w:ascii="Consolas" w:hAnsi="Consolas" w:cs="Consolas"/>
          <w:color w:val="000000"/>
          <w:kern w:val="0"/>
          <w:sz w:val="19"/>
          <w:szCs w:val="19"/>
        </w:rPr>
        <w:t>= !</w:t>
      </w:r>
      <w:proofErr w:type="gramEnd"/>
      <w:r>
        <w:rPr>
          <w:rFonts w:ascii="Consolas" w:hAnsi="Consolas" w:cs="Consolas"/>
          <w:color w:val="000000"/>
          <w:kern w:val="0"/>
          <w:sz w:val="19"/>
          <w:szCs w:val="19"/>
        </w:rPr>
        <w:t xml:space="preserve">(_memoryBank.MemoryStartAddress - 64 &lt; 0); </w:t>
      </w:r>
      <w:r>
        <w:rPr>
          <w:rFonts w:ascii="Consolas" w:hAnsi="Consolas" w:cs="Consolas"/>
          <w:color w:val="008000"/>
          <w:kern w:val="0"/>
          <w:sz w:val="19"/>
          <w:szCs w:val="19"/>
        </w:rPr>
        <w:t>// Prevent user overflowing.</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btnStepPageForward.Enabled </w:t>
      </w:r>
      <w:proofErr w:type="gramStart"/>
      <w:r>
        <w:rPr>
          <w:rFonts w:ascii="Consolas" w:hAnsi="Consolas" w:cs="Consolas"/>
          <w:color w:val="000000"/>
          <w:kern w:val="0"/>
          <w:sz w:val="19"/>
          <w:szCs w:val="19"/>
        </w:rPr>
        <w:t>= !</w:t>
      </w:r>
      <w:proofErr w:type="gramEnd"/>
      <w:r>
        <w:rPr>
          <w:rFonts w:ascii="Consolas" w:hAnsi="Consolas" w:cs="Consolas"/>
          <w:color w:val="000000"/>
          <w:kern w:val="0"/>
          <w:sz w:val="19"/>
          <w:szCs w:val="19"/>
        </w:rPr>
        <w:t xml:space="preserve">(_memoryBank.MemoryStartAddress + 127 &gt; 65535); </w:t>
      </w:r>
      <w:r>
        <w:rPr>
          <w:rFonts w:ascii="Consolas" w:hAnsi="Consolas" w:cs="Consolas"/>
          <w:color w:val="008000"/>
          <w:kern w:val="0"/>
          <w:sz w:val="19"/>
          <w:szCs w:val="19"/>
        </w:rPr>
        <w:t>// Ensure MemoryEndAddress will not overflow</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44262E" w:rsidRPr="0044262E" w:rsidRDefault="0044262E" w:rsidP="0044262E">
      <w:pPr>
        <w:ind w:firstLine="0"/>
      </w:pPr>
    </w:p>
    <w:bookmarkStart w:id="97" w:name="_Toc5107101" w:displacedByCustomXml="next"/>
    <w:sdt>
      <w:sdtPr>
        <w:rPr>
          <w:rFonts w:asciiTheme="minorHAnsi" w:eastAsiaTheme="minorEastAsia" w:hAnsiTheme="minorHAnsi" w:cstheme="minorBidi"/>
        </w:rPr>
        <w:id w:val="62297111"/>
        <w:docPartObj>
          <w:docPartGallery w:val="Bibliographies"/>
          <w:docPartUnique/>
        </w:docPartObj>
      </w:sdtPr>
      <w:sdtContent>
        <w:p w:rsidR="00E81978" w:rsidRDefault="005D3A03">
          <w:pPr>
            <w:pStyle w:val="SectionTitle"/>
          </w:pPr>
          <w:r>
            <w:t>References</w:t>
          </w:r>
          <w:bookmarkEnd w:id="34"/>
          <w:bookmarkEnd w:id="97"/>
        </w:p>
        <w:p w:rsidR="002158D2" w:rsidRDefault="00C31D30" w:rsidP="002158D2">
          <w:pPr>
            <w:pStyle w:val="Bibliography"/>
            <w:rPr>
              <w:noProof/>
              <w:kern w:val="0"/>
              <w:sz w:val="24"/>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118"/>
          </w:tblGrid>
          <w:tr w:rsidR="002158D2">
            <w:trPr>
              <w:divId w:val="1937900031"/>
              <w:tblCellSpacing w:w="15" w:type="dxa"/>
            </w:trPr>
            <w:tc>
              <w:tcPr>
                <w:tcW w:w="50" w:type="pct"/>
                <w:hideMark/>
              </w:tcPr>
              <w:p w:rsidR="002158D2" w:rsidRDefault="002158D2">
                <w:pPr>
                  <w:pStyle w:val="Bibliography"/>
                  <w:rPr>
                    <w:noProof/>
                    <w:sz w:val="24"/>
                  </w:rPr>
                </w:pPr>
                <w:r>
                  <w:rPr>
                    <w:noProof/>
                  </w:rPr>
                  <w:t xml:space="preserve">[1] </w:t>
                </w:r>
              </w:p>
            </w:tc>
            <w:tc>
              <w:tcPr>
                <w:tcW w:w="0" w:type="auto"/>
                <w:hideMark/>
              </w:tcPr>
              <w:p w:rsidR="002158D2" w:rsidRDefault="002158D2">
                <w:pPr>
                  <w:pStyle w:val="Bibliography"/>
                  <w:rPr>
                    <w:noProof/>
                  </w:rPr>
                </w:pPr>
                <w:r>
                  <w:rPr>
                    <w:noProof/>
                  </w:rPr>
                  <w:t>S. Heule, "How Many x86-64 Instructions Are There Anyway?," 7 March 2016. [Online]. Available: https://stefanheule.com/blog/how-many-x86-64-instructions-are-there-anyway/.</w:t>
                </w:r>
              </w:p>
            </w:tc>
          </w:tr>
        </w:tbl>
        <w:p w:rsidR="002158D2" w:rsidRDefault="002158D2">
          <w:pPr>
            <w:divId w:val="1937900031"/>
            <w:rPr>
              <w:rFonts w:eastAsia="Times New Roman"/>
              <w:noProof/>
            </w:rPr>
          </w:pPr>
        </w:p>
        <w:p w:rsidR="00FC5C58" w:rsidRDefault="00C31D30" w:rsidP="002158D2">
          <w:pPr>
            <w:pStyle w:val="Bibliography"/>
          </w:pPr>
          <w:r>
            <w:rPr>
              <w:b/>
              <w:bCs/>
              <w:noProof/>
            </w:rPr>
            <w:fldChar w:fldCharType="end"/>
          </w:r>
        </w:p>
      </w:sdtContent>
    </w:sdt>
    <w:p w:rsidR="00E81978" w:rsidRDefault="00FC5C58" w:rsidP="00FC5C58">
      <w:pPr>
        <w:pStyle w:val="Bibliography"/>
        <w:ind w:left="0" w:firstLine="0"/>
        <w:rPr>
          <w:noProof/>
        </w:rPr>
      </w:pPr>
      <w:r>
        <w:rPr>
          <w:noProof/>
        </w:rPr>
        <w:t xml:space="preserve">During development, I made use of </w:t>
      </w:r>
      <w:hyperlink r:id="rId95" w:history="1">
        <w:r w:rsidRPr="00736C55">
          <w:rPr>
            <w:rStyle w:val="Hyperlink"/>
            <w:noProof/>
          </w:rPr>
          <w:t>https://docs.microsoft.com/en-us/dotnet/csharp/programming-guide/</w:t>
        </w:r>
      </w:hyperlink>
      <w:r>
        <w:rPr>
          <w:noProof/>
        </w:rPr>
        <w:t xml:space="preserve"> and </w:t>
      </w:r>
      <w:hyperlink r:id="rId96" w:history="1">
        <w:r w:rsidRPr="00736C55">
          <w:rPr>
            <w:rStyle w:val="Hyperlink"/>
            <w:noProof/>
          </w:rPr>
          <w:t>https://docs.microsoft.com/en-us/dotnet/api/</w:t>
        </w:r>
      </w:hyperlink>
      <w:r>
        <w:rPr>
          <w:noProof/>
        </w:rPr>
        <w:t xml:space="preserve"> for information pertaining to the language and the .net library.</w:t>
      </w:r>
    </w:p>
    <w:sectPr w:rsidR="00E81978">
      <w:headerReference w:type="default" r:id="rId97"/>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1D0F" w:rsidRDefault="00F41D0F">
      <w:pPr>
        <w:spacing w:line="240" w:lineRule="auto"/>
      </w:pPr>
      <w:r>
        <w:separator/>
      </w:r>
    </w:p>
    <w:p w:rsidR="00F41D0F" w:rsidRDefault="00F41D0F"/>
  </w:endnote>
  <w:endnote w:type="continuationSeparator" w:id="0">
    <w:p w:rsidR="00F41D0F" w:rsidRDefault="00F41D0F">
      <w:pPr>
        <w:spacing w:line="240" w:lineRule="auto"/>
      </w:pPr>
      <w:r>
        <w:continuationSeparator/>
      </w:r>
    </w:p>
    <w:p w:rsidR="00F41D0F" w:rsidRDefault="00F41D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Arial"/>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1D0F" w:rsidRDefault="00F41D0F">
      <w:pPr>
        <w:spacing w:line="240" w:lineRule="auto"/>
      </w:pPr>
      <w:r>
        <w:separator/>
      </w:r>
    </w:p>
    <w:p w:rsidR="00F41D0F" w:rsidRDefault="00F41D0F"/>
  </w:footnote>
  <w:footnote w:type="continuationSeparator" w:id="0">
    <w:p w:rsidR="00F41D0F" w:rsidRDefault="00F41D0F">
      <w:pPr>
        <w:spacing w:line="240" w:lineRule="auto"/>
      </w:pPr>
      <w:r>
        <w:continuationSeparator/>
      </w:r>
    </w:p>
    <w:p w:rsidR="00F41D0F" w:rsidRDefault="00F41D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37C5" w:rsidRDefault="00F837C5">
    <w:pPr>
      <w:pStyle w:val="Header"/>
    </w:pPr>
    <w:sdt>
      <w:sdtPr>
        <w:alias w:val="Running head"/>
        <w:tag w:val=""/>
        <w:id w:val="12739865"/>
        <w:dataBinding w:prefixMappings="xmlns:ns0='http://schemas.microsoft.com/office/2006/coverPageProps' " w:xpath="/ns0:CoverPageProperties[1]/ns0:Abstract[1]" w:storeItemID="{55AF091B-3C7A-41E3-B477-F2FDAA23CFDA}"/>
        <w:text/>
      </w:sdtPr>
      <w:sdtContent>
        <w:r w:rsidRPr="00F70D82">
          <w:t>OCR H446-03 Programming Project – Noah Stride - 2129 - Bournemouth School – Centre: 55119</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49</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4D1307"/>
    <w:multiLevelType w:val="hybridMultilevel"/>
    <w:tmpl w:val="3D9869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522635"/>
    <w:multiLevelType w:val="multilevel"/>
    <w:tmpl w:val="EF38E5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4241124"/>
    <w:multiLevelType w:val="hybridMultilevel"/>
    <w:tmpl w:val="7CBA55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FF1969"/>
    <w:multiLevelType w:val="hybridMultilevel"/>
    <w:tmpl w:val="FBB86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9754A11"/>
    <w:multiLevelType w:val="hybridMultilevel"/>
    <w:tmpl w:val="E9F01B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0A0D9C"/>
    <w:multiLevelType w:val="hybridMultilevel"/>
    <w:tmpl w:val="9056DE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0C3648"/>
    <w:multiLevelType w:val="hybridMultilevel"/>
    <w:tmpl w:val="E9E0F8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E810DB"/>
    <w:multiLevelType w:val="hybridMultilevel"/>
    <w:tmpl w:val="AEC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6907AF"/>
    <w:multiLevelType w:val="hybridMultilevel"/>
    <w:tmpl w:val="9056DE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7860D1"/>
    <w:multiLevelType w:val="hybridMultilevel"/>
    <w:tmpl w:val="1BE0B6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2B79D8"/>
    <w:multiLevelType w:val="hybridMultilevel"/>
    <w:tmpl w:val="67DCC3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AD477EB"/>
    <w:multiLevelType w:val="hybridMultilevel"/>
    <w:tmpl w:val="E9F01B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924E68"/>
    <w:multiLevelType w:val="multilevel"/>
    <w:tmpl w:val="5B10F0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CE416C0"/>
    <w:multiLevelType w:val="hybridMultilevel"/>
    <w:tmpl w:val="E9F01B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FF16B84"/>
    <w:multiLevelType w:val="hybridMultilevel"/>
    <w:tmpl w:val="0FC08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4B6439"/>
    <w:multiLevelType w:val="hybridMultilevel"/>
    <w:tmpl w:val="7CBA55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2D3520D"/>
    <w:multiLevelType w:val="hybridMultilevel"/>
    <w:tmpl w:val="1BE0B6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1D4B18"/>
    <w:multiLevelType w:val="hybridMultilevel"/>
    <w:tmpl w:val="7CBA55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891741"/>
    <w:multiLevelType w:val="hybridMultilevel"/>
    <w:tmpl w:val="7D489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9"/>
  </w:num>
  <w:num w:numId="13">
    <w:abstractNumId w:val="25"/>
  </w:num>
  <w:num w:numId="14">
    <w:abstractNumId w:val="21"/>
  </w:num>
  <w:num w:numId="15">
    <w:abstractNumId w:val="28"/>
  </w:num>
  <w:num w:numId="16">
    <w:abstractNumId w:val="23"/>
  </w:num>
  <w:num w:numId="17">
    <w:abstractNumId w:val="20"/>
  </w:num>
  <w:num w:numId="18">
    <w:abstractNumId w:val="11"/>
  </w:num>
  <w:num w:numId="19">
    <w:abstractNumId w:val="32"/>
  </w:num>
  <w:num w:numId="20">
    <w:abstractNumId w:val="13"/>
  </w:num>
  <w:num w:numId="21">
    <w:abstractNumId w:val="26"/>
  </w:num>
  <w:num w:numId="22">
    <w:abstractNumId w:val="17"/>
  </w:num>
  <w:num w:numId="23">
    <w:abstractNumId w:val="16"/>
  </w:num>
  <w:num w:numId="24">
    <w:abstractNumId w:val="15"/>
  </w:num>
  <w:num w:numId="25">
    <w:abstractNumId w:val="19"/>
  </w:num>
  <w:num w:numId="26">
    <w:abstractNumId w:val="12"/>
  </w:num>
  <w:num w:numId="27">
    <w:abstractNumId w:val="27"/>
  </w:num>
  <w:num w:numId="28">
    <w:abstractNumId w:val="14"/>
  </w:num>
  <w:num w:numId="29">
    <w:abstractNumId w:val="22"/>
  </w:num>
  <w:num w:numId="30">
    <w:abstractNumId w:val="10"/>
  </w:num>
  <w:num w:numId="31">
    <w:abstractNumId w:val="18"/>
  </w:num>
  <w:num w:numId="32">
    <w:abstractNumId w:val="30"/>
  </w:num>
  <w:num w:numId="33">
    <w:abstractNumId w:val="31"/>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F4B4B"/>
    <w:rsid w:val="00000CDB"/>
    <w:rsid w:val="0000321B"/>
    <w:rsid w:val="00004AFF"/>
    <w:rsid w:val="000075A0"/>
    <w:rsid w:val="0001002A"/>
    <w:rsid w:val="000136F3"/>
    <w:rsid w:val="000161AD"/>
    <w:rsid w:val="00024461"/>
    <w:rsid w:val="000246A4"/>
    <w:rsid w:val="00025DF3"/>
    <w:rsid w:val="000301B9"/>
    <w:rsid w:val="00032CA0"/>
    <w:rsid w:val="00033C3D"/>
    <w:rsid w:val="00033C46"/>
    <w:rsid w:val="00041191"/>
    <w:rsid w:val="00043FE2"/>
    <w:rsid w:val="000449F5"/>
    <w:rsid w:val="00045DCA"/>
    <w:rsid w:val="0004667E"/>
    <w:rsid w:val="000550C2"/>
    <w:rsid w:val="00055976"/>
    <w:rsid w:val="0006017F"/>
    <w:rsid w:val="00062AE6"/>
    <w:rsid w:val="000639B4"/>
    <w:rsid w:val="0006622E"/>
    <w:rsid w:val="000716BC"/>
    <w:rsid w:val="00071E85"/>
    <w:rsid w:val="00074A14"/>
    <w:rsid w:val="00080C4B"/>
    <w:rsid w:val="000820F7"/>
    <w:rsid w:val="00084517"/>
    <w:rsid w:val="000854FD"/>
    <w:rsid w:val="00090877"/>
    <w:rsid w:val="000916E9"/>
    <w:rsid w:val="00096C04"/>
    <w:rsid w:val="000A24F1"/>
    <w:rsid w:val="000A2B6D"/>
    <w:rsid w:val="000B0471"/>
    <w:rsid w:val="000B435D"/>
    <w:rsid w:val="000B5AEA"/>
    <w:rsid w:val="000C0A6B"/>
    <w:rsid w:val="000C0D5F"/>
    <w:rsid w:val="000C5C53"/>
    <w:rsid w:val="000D1295"/>
    <w:rsid w:val="000D2E92"/>
    <w:rsid w:val="000D3F41"/>
    <w:rsid w:val="000D463A"/>
    <w:rsid w:val="000D4F7B"/>
    <w:rsid w:val="000D5978"/>
    <w:rsid w:val="000E4A0C"/>
    <w:rsid w:val="000E6D3E"/>
    <w:rsid w:val="000F202D"/>
    <w:rsid w:val="000F5EC6"/>
    <w:rsid w:val="000F6010"/>
    <w:rsid w:val="00101D6F"/>
    <w:rsid w:val="00101DB9"/>
    <w:rsid w:val="00103597"/>
    <w:rsid w:val="00104153"/>
    <w:rsid w:val="00105802"/>
    <w:rsid w:val="00107CB4"/>
    <w:rsid w:val="00116EC4"/>
    <w:rsid w:val="001211D8"/>
    <w:rsid w:val="00125239"/>
    <w:rsid w:val="001324A9"/>
    <w:rsid w:val="001332EE"/>
    <w:rsid w:val="00134190"/>
    <w:rsid w:val="00135B45"/>
    <w:rsid w:val="001456BF"/>
    <w:rsid w:val="0015097D"/>
    <w:rsid w:val="0015181B"/>
    <w:rsid w:val="00163EAB"/>
    <w:rsid w:val="001643EB"/>
    <w:rsid w:val="00166653"/>
    <w:rsid w:val="00172490"/>
    <w:rsid w:val="001731E6"/>
    <w:rsid w:val="001744FB"/>
    <w:rsid w:val="0017600F"/>
    <w:rsid w:val="00182567"/>
    <w:rsid w:val="00182644"/>
    <w:rsid w:val="00182F3D"/>
    <w:rsid w:val="00184402"/>
    <w:rsid w:val="001863D6"/>
    <w:rsid w:val="00190051"/>
    <w:rsid w:val="0019155C"/>
    <w:rsid w:val="00194044"/>
    <w:rsid w:val="0019490F"/>
    <w:rsid w:val="00195143"/>
    <w:rsid w:val="001A25F0"/>
    <w:rsid w:val="001A57EC"/>
    <w:rsid w:val="001A5908"/>
    <w:rsid w:val="001A7F0D"/>
    <w:rsid w:val="001B0C47"/>
    <w:rsid w:val="001B6B16"/>
    <w:rsid w:val="001C3271"/>
    <w:rsid w:val="001D0A6A"/>
    <w:rsid w:val="001D11D0"/>
    <w:rsid w:val="001E1060"/>
    <w:rsid w:val="001E2C55"/>
    <w:rsid w:val="001E68D3"/>
    <w:rsid w:val="001E71E7"/>
    <w:rsid w:val="001F3582"/>
    <w:rsid w:val="001F38BD"/>
    <w:rsid w:val="001F4A1B"/>
    <w:rsid w:val="001F4F2D"/>
    <w:rsid w:val="0020233D"/>
    <w:rsid w:val="00203F40"/>
    <w:rsid w:val="0021438F"/>
    <w:rsid w:val="002158D2"/>
    <w:rsid w:val="00224996"/>
    <w:rsid w:val="00226144"/>
    <w:rsid w:val="00227F99"/>
    <w:rsid w:val="002317DB"/>
    <w:rsid w:val="0023415C"/>
    <w:rsid w:val="00235223"/>
    <w:rsid w:val="002357C0"/>
    <w:rsid w:val="002441FF"/>
    <w:rsid w:val="00244EED"/>
    <w:rsid w:val="00245E2B"/>
    <w:rsid w:val="002518E3"/>
    <w:rsid w:val="002550BA"/>
    <w:rsid w:val="00257107"/>
    <w:rsid w:val="00257D31"/>
    <w:rsid w:val="002645D0"/>
    <w:rsid w:val="00265AE5"/>
    <w:rsid w:val="002665F0"/>
    <w:rsid w:val="0026670D"/>
    <w:rsid w:val="00270193"/>
    <w:rsid w:val="00271975"/>
    <w:rsid w:val="00272B6C"/>
    <w:rsid w:val="00274E03"/>
    <w:rsid w:val="0028649E"/>
    <w:rsid w:val="00286599"/>
    <w:rsid w:val="00286D6A"/>
    <w:rsid w:val="002946B2"/>
    <w:rsid w:val="00296EC5"/>
    <w:rsid w:val="002A3AF9"/>
    <w:rsid w:val="002A5617"/>
    <w:rsid w:val="002B2C43"/>
    <w:rsid w:val="002B4395"/>
    <w:rsid w:val="002B474A"/>
    <w:rsid w:val="002C015C"/>
    <w:rsid w:val="002C26F0"/>
    <w:rsid w:val="002C37BE"/>
    <w:rsid w:val="002C6893"/>
    <w:rsid w:val="002E1C85"/>
    <w:rsid w:val="002F1E23"/>
    <w:rsid w:val="002F2059"/>
    <w:rsid w:val="002F3135"/>
    <w:rsid w:val="002F3941"/>
    <w:rsid w:val="002F7DED"/>
    <w:rsid w:val="00303172"/>
    <w:rsid w:val="00303C3C"/>
    <w:rsid w:val="00304FF9"/>
    <w:rsid w:val="003052EC"/>
    <w:rsid w:val="00310423"/>
    <w:rsid w:val="00316D14"/>
    <w:rsid w:val="003206FA"/>
    <w:rsid w:val="0032487B"/>
    <w:rsid w:val="00325927"/>
    <w:rsid w:val="00326E62"/>
    <w:rsid w:val="003309C3"/>
    <w:rsid w:val="00332DB7"/>
    <w:rsid w:val="00336215"/>
    <w:rsid w:val="00353766"/>
    <w:rsid w:val="00355DCA"/>
    <w:rsid w:val="00357AEC"/>
    <w:rsid w:val="00360B17"/>
    <w:rsid w:val="00360D69"/>
    <w:rsid w:val="00361493"/>
    <w:rsid w:val="003636C7"/>
    <w:rsid w:val="003638D4"/>
    <w:rsid w:val="00364425"/>
    <w:rsid w:val="003653D0"/>
    <w:rsid w:val="003669C9"/>
    <w:rsid w:val="00371016"/>
    <w:rsid w:val="003718F0"/>
    <w:rsid w:val="00371915"/>
    <w:rsid w:val="00371CF2"/>
    <w:rsid w:val="00371DE3"/>
    <w:rsid w:val="00384178"/>
    <w:rsid w:val="00384EE7"/>
    <w:rsid w:val="003853E5"/>
    <w:rsid w:val="003A1688"/>
    <w:rsid w:val="003A7FCD"/>
    <w:rsid w:val="003B31BE"/>
    <w:rsid w:val="003C22D3"/>
    <w:rsid w:val="003C268A"/>
    <w:rsid w:val="003C3A92"/>
    <w:rsid w:val="003C4B14"/>
    <w:rsid w:val="003D1377"/>
    <w:rsid w:val="003D33C4"/>
    <w:rsid w:val="003D60D6"/>
    <w:rsid w:val="003F12F3"/>
    <w:rsid w:val="003F2C03"/>
    <w:rsid w:val="0040029A"/>
    <w:rsid w:val="00400A1C"/>
    <w:rsid w:val="0040139E"/>
    <w:rsid w:val="00405461"/>
    <w:rsid w:val="004138FF"/>
    <w:rsid w:val="00417DF7"/>
    <w:rsid w:val="004312A0"/>
    <w:rsid w:val="0043644D"/>
    <w:rsid w:val="0044106F"/>
    <w:rsid w:val="0044195F"/>
    <w:rsid w:val="0044262E"/>
    <w:rsid w:val="00451A3C"/>
    <w:rsid w:val="004524CE"/>
    <w:rsid w:val="00456A7C"/>
    <w:rsid w:val="004605FA"/>
    <w:rsid w:val="00461953"/>
    <w:rsid w:val="00461E7B"/>
    <w:rsid w:val="00465062"/>
    <w:rsid w:val="00467DAB"/>
    <w:rsid w:val="004714CD"/>
    <w:rsid w:val="004769F2"/>
    <w:rsid w:val="00482252"/>
    <w:rsid w:val="00493E10"/>
    <w:rsid w:val="00495295"/>
    <w:rsid w:val="00496EC8"/>
    <w:rsid w:val="004A19E3"/>
    <w:rsid w:val="004A2624"/>
    <w:rsid w:val="004A45BC"/>
    <w:rsid w:val="004B0420"/>
    <w:rsid w:val="004B5532"/>
    <w:rsid w:val="004C0E88"/>
    <w:rsid w:val="004C1522"/>
    <w:rsid w:val="004C2F07"/>
    <w:rsid w:val="004D1F93"/>
    <w:rsid w:val="004E0244"/>
    <w:rsid w:val="004F039A"/>
    <w:rsid w:val="004F397F"/>
    <w:rsid w:val="004F46BE"/>
    <w:rsid w:val="004F4B4B"/>
    <w:rsid w:val="005068B0"/>
    <w:rsid w:val="00506E2A"/>
    <w:rsid w:val="00512B26"/>
    <w:rsid w:val="005134A2"/>
    <w:rsid w:val="00517993"/>
    <w:rsid w:val="00522385"/>
    <w:rsid w:val="00523A2F"/>
    <w:rsid w:val="0052574E"/>
    <w:rsid w:val="00526AAA"/>
    <w:rsid w:val="0052774E"/>
    <w:rsid w:val="00527B9A"/>
    <w:rsid w:val="005317B8"/>
    <w:rsid w:val="005335B0"/>
    <w:rsid w:val="005440AB"/>
    <w:rsid w:val="0054736A"/>
    <w:rsid w:val="00551A02"/>
    <w:rsid w:val="0055319B"/>
    <w:rsid w:val="005534FA"/>
    <w:rsid w:val="00555466"/>
    <w:rsid w:val="0056038B"/>
    <w:rsid w:val="005604D6"/>
    <w:rsid w:val="00562A20"/>
    <w:rsid w:val="00563AAF"/>
    <w:rsid w:val="00566831"/>
    <w:rsid w:val="00570633"/>
    <w:rsid w:val="005771E4"/>
    <w:rsid w:val="00581F9C"/>
    <w:rsid w:val="00584EDA"/>
    <w:rsid w:val="0058749C"/>
    <w:rsid w:val="005961F6"/>
    <w:rsid w:val="005A6578"/>
    <w:rsid w:val="005B087D"/>
    <w:rsid w:val="005B1140"/>
    <w:rsid w:val="005B19D3"/>
    <w:rsid w:val="005B440E"/>
    <w:rsid w:val="005C569F"/>
    <w:rsid w:val="005C76E2"/>
    <w:rsid w:val="005D0800"/>
    <w:rsid w:val="005D1CB4"/>
    <w:rsid w:val="005D305B"/>
    <w:rsid w:val="005D3A03"/>
    <w:rsid w:val="005D7805"/>
    <w:rsid w:val="005E3D96"/>
    <w:rsid w:val="005F09DD"/>
    <w:rsid w:val="006054A3"/>
    <w:rsid w:val="00606484"/>
    <w:rsid w:val="00611D4D"/>
    <w:rsid w:val="0061268D"/>
    <w:rsid w:val="00613C2A"/>
    <w:rsid w:val="00622AC9"/>
    <w:rsid w:val="00627583"/>
    <w:rsid w:val="00632621"/>
    <w:rsid w:val="00637A61"/>
    <w:rsid w:val="00637E6A"/>
    <w:rsid w:val="006422ED"/>
    <w:rsid w:val="006478AF"/>
    <w:rsid w:val="006504C0"/>
    <w:rsid w:val="00651153"/>
    <w:rsid w:val="006521FF"/>
    <w:rsid w:val="006523AF"/>
    <w:rsid w:val="00655394"/>
    <w:rsid w:val="00657870"/>
    <w:rsid w:val="00661F44"/>
    <w:rsid w:val="00666BAC"/>
    <w:rsid w:val="00671BA9"/>
    <w:rsid w:val="006722E3"/>
    <w:rsid w:val="00673309"/>
    <w:rsid w:val="00674F5F"/>
    <w:rsid w:val="00677CD5"/>
    <w:rsid w:val="00683887"/>
    <w:rsid w:val="00685750"/>
    <w:rsid w:val="0068696D"/>
    <w:rsid w:val="00687EC3"/>
    <w:rsid w:val="0069309F"/>
    <w:rsid w:val="00697ECE"/>
    <w:rsid w:val="006A2FA7"/>
    <w:rsid w:val="006A453D"/>
    <w:rsid w:val="006A6269"/>
    <w:rsid w:val="006A7780"/>
    <w:rsid w:val="006C14D2"/>
    <w:rsid w:val="006C2D76"/>
    <w:rsid w:val="006C2EFA"/>
    <w:rsid w:val="006C42DB"/>
    <w:rsid w:val="006D08E6"/>
    <w:rsid w:val="006D17A4"/>
    <w:rsid w:val="006D344D"/>
    <w:rsid w:val="006D53AE"/>
    <w:rsid w:val="006D6A6F"/>
    <w:rsid w:val="006E0964"/>
    <w:rsid w:val="006E777C"/>
    <w:rsid w:val="006F1013"/>
    <w:rsid w:val="006F11F4"/>
    <w:rsid w:val="006F404E"/>
    <w:rsid w:val="006F5E4E"/>
    <w:rsid w:val="006F6804"/>
    <w:rsid w:val="006F6EFD"/>
    <w:rsid w:val="00701C14"/>
    <w:rsid w:val="00703547"/>
    <w:rsid w:val="00705C1D"/>
    <w:rsid w:val="00705D74"/>
    <w:rsid w:val="007076F1"/>
    <w:rsid w:val="00714C38"/>
    <w:rsid w:val="007158D2"/>
    <w:rsid w:val="0071685B"/>
    <w:rsid w:val="00723752"/>
    <w:rsid w:val="0072435F"/>
    <w:rsid w:val="00724A43"/>
    <w:rsid w:val="00744904"/>
    <w:rsid w:val="00747307"/>
    <w:rsid w:val="00752443"/>
    <w:rsid w:val="00763496"/>
    <w:rsid w:val="00764CE1"/>
    <w:rsid w:val="007727E7"/>
    <w:rsid w:val="007769AB"/>
    <w:rsid w:val="00781CFD"/>
    <w:rsid w:val="00783605"/>
    <w:rsid w:val="0079065A"/>
    <w:rsid w:val="00792D93"/>
    <w:rsid w:val="0079506E"/>
    <w:rsid w:val="00796C1C"/>
    <w:rsid w:val="007A16F8"/>
    <w:rsid w:val="007A5A30"/>
    <w:rsid w:val="007C2047"/>
    <w:rsid w:val="007C73BC"/>
    <w:rsid w:val="007D2A49"/>
    <w:rsid w:val="007D38BC"/>
    <w:rsid w:val="007D55EC"/>
    <w:rsid w:val="007E0080"/>
    <w:rsid w:val="007E19FD"/>
    <w:rsid w:val="007E2435"/>
    <w:rsid w:val="007E423B"/>
    <w:rsid w:val="007E4518"/>
    <w:rsid w:val="007E4590"/>
    <w:rsid w:val="007E60BE"/>
    <w:rsid w:val="007E6157"/>
    <w:rsid w:val="007F2638"/>
    <w:rsid w:val="007F2D60"/>
    <w:rsid w:val="007F43EF"/>
    <w:rsid w:val="007F7148"/>
    <w:rsid w:val="008002C0"/>
    <w:rsid w:val="00801026"/>
    <w:rsid w:val="00802028"/>
    <w:rsid w:val="00803FF1"/>
    <w:rsid w:val="00807391"/>
    <w:rsid w:val="00811977"/>
    <w:rsid w:val="00812A51"/>
    <w:rsid w:val="00813F35"/>
    <w:rsid w:val="008171B6"/>
    <w:rsid w:val="00820DD7"/>
    <w:rsid w:val="00824283"/>
    <w:rsid w:val="0082652F"/>
    <w:rsid w:val="008338C0"/>
    <w:rsid w:val="00835856"/>
    <w:rsid w:val="008445D3"/>
    <w:rsid w:val="00845468"/>
    <w:rsid w:val="00845A8A"/>
    <w:rsid w:val="00845CBC"/>
    <w:rsid w:val="008460E7"/>
    <w:rsid w:val="008468B3"/>
    <w:rsid w:val="00846B6B"/>
    <w:rsid w:val="0084705E"/>
    <w:rsid w:val="00847347"/>
    <w:rsid w:val="0084754B"/>
    <w:rsid w:val="00847F76"/>
    <w:rsid w:val="00852ED2"/>
    <w:rsid w:val="00854706"/>
    <w:rsid w:val="008565A2"/>
    <w:rsid w:val="00861D57"/>
    <w:rsid w:val="00863079"/>
    <w:rsid w:val="00871835"/>
    <w:rsid w:val="0087266E"/>
    <w:rsid w:val="00877151"/>
    <w:rsid w:val="008807ED"/>
    <w:rsid w:val="0088113B"/>
    <w:rsid w:val="008832C8"/>
    <w:rsid w:val="00890488"/>
    <w:rsid w:val="0089375C"/>
    <w:rsid w:val="00894562"/>
    <w:rsid w:val="00896569"/>
    <w:rsid w:val="008A09DF"/>
    <w:rsid w:val="008A7375"/>
    <w:rsid w:val="008B1382"/>
    <w:rsid w:val="008B2EE1"/>
    <w:rsid w:val="008B519D"/>
    <w:rsid w:val="008B629F"/>
    <w:rsid w:val="008B76EE"/>
    <w:rsid w:val="008C1949"/>
    <w:rsid w:val="008C44E5"/>
    <w:rsid w:val="008C5323"/>
    <w:rsid w:val="008C541D"/>
    <w:rsid w:val="008D1315"/>
    <w:rsid w:val="008D5087"/>
    <w:rsid w:val="008E0718"/>
    <w:rsid w:val="008E5999"/>
    <w:rsid w:val="008E6A9B"/>
    <w:rsid w:val="008E6F0C"/>
    <w:rsid w:val="009011AE"/>
    <w:rsid w:val="0090448B"/>
    <w:rsid w:val="009111D1"/>
    <w:rsid w:val="0091137C"/>
    <w:rsid w:val="00912DCE"/>
    <w:rsid w:val="009163D0"/>
    <w:rsid w:val="00916FFB"/>
    <w:rsid w:val="00917671"/>
    <w:rsid w:val="0092023F"/>
    <w:rsid w:val="009220C5"/>
    <w:rsid w:val="00923717"/>
    <w:rsid w:val="009270EB"/>
    <w:rsid w:val="0093553D"/>
    <w:rsid w:val="00936C52"/>
    <w:rsid w:val="009376EE"/>
    <w:rsid w:val="00942012"/>
    <w:rsid w:val="009457B8"/>
    <w:rsid w:val="00951C1E"/>
    <w:rsid w:val="00952D83"/>
    <w:rsid w:val="00953FBB"/>
    <w:rsid w:val="009631AD"/>
    <w:rsid w:val="00965211"/>
    <w:rsid w:val="009658CC"/>
    <w:rsid w:val="00966CB5"/>
    <w:rsid w:val="00976D5C"/>
    <w:rsid w:val="0097756A"/>
    <w:rsid w:val="00977E62"/>
    <w:rsid w:val="00982D4C"/>
    <w:rsid w:val="00995D27"/>
    <w:rsid w:val="00996AF5"/>
    <w:rsid w:val="009977C4"/>
    <w:rsid w:val="009A4BF9"/>
    <w:rsid w:val="009A62A6"/>
    <w:rsid w:val="009A6A3B"/>
    <w:rsid w:val="009B2DD4"/>
    <w:rsid w:val="009B3213"/>
    <w:rsid w:val="009B5E7F"/>
    <w:rsid w:val="009B792F"/>
    <w:rsid w:val="009D38BC"/>
    <w:rsid w:val="009D5F4F"/>
    <w:rsid w:val="009E2756"/>
    <w:rsid w:val="009E494A"/>
    <w:rsid w:val="009E725C"/>
    <w:rsid w:val="009F3B0F"/>
    <w:rsid w:val="00A00A6E"/>
    <w:rsid w:val="00A01C7A"/>
    <w:rsid w:val="00A045BA"/>
    <w:rsid w:val="00A06EFB"/>
    <w:rsid w:val="00A10463"/>
    <w:rsid w:val="00A1239C"/>
    <w:rsid w:val="00A14E71"/>
    <w:rsid w:val="00A1599B"/>
    <w:rsid w:val="00A17948"/>
    <w:rsid w:val="00A17A95"/>
    <w:rsid w:val="00A21710"/>
    <w:rsid w:val="00A25E73"/>
    <w:rsid w:val="00A36C66"/>
    <w:rsid w:val="00A40B4F"/>
    <w:rsid w:val="00A41EBC"/>
    <w:rsid w:val="00A4332C"/>
    <w:rsid w:val="00A56D60"/>
    <w:rsid w:val="00A5732E"/>
    <w:rsid w:val="00A5737D"/>
    <w:rsid w:val="00A61742"/>
    <w:rsid w:val="00A66763"/>
    <w:rsid w:val="00A706E4"/>
    <w:rsid w:val="00A748F0"/>
    <w:rsid w:val="00A753C6"/>
    <w:rsid w:val="00A75E77"/>
    <w:rsid w:val="00A80B51"/>
    <w:rsid w:val="00A8216B"/>
    <w:rsid w:val="00A83AEB"/>
    <w:rsid w:val="00A85F5F"/>
    <w:rsid w:val="00A8706A"/>
    <w:rsid w:val="00A945EE"/>
    <w:rsid w:val="00A95874"/>
    <w:rsid w:val="00AA0F58"/>
    <w:rsid w:val="00AA1433"/>
    <w:rsid w:val="00AA3C9F"/>
    <w:rsid w:val="00AA4D18"/>
    <w:rsid w:val="00AB5C7C"/>
    <w:rsid w:val="00AB71DB"/>
    <w:rsid w:val="00AB7B81"/>
    <w:rsid w:val="00AC34D0"/>
    <w:rsid w:val="00AC4A59"/>
    <w:rsid w:val="00AC75A5"/>
    <w:rsid w:val="00AD0813"/>
    <w:rsid w:val="00AD1C0E"/>
    <w:rsid w:val="00AE36C1"/>
    <w:rsid w:val="00AE44EC"/>
    <w:rsid w:val="00AE5776"/>
    <w:rsid w:val="00AF1AD8"/>
    <w:rsid w:val="00AF33C9"/>
    <w:rsid w:val="00AF7AD0"/>
    <w:rsid w:val="00B01CF8"/>
    <w:rsid w:val="00B03D43"/>
    <w:rsid w:val="00B040AB"/>
    <w:rsid w:val="00B05EB3"/>
    <w:rsid w:val="00B15C82"/>
    <w:rsid w:val="00B2127F"/>
    <w:rsid w:val="00B235BE"/>
    <w:rsid w:val="00B23EF1"/>
    <w:rsid w:val="00B30E07"/>
    <w:rsid w:val="00B348B1"/>
    <w:rsid w:val="00B42EE4"/>
    <w:rsid w:val="00B43F80"/>
    <w:rsid w:val="00B444C4"/>
    <w:rsid w:val="00B45456"/>
    <w:rsid w:val="00B540E0"/>
    <w:rsid w:val="00B54946"/>
    <w:rsid w:val="00B55551"/>
    <w:rsid w:val="00B55E00"/>
    <w:rsid w:val="00B62EB7"/>
    <w:rsid w:val="00B633D4"/>
    <w:rsid w:val="00B652B3"/>
    <w:rsid w:val="00B73A40"/>
    <w:rsid w:val="00B76964"/>
    <w:rsid w:val="00B77A8B"/>
    <w:rsid w:val="00B77D13"/>
    <w:rsid w:val="00B823AA"/>
    <w:rsid w:val="00B847B3"/>
    <w:rsid w:val="00B876F8"/>
    <w:rsid w:val="00B95448"/>
    <w:rsid w:val="00BA26BA"/>
    <w:rsid w:val="00BA342D"/>
    <w:rsid w:val="00BA45DB"/>
    <w:rsid w:val="00BA4BE9"/>
    <w:rsid w:val="00BA7BBD"/>
    <w:rsid w:val="00BB372E"/>
    <w:rsid w:val="00BB4380"/>
    <w:rsid w:val="00BB56D6"/>
    <w:rsid w:val="00BB5A09"/>
    <w:rsid w:val="00BC009D"/>
    <w:rsid w:val="00BC1DEF"/>
    <w:rsid w:val="00BC60FB"/>
    <w:rsid w:val="00BC7E26"/>
    <w:rsid w:val="00BD0ACB"/>
    <w:rsid w:val="00BD2337"/>
    <w:rsid w:val="00BD2907"/>
    <w:rsid w:val="00BD6C25"/>
    <w:rsid w:val="00BE1A17"/>
    <w:rsid w:val="00BE2E48"/>
    <w:rsid w:val="00BE684E"/>
    <w:rsid w:val="00BF082A"/>
    <w:rsid w:val="00BF25F0"/>
    <w:rsid w:val="00BF280B"/>
    <w:rsid w:val="00BF3706"/>
    <w:rsid w:val="00BF4184"/>
    <w:rsid w:val="00C03A15"/>
    <w:rsid w:val="00C0601E"/>
    <w:rsid w:val="00C12F33"/>
    <w:rsid w:val="00C15B5E"/>
    <w:rsid w:val="00C22372"/>
    <w:rsid w:val="00C27FD0"/>
    <w:rsid w:val="00C30B49"/>
    <w:rsid w:val="00C31D30"/>
    <w:rsid w:val="00C33BF3"/>
    <w:rsid w:val="00C346DF"/>
    <w:rsid w:val="00C425EC"/>
    <w:rsid w:val="00C475A1"/>
    <w:rsid w:val="00C52F8B"/>
    <w:rsid w:val="00C53E1C"/>
    <w:rsid w:val="00C63355"/>
    <w:rsid w:val="00C63811"/>
    <w:rsid w:val="00C63B54"/>
    <w:rsid w:val="00C64B98"/>
    <w:rsid w:val="00C64C2D"/>
    <w:rsid w:val="00C73BC2"/>
    <w:rsid w:val="00C73C29"/>
    <w:rsid w:val="00C748BA"/>
    <w:rsid w:val="00C80CAF"/>
    <w:rsid w:val="00C80F6C"/>
    <w:rsid w:val="00C810AB"/>
    <w:rsid w:val="00C81630"/>
    <w:rsid w:val="00C8247F"/>
    <w:rsid w:val="00C83730"/>
    <w:rsid w:val="00C8729A"/>
    <w:rsid w:val="00C91515"/>
    <w:rsid w:val="00C92819"/>
    <w:rsid w:val="00C9496D"/>
    <w:rsid w:val="00CA1925"/>
    <w:rsid w:val="00CA6CAA"/>
    <w:rsid w:val="00CA7A55"/>
    <w:rsid w:val="00CB2046"/>
    <w:rsid w:val="00CB2ABF"/>
    <w:rsid w:val="00CB56CF"/>
    <w:rsid w:val="00CD0BA2"/>
    <w:rsid w:val="00CD0E4E"/>
    <w:rsid w:val="00CD1B54"/>
    <w:rsid w:val="00CD1F03"/>
    <w:rsid w:val="00CD6E39"/>
    <w:rsid w:val="00CE06A0"/>
    <w:rsid w:val="00CE3A7B"/>
    <w:rsid w:val="00CE69E0"/>
    <w:rsid w:val="00CF131F"/>
    <w:rsid w:val="00CF249A"/>
    <w:rsid w:val="00CF29D1"/>
    <w:rsid w:val="00CF6E91"/>
    <w:rsid w:val="00D01A2D"/>
    <w:rsid w:val="00D1000A"/>
    <w:rsid w:val="00D11964"/>
    <w:rsid w:val="00D21D6E"/>
    <w:rsid w:val="00D23A24"/>
    <w:rsid w:val="00D2408A"/>
    <w:rsid w:val="00D321B4"/>
    <w:rsid w:val="00D33C3C"/>
    <w:rsid w:val="00D347C5"/>
    <w:rsid w:val="00D36630"/>
    <w:rsid w:val="00D370F2"/>
    <w:rsid w:val="00D464C4"/>
    <w:rsid w:val="00D520BB"/>
    <w:rsid w:val="00D533F5"/>
    <w:rsid w:val="00D53FF8"/>
    <w:rsid w:val="00D54D81"/>
    <w:rsid w:val="00D56069"/>
    <w:rsid w:val="00D57558"/>
    <w:rsid w:val="00D6309B"/>
    <w:rsid w:val="00D632DE"/>
    <w:rsid w:val="00D675C5"/>
    <w:rsid w:val="00D7046C"/>
    <w:rsid w:val="00D72975"/>
    <w:rsid w:val="00D74C16"/>
    <w:rsid w:val="00D76559"/>
    <w:rsid w:val="00D83E50"/>
    <w:rsid w:val="00D85B68"/>
    <w:rsid w:val="00D86605"/>
    <w:rsid w:val="00D9324C"/>
    <w:rsid w:val="00D9564C"/>
    <w:rsid w:val="00D95B8F"/>
    <w:rsid w:val="00DA37FE"/>
    <w:rsid w:val="00DB1F4F"/>
    <w:rsid w:val="00DB41B3"/>
    <w:rsid w:val="00DC542D"/>
    <w:rsid w:val="00DC5567"/>
    <w:rsid w:val="00DC6C7C"/>
    <w:rsid w:val="00DC7ECE"/>
    <w:rsid w:val="00DD5694"/>
    <w:rsid w:val="00DD69E6"/>
    <w:rsid w:val="00DE1992"/>
    <w:rsid w:val="00DE3302"/>
    <w:rsid w:val="00DE36CA"/>
    <w:rsid w:val="00DE526A"/>
    <w:rsid w:val="00DE774E"/>
    <w:rsid w:val="00DF0B05"/>
    <w:rsid w:val="00DF1741"/>
    <w:rsid w:val="00DF1894"/>
    <w:rsid w:val="00DF2A72"/>
    <w:rsid w:val="00DF466E"/>
    <w:rsid w:val="00DF5E55"/>
    <w:rsid w:val="00DF6F4D"/>
    <w:rsid w:val="00E01877"/>
    <w:rsid w:val="00E028F8"/>
    <w:rsid w:val="00E02A80"/>
    <w:rsid w:val="00E056B2"/>
    <w:rsid w:val="00E0792B"/>
    <w:rsid w:val="00E1422F"/>
    <w:rsid w:val="00E16AEC"/>
    <w:rsid w:val="00E258AB"/>
    <w:rsid w:val="00E32931"/>
    <w:rsid w:val="00E42CC3"/>
    <w:rsid w:val="00E50660"/>
    <w:rsid w:val="00E6004D"/>
    <w:rsid w:val="00E6187C"/>
    <w:rsid w:val="00E6481A"/>
    <w:rsid w:val="00E6668F"/>
    <w:rsid w:val="00E706B2"/>
    <w:rsid w:val="00E719E7"/>
    <w:rsid w:val="00E81978"/>
    <w:rsid w:val="00E872DC"/>
    <w:rsid w:val="00E91BD2"/>
    <w:rsid w:val="00E93865"/>
    <w:rsid w:val="00E93D98"/>
    <w:rsid w:val="00EA2CC2"/>
    <w:rsid w:val="00EA2EBD"/>
    <w:rsid w:val="00EA7558"/>
    <w:rsid w:val="00EC24CA"/>
    <w:rsid w:val="00EC326D"/>
    <w:rsid w:val="00EC58A5"/>
    <w:rsid w:val="00ED1ADC"/>
    <w:rsid w:val="00ED381D"/>
    <w:rsid w:val="00ED59AA"/>
    <w:rsid w:val="00EE09EC"/>
    <w:rsid w:val="00EE1F18"/>
    <w:rsid w:val="00EE5316"/>
    <w:rsid w:val="00EE53D9"/>
    <w:rsid w:val="00EE66F6"/>
    <w:rsid w:val="00EE6BCE"/>
    <w:rsid w:val="00EF373C"/>
    <w:rsid w:val="00EF4BBF"/>
    <w:rsid w:val="00F00AAC"/>
    <w:rsid w:val="00F1068F"/>
    <w:rsid w:val="00F111E5"/>
    <w:rsid w:val="00F127A4"/>
    <w:rsid w:val="00F134AB"/>
    <w:rsid w:val="00F145C7"/>
    <w:rsid w:val="00F23855"/>
    <w:rsid w:val="00F24F2C"/>
    <w:rsid w:val="00F27FF2"/>
    <w:rsid w:val="00F3424F"/>
    <w:rsid w:val="00F35BF6"/>
    <w:rsid w:val="00F36C19"/>
    <w:rsid w:val="00F379B7"/>
    <w:rsid w:val="00F41D0F"/>
    <w:rsid w:val="00F47468"/>
    <w:rsid w:val="00F525FA"/>
    <w:rsid w:val="00F53CCB"/>
    <w:rsid w:val="00F5735C"/>
    <w:rsid w:val="00F62FC7"/>
    <w:rsid w:val="00F70D82"/>
    <w:rsid w:val="00F837C5"/>
    <w:rsid w:val="00F863F6"/>
    <w:rsid w:val="00F95076"/>
    <w:rsid w:val="00FA189B"/>
    <w:rsid w:val="00FA3236"/>
    <w:rsid w:val="00FA4D89"/>
    <w:rsid w:val="00FA5D63"/>
    <w:rsid w:val="00FB6E43"/>
    <w:rsid w:val="00FC38EA"/>
    <w:rsid w:val="00FC5C58"/>
    <w:rsid w:val="00FD2C78"/>
    <w:rsid w:val="00FD4091"/>
    <w:rsid w:val="00FD4F02"/>
    <w:rsid w:val="00FE02C7"/>
    <w:rsid w:val="00FF2002"/>
    <w:rsid w:val="00FF62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5D3F25"/>
  <w15:docId w15:val="{203B8203-13A1-4874-B6FD-9F600AB51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262E"/>
    <w:pPr>
      <w:spacing w:line="360" w:lineRule="auto"/>
    </w:pPr>
    <w:rPr>
      <w:kern w:val="24"/>
      <w:sz w:val="22"/>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7A16F8"/>
    <w:pPr>
      <w:keepNext/>
      <w:keepLines/>
      <w:ind w:firstLine="0"/>
      <w:outlineLvl w:val="1"/>
    </w:pPr>
    <w:rPr>
      <w:rFonts w:asciiTheme="majorHAnsi" w:eastAsiaTheme="majorEastAsia" w:hAnsiTheme="majorHAnsi" w:cstheme="majorBidi"/>
      <w:b/>
      <w:bCs/>
      <w:u w:val="single"/>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sid w:val="007A16F8"/>
    <w:rPr>
      <w:rFonts w:asciiTheme="majorHAnsi" w:eastAsiaTheme="majorEastAsia" w:hAnsiTheme="majorHAnsi" w:cstheme="majorBidi"/>
      <w:b/>
      <w:bCs/>
      <w:kern w:val="24"/>
      <w:sz w:val="22"/>
      <w:u w:val="single"/>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customStyle="1" w:styleId="PlainTable11">
    <w:name w:val="Plain Table 1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9011AE"/>
    <w:pPr>
      <w:spacing w:after="100"/>
    </w:pPr>
  </w:style>
  <w:style w:type="paragraph" w:styleId="TOC2">
    <w:name w:val="toc 2"/>
    <w:basedOn w:val="Normal"/>
    <w:next w:val="Normal"/>
    <w:autoRedefine/>
    <w:uiPriority w:val="39"/>
    <w:unhideWhenUsed/>
    <w:rsid w:val="009011AE"/>
    <w:pPr>
      <w:spacing w:after="100"/>
      <w:ind w:left="240"/>
    </w:pPr>
  </w:style>
  <w:style w:type="paragraph" w:styleId="TOC3">
    <w:name w:val="toc 3"/>
    <w:basedOn w:val="Normal"/>
    <w:next w:val="Normal"/>
    <w:autoRedefine/>
    <w:uiPriority w:val="39"/>
    <w:unhideWhenUsed/>
    <w:rsid w:val="009011AE"/>
    <w:pPr>
      <w:spacing w:after="100"/>
      <w:ind w:left="480"/>
    </w:pPr>
  </w:style>
  <w:style w:type="character" w:styleId="Hyperlink">
    <w:name w:val="Hyperlink"/>
    <w:basedOn w:val="DefaultParagraphFont"/>
    <w:uiPriority w:val="99"/>
    <w:unhideWhenUsed/>
    <w:rsid w:val="009011AE"/>
    <w:rPr>
      <w:color w:val="5F5F5F" w:themeColor="hyperlink"/>
      <w:u w:val="single"/>
    </w:rPr>
  </w:style>
  <w:style w:type="paragraph" w:styleId="Revision">
    <w:name w:val="Revision"/>
    <w:hidden/>
    <w:uiPriority w:val="99"/>
    <w:semiHidden/>
    <w:rsid w:val="00062AE6"/>
    <w:pPr>
      <w:spacing w:line="240" w:lineRule="auto"/>
      <w:ind w:firstLine="0"/>
    </w:pPr>
    <w:rPr>
      <w:kern w:val="24"/>
      <w:sz w:val="22"/>
    </w:rPr>
  </w:style>
  <w:style w:type="character" w:styleId="UnresolvedMention">
    <w:name w:val="Unresolved Mention"/>
    <w:basedOn w:val="DefaultParagraphFont"/>
    <w:uiPriority w:val="99"/>
    <w:semiHidden/>
    <w:unhideWhenUsed/>
    <w:rsid w:val="00FC5C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5705">
      <w:bodyDiv w:val="1"/>
      <w:marLeft w:val="0"/>
      <w:marRight w:val="0"/>
      <w:marTop w:val="0"/>
      <w:marBottom w:val="0"/>
      <w:divBdr>
        <w:top w:val="none" w:sz="0" w:space="0" w:color="auto"/>
        <w:left w:val="none" w:sz="0" w:space="0" w:color="auto"/>
        <w:bottom w:val="none" w:sz="0" w:space="0" w:color="auto"/>
        <w:right w:val="none" w:sz="0" w:space="0" w:color="auto"/>
      </w:divBdr>
    </w:div>
    <w:div w:id="7236263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21599833">
      <w:bodyDiv w:val="1"/>
      <w:marLeft w:val="0"/>
      <w:marRight w:val="0"/>
      <w:marTop w:val="0"/>
      <w:marBottom w:val="0"/>
      <w:divBdr>
        <w:top w:val="none" w:sz="0" w:space="0" w:color="auto"/>
        <w:left w:val="none" w:sz="0" w:space="0" w:color="auto"/>
        <w:bottom w:val="none" w:sz="0" w:space="0" w:color="auto"/>
        <w:right w:val="none" w:sz="0" w:space="0" w:color="auto"/>
      </w:divBdr>
    </w:div>
    <w:div w:id="243613616">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86620168">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6768055">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0810671">
      <w:bodyDiv w:val="1"/>
      <w:marLeft w:val="0"/>
      <w:marRight w:val="0"/>
      <w:marTop w:val="0"/>
      <w:marBottom w:val="0"/>
      <w:divBdr>
        <w:top w:val="none" w:sz="0" w:space="0" w:color="auto"/>
        <w:left w:val="none" w:sz="0" w:space="0" w:color="auto"/>
        <w:bottom w:val="none" w:sz="0" w:space="0" w:color="auto"/>
        <w:right w:val="none" w:sz="0" w:space="0" w:color="auto"/>
      </w:divBdr>
    </w:div>
    <w:div w:id="40915498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2799845">
      <w:bodyDiv w:val="1"/>
      <w:marLeft w:val="0"/>
      <w:marRight w:val="0"/>
      <w:marTop w:val="0"/>
      <w:marBottom w:val="0"/>
      <w:divBdr>
        <w:top w:val="none" w:sz="0" w:space="0" w:color="auto"/>
        <w:left w:val="none" w:sz="0" w:space="0" w:color="auto"/>
        <w:bottom w:val="none" w:sz="0" w:space="0" w:color="auto"/>
        <w:right w:val="none" w:sz="0" w:space="0" w:color="auto"/>
      </w:divBdr>
    </w:div>
    <w:div w:id="484050350">
      <w:bodyDiv w:val="1"/>
      <w:marLeft w:val="0"/>
      <w:marRight w:val="0"/>
      <w:marTop w:val="0"/>
      <w:marBottom w:val="0"/>
      <w:divBdr>
        <w:top w:val="none" w:sz="0" w:space="0" w:color="auto"/>
        <w:left w:val="none" w:sz="0" w:space="0" w:color="auto"/>
        <w:bottom w:val="none" w:sz="0" w:space="0" w:color="auto"/>
        <w:right w:val="none" w:sz="0" w:space="0" w:color="auto"/>
      </w:divBdr>
    </w:div>
    <w:div w:id="63159234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5786688">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8520619">
      <w:bodyDiv w:val="1"/>
      <w:marLeft w:val="0"/>
      <w:marRight w:val="0"/>
      <w:marTop w:val="0"/>
      <w:marBottom w:val="0"/>
      <w:divBdr>
        <w:top w:val="none" w:sz="0" w:space="0" w:color="auto"/>
        <w:left w:val="none" w:sz="0" w:space="0" w:color="auto"/>
        <w:bottom w:val="none" w:sz="0" w:space="0" w:color="auto"/>
        <w:right w:val="none" w:sz="0" w:space="0" w:color="auto"/>
      </w:divBdr>
    </w:div>
    <w:div w:id="903490309">
      <w:bodyDiv w:val="1"/>
      <w:marLeft w:val="0"/>
      <w:marRight w:val="0"/>
      <w:marTop w:val="0"/>
      <w:marBottom w:val="0"/>
      <w:divBdr>
        <w:top w:val="none" w:sz="0" w:space="0" w:color="auto"/>
        <w:left w:val="none" w:sz="0" w:space="0" w:color="auto"/>
        <w:bottom w:val="none" w:sz="0" w:space="0" w:color="auto"/>
        <w:right w:val="none" w:sz="0" w:space="0" w:color="auto"/>
      </w:divBdr>
    </w:div>
    <w:div w:id="91247359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87120516">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72877982">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7235881">
      <w:bodyDiv w:val="1"/>
      <w:marLeft w:val="0"/>
      <w:marRight w:val="0"/>
      <w:marTop w:val="0"/>
      <w:marBottom w:val="0"/>
      <w:divBdr>
        <w:top w:val="none" w:sz="0" w:space="0" w:color="auto"/>
        <w:left w:val="none" w:sz="0" w:space="0" w:color="auto"/>
        <w:bottom w:val="none" w:sz="0" w:space="0" w:color="auto"/>
        <w:right w:val="none" w:sz="0" w:space="0" w:color="auto"/>
      </w:divBdr>
    </w:div>
    <w:div w:id="145864702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15749210">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31532980">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1604440">
      <w:bodyDiv w:val="1"/>
      <w:marLeft w:val="0"/>
      <w:marRight w:val="0"/>
      <w:marTop w:val="0"/>
      <w:marBottom w:val="0"/>
      <w:divBdr>
        <w:top w:val="none" w:sz="0" w:space="0" w:color="auto"/>
        <w:left w:val="none" w:sz="0" w:space="0" w:color="auto"/>
        <w:bottom w:val="none" w:sz="0" w:space="0" w:color="auto"/>
        <w:right w:val="none" w:sz="0" w:space="0" w:color="auto"/>
      </w:divBdr>
    </w:div>
    <w:div w:id="1802571140">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00821574">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35817039">
      <w:bodyDiv w:val="1"/>
      <w:marLeft w:val="0"/>
      <w:marRight w:val="0"/>
      <w:marTop w:val="0"/>
      <w:marBottom w:val="0"/>
      <w:divBdr>
        <w:top w:val="none" w:sz="0" w:space="0" w:color="auto"/>
        <w:left w:val="none" w:sz="0" w:space="0" w:color="auto"/>
        <w:bottom w:val="none" w:sz="0" w:space="0" w:color="auto"/>
        <w:right w:val="none" w:sz="0" w:space="0" w:color="auto"/>
      </w:divBdr>
    </w:div>
    <w:div w:id="193790003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374359">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3143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hyperlink" Target="https://docs.microsoft.com/en-us/dotnet/csharp/programming-guide/"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numbering" Target="numbering.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hyperlink" Target="https://docs.microsoft.com/en-us/dotnet/api/"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ah\AppData\Roaming\Microsoft\Templates\APA%20style%20report%20(6th%20edition)(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B14AD0705D348FFAD1593529F795846"/>
        <w:category>
          <w:name w:val="General"/>
          <w:gallery w:val="placeholder"/>
        </w:category>
        <w:types>
          <w:type w:val="bbPlcHdr"/>
        </w:types>
        <w:behaviors>
          <w:behavior w:val="content"/>
        </w:behaviors>
        <w:guid w:val="{2723EFF1-738C-4882-A45D-0956318F037F}"/>
      </w:docPartPr>
      <w:docPartBody>
        <w:p w:rsidR="00C40BBD" w:rsidRDefault="003261A9">
          <w:pPr>
            <w:pStyle w:val="BB14AD0705D348FFAD1593529F795846"/>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Arial"/>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61A9"/>
    <w:rsid w:val="00014784"/>
    <w:rsid w:val="00070DB2"/>
    <w:rsid w:val="000B7032"/>
    <w:rsid w:val="00165ED1"/>
    <w:rsid w:val="001A2100"/>
    <w:rsid w:val="001A5E14"/>
    <w:rsid w:val="00214DE9"/>
    <w:rsid w:val="002720DF"/>
    <w:rsid w:val="00276B0F"/>
    <w:rsid w:val="00304D83"/>
    <w:rsid w:val="003261A9"/>
    <w:rsid w:val="004F45F0"/>
    <w:rsid w:val="007232B7"/>
    <w:rsid w:val="007905A0"/>
    <w:rsid w:val="00791616"/>
    <w:rsid w:val="007A1176"/>
    <w:rsid w:val="007A4B2F"/>
    <w:rsid w:val="007E3AA5"/>
    <w:rsid w:val="00817932"/>
    <w:rsid w:val="008709D1"/>
    <w:rsid w:val="00987D11"/>
    <w:rsid w:val="00996CB5"/>
    <w:rsid w:val="009C6DCF"/>
    <w:rsid w:val="009C70FE"/>
    <w:rsid w:val="00A10B6B"/>
    <w:rsid w:val="00A63425"/>
    <w:rsid w:val="00AD2EDB"/>
    <w:rsid w:val="00B4444A"/>
    <w:rsid w:val="00B61D82"/>
    <w:rsid w:val="00BA648B"/>
    <w:rsid w:val="00BF0925"/>
    <w:rsid w:val="00C40BBD"/>
    <w:rsid w:val="00D07173"/>
    <w:rsid w:val="00D15C69"/>
    <w:rsid w:val="00D64CE1"/>
    <w:rsid w:val="00D731EF"/>
    <w:rsid w:val="00E267A6"/>
    <w:rsid w:val="00EA17F2"/>
    <w:rsid w:val="00EF6939"/>
    <w:rsid w:val="00F657D8"/>
    <w:rsid w:val="00F762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14AD0705D348FFAD1593529F795846">
    <w:name w:val="BB14AD0705D348FFAD1593529F795846"/>
  </w:style>
  <w:style w:type="paragraph" w:customStyle="1" w:styleId="F66904AF80FB4EADB958723249FD5A7E">
    <w:name w:val="F66904AF80FB4EADB958723249FD5A7E"/>
  </w:style>
  <w:style w:type="paragraph" w:customStyle="1" w:styleId="F832A4378EA14FAC99D0904782E02128">
    <w:name w:val="F832A4378EA14FAC99D0904782E02128"/>
  </w:style>
  <w:style w:type="paragraph" w:customStyle="1" w:styleId="EDBED2E0DA9849D699D92D07288FA135">
    <w:name w:val="EDBED2E0DA9849D699D92D07288FA135"/>
  </w:style>
  <w:style w:type="paragraph" w:customStyle="1" w:styleId="D520698F07CA4DCBB62D5455F31CEE97">
    <w:name w:val="D520698F07CA4DCBB62D5455F31CEE97"/>
  </w:style>
  <w:style w:type="paragraph" w:customStyle="1" w:styleId="528502D3401F4F8CA9161610052E117B">
    <w:name w:val="528502D3401F4F8CA9161610052E117B"/>
  </w:style>
  <w:style w:type="character" w:styleId="Emphasis">
    <w:name w:val="Emphasis"/>
    <w:basedOn w:val="DefaultParagraphFont"/>
    <w:uiPriority w:val="4"/>
    <w:unhideWhenUsed/>
    <w:qFormat/>
    <w:rPr>
      <w:i/>
      <w:iCs/>
    </w:rPr>
  </w:style>
  <w:style w:type="paragraph" w:customStyle="1" w:styleId="8F3905966DCF4A199FBA7F71A3A6A9AD">
    <w:name w:val="8F3905966DCF4A199FBA7F71A3A6A9AD"/>
  </w:style>
  <w:style w:type="paragraph" w:customStyle="1" w:styleId="897C64E80A344701896874B8406FC98E">
    <w:name w:val="897C64E80A344701896874B8406FC98E"/>
  </w:style>
  <w:style w:type="paragraph" w:customStyle="1" w:styleId="F630CE8967BF40B7A7602673B2BD7DF3">
    <w:name w:val="F630CE8967BF40B7A7602673B2BD7DF3"/>
  </w:style>
  <w:style w:type="paragraph" w:customStyle="1" w:styleId="E570CD801A804000932B798CF9AE96CC">
    <w:name w:val="E570CD801A804000932B798CF9AE96CC"/>
  </w:style>
  <w:style w:type="paragraph" w:customStyle="1" w:styleId="AEC9AB548C7349D39866E85FDF98F201">
    <w:name w:val="AEC9AB548C7349D39866E85FDF98F201"/>
  </w:style>
  <w:style w:type="paragraph" w:customStyle="1" w:styleId="6344D87675BA4F049700AD2C8787DC7D">
    <w:name w:val="6344D87675BA4F049700AD2C8787DC7D"/>
  </w:style>
  <w:style w:type="paragraph" w:customStyle="1" w:styleId="8C42C6EB7E3845E19FC8801E1E600BF9">
    <w:name w:val="8C42C6EB7E3845E19FC8801E1E600BF9"/>
  </w:style>
  <w:style w:type="paragraph" w:customStyle="1" w:styleId="6AF2E8FBE2214DAD8B0157A4CD1580DA">
    <w:name w:val="6AF2E8FBE2214DAD8B0157A4CD1580DA"/>
  </w:style>
  <w:style w:type="paragraph" w:customStyle="1" w:styleId="2B709CEADEAE40FA93C788D6F68E3117">
    <w:name w:val="2B709CEADEAE40FA93C788D6F68E3117"/>
  </w:style>
  <w:style w:type="paragraph" w:customStyle="1" w:styleId="C87E7260CDCC4ADAAA5E47447C03D624">
    <w:name w:val="C87E7260CDCC4ADAAA5E47447C03D624"/>
  </w:style>
  <w:style w:type="paragraph" w:customStyle="1" w:styleId="A1A0B7B0B6534ED4B0BAA5769F75B643">
    <w:name w:val="A1A0B7B0B6534ED4B0BAA5769F75B643"/>
  </w:style>
  <w:style w:type="paragraph" w:customStyle="1" w:styleId="013045B5E86C48F38983DEB92BA12665">
    <w:name w:val="013045B5E86C48F38983DEB92BA12665"/>
  </w:style>
  <w:style w:type="paragraph" w:customStyle="1" w:styleId="B9E26B78C66A4788A2119960B5D66EBE">
    <w:name w:val="B9E26B78C66A4788A2119960B5D66EBE"/>
  </w:style>
  <w:style w:type="paragraph" w:customStyle="1" w:styleId="3FC592B0CB86446EBD68C4628D286ECC">
    <w:name w:val="3FC592B0CB86446EBD68C4628D286ECC"/>
  </w:style>
  <w:style w:type="paragraph" w:customStyle="1" w:styleId="6DDA340E8AC74BD6839F4D4811197699">
    <w:name w:val="6DDA340E8AC74BD6839F4D4811197699"/>
  </w:style>
  <w:style w:type="paragraph" w:customStyle="1" w:styleId="EF2AF689A19E474FB45EF85F5AB6FF47">
    <w:name w:val="EF2AF689A19E474FB45EF85F5AB6FF47"/>
  </w:style>
  <w:style w:type="paragraph" w:customStyle="1" w:styleId="5E5B41F63CD14D3CA1993B38FDB56027">
    <w:name w:val="5E5B41F63CD14D3CA1993B38FDB56027"/>
  </w:style>
  <w:style w:type="paragraph" w:customStyle="1" w:styleId="A7DE39CC8F624EBC8069F277100E1E21">
    <w:name w:val="A7DE39CC8F624EBC8069F277100E1E21"/>
  </w:style>
  <w:style w:type="paragraph" w:customStyle="1" w:styleId="C24CE77CD04F443389F9E4B3499DE57F">
    <w:name w:val="C24CE77CD04F443389F9E4B3499DE57F"/>
  </w:style>
  <w:style w:type="paragraph" w:customStyle="1" w:styleId="EA0021E056514BDBA0F37885108C3580">
    <w:name w:val="EA0021E056514BDBA0F37885108C3580"/>
  </w:style>
  <w:style w:type="paragraph" w:customStyle="1" w:styleId="19E6676F80054273B57A1FE39BD7D21B">
    <w:name w:val="19E6676F80054273B57A1FE39BD7D21B"/>
  </w:style>
  <w:style w:type="paragraph" w:customStyle="1" w:styleId="6DAFCF7CF20E493D9637796F59CA28E3">
    <w:name w:val="6DAFCF7CF20E493D9637796F59CA28E3"/>
  </w:style>
  <w:style w:type="paragraph" w:customStyle="1" w:styleId="E5B1AD8480B545569F1CD19DA97B0971">
    <w:name w:val="E5B1AD8480B545569F1CD19DA97B0971"/>
  </w:style>
  <w:style w:type="paragraph" w:customStyle="1" w:styleId="AADD8EFA66214A219B9ADD70789D5B38">
    <w:name w:val="AADD8EFA66214A219B9ADD70789D5B38"/>
  </w:style>
  <w:style w:type="paragraph" w:customStyle="1" w:styleId="A1CFD0673DC340BA9A9FAE82D9259203">
    <w:name w:val="A1CFD0673DC340BA9A9FAE82D9259203"/>
  </w:style>
  <w:style w:type="paragraph" w:customStyle="1" w:styleId="0AA4CCE6908244A39313EC734C1402B8">
    <w:name w:val="0AA4CCE6908244A39313EC734C1402B8"/>
  </w:style>
  <w:style w:type="paragraph" w:customStyle="1" w:styleId="78B50566912F4EB0A46A8D5AE066774B">
    <w:name w:val="78B50566912F4EB0A46A8D5AE066774B"/>
  </w:style>
  <w:style w:type="paragraph" w:customStyle="1" w:styleId="989E378900E74BF6ABF361E37601C5B4">
    <w:name w:val="989E378900E74BF6ABF361E37601C5B4"/>
  </w:style>
  <w:style w:type="paragraph" w:customStyle="1" w:styleId="32C464042EE24658AD9C396C0224AC41">
    <w:name w:val="32C464042EE24658AD9C396C0224AC41"/>
  </w:style>
  <w:style w:type="paragraph" w:customStyle="1" w:styleId="6BB4522DCC734C8889E8CBC3B492817B">
    <w:name w:val="6BB4522DCC734C8889E8CBC3B492817B"/>
  </w:style>
  <w:style w:type="paragraph" w:customStyle="1" w:styleId="CFF547D4E298497EB6D391DF59465C52">
    <w:name w:val="CFF547D4E298497EB6D391DF59465C52"/>
  </w:style>
  <w:style w:type="paragraph" w:customStyle="1" w:styleId="2BA1E7225B764ECA944E20477DF1C3C2">
    <w:name w:val="2BA1E7225B764ECA944E20477DF1C3C2"/>
  </w:style>
  <w:style w:type="paragraph" w:customStyle="1" w:styleId="1D4D8FDC1C0A45D5A0CF85B270FB71A0">
    <w:name w:val="1D4D8FDC1C0A45D5A0CF85B270FB71A0"/>
  </w:style>
  <w:style w:type="paragraph" w:customStyle="1" w:styleId="5454B7B1CA5144989BAC63CDB5739DE4">
    <w:name w:val="5454B7B1CA5144989BAC63CDB5739DE4"/>
  </w:style>
  <w:style w:type="paragraph" w:customStyle="1" w:styleId="5F0D861CDEE14807A0181243A66C4EA2">
    <w:name w:val="5F0D861CDEE14807A0181243A66C4EA2"/>
  </w:style>
  <w:style w:type="paragraph" w:customStyle="1" w:styleId="F901D678C1784A3E95002E14D0E8F806">
    <w:name w:val="F901D678C1784A3E95002E14D0E8F806"/>
  </w:style>
  <w:style w:type="paragraph" w:customStyle="1" w:styleId="99DCD08038E446EA995A61B305312D1B">
    <w:name w:val="99DCD08038E446EA995A61B305312D1B"/>
  </w:style>
  <w:style w:type="paragraph" w:customStyle="1" w:styleId="CD8FF7D3515548E79394B088B42A9175">
    <w:name w:val="CD8FF7D3515548E79394B088B42A9175"/>
  </w:style>
  <w:style w:type="paragraph" w:customStyle="1" w:styleId="9429907021894827975145E32D90CB91">
    <w:name w:val="9429907021894827975145E32D90CB91"/>
  </w:style>
  <w:style w:type="paragraph" w:customStyle="1" w:styleId="23B4A1B93C7E4754AC2E02D9321F8FB4">
    <w:name w:val="23B4A1B93C7E4754AC2E02D9321F8FB4"/>
  </w:style>
  <w:style w:type="paragraph" w:customStyle="1" w:styleId="6E95B49ABAC64B36ABE812D43379A030">
    <w:name w:val="6E95B49ABAC64B36ABE812D43379A030"/>
  </w:style>
  <w:style w:type="paragraph" w:customStyle="1" w:styleId="853CE19B2E454D47A6907AB7A04EC4AD">
    <w:name w:val="853CE19B2E454D47A6907AB7A04EC4AD"/>
  </w:style>
  <w:style w:type="paragraph" w:customStyle="1" w:styleId="277A35A6F8AE4D8CB9A8313C26A69D80">
    <w:name w:val="277A35A6F8AE4D8CB9A8313C26A69D80"/>
  </w:style>
  <w:style w:type="paragraph" w:customStyle="1" w:styleId="69151A6038784CCF865145EE0F247AFC">
    <w:name w:val="69151A6038784CCF865145EE0F247AFC"/>
  </w:style>
  <w:style w:type="paragraph" w:customStyle="1" w:styleId="F7B7C2485A5845B1BEB7D867C8232DC4">
    <w:name w:val="F7B7C2485A5845B1BEB7D867C8232DC4"/>
  </w:style>
  <w:style w:type="paragraph" w:customStyle="1" w:styleId="4BCAEC14FD9B42B187CF48ACDC547D5F">
    <w:name w:val="4BCAEC14FD9B42B187CF48ACDC547D5F"/>
  </w:style>
  <w:style w:type="paragraph" w:customStyle="1" w:styleId="F691AFD5553D43619BB12C4C77D73595">
    <w:name w:val="F691AFD5553D43619BB12C4C77D73595"/>
  </w:style>
  <w:style w:type="paragraph" w:customStyle="1" w:styleId="B58FFA7AF58142DF9A9903DFECE2CBB2">
    <w:name w:val="B58FFA7AF58142DF9A9903DFECE2CBB2"/>
  </w:style>
  <w:style w:type="paragraph" w:customStyle="1" w:styleId="1B17DE0A8C9444EA929BB834BFE162E8">
    <w:name w:val="1B17DE0A8C9444EA929BB834BFE162E8"/>
  </w:style>
  <w:style w:type="paragraph" w:customStyle="1" w:styleId="CAFAE5014A42492CA749962FB41B69BF">
    <w:name w:val="CAFAE5014A42492CA749962FB41B69BF"/>
  </w:style>
  <w:style w:type="paragraph" w:customStyle="1" w:styleId="FCC9AA63539E4405926E4978ED648043">
    <w:name w:val="FCC9AA63539E4405926E4978ED648043"/>
  </w:style>
  <w:style w:type="paragraph" w:customStyle="1" w:styleId="17B55519181B4BD6B2F1D8348C133D58">
    <w:name w:val="17B55519181B4BD6B2F1D8348C133D58"/>
  </w:style>
  <w:style w:type="paragraph" w:customStyle="1" w:styleId="8A1B3CC66AA9489E8689F46E0B5585C9">
    <w:name w:val="8A1B3CC66AA9489E8689F46E0B5585C9"/>
  </w:style>
  <w:style w:type="paragraph" w:customStyle="1" w:styleId="FE3E900AD81840F0ACDB6FC4BF3ADA83">
    <w:name w:val="FE3E900AD81840F0ACDB6FC4BF3ADA83"/>
  </w:style>
  <w:style w:type="paragraph" w:customStyle="1" w:styleId="1BA2B993DA2E44999DBDF1A272E502CF">
    <w:name w:val="1BA2B993DA2E44999DBDF1A272E502CF"/>
  </w:style>
  <w:style w:type="paragraph" w:customStyle="1" w:styleId="6AF24BD7966F44808969076D8446798F">
    <w:name w:val="6AF24BD7966F44808969076D8446798F"/>
  </w:style>
  <w:style w:type="paragraph" w:customStyle="1" w:styleId="673625E6ADBB4BE3AD2B8B4B2024C4EA">
    <w:name w:val="673625E6ADBB4BE3AD2B8B4B2024C4EA"/>
  </w:style>
  <w:style w:type="paragraph" w:customStyle="1" w:styleId="CB83081EC6CC4E40B1B5687CD68802ED">
    <w:name w:val="CB83081EC6CC4E40B1B5687CD68802ED"/>
    <w:rsid w:val="003261A9"/>
  </w:style>
  <w:style w:type="paragraph" w:customStyle="1" w:styleId="33CEE11487FF4591A93ADD57705E1B83">
    <w:name w:val="33CEE11487FF4591A93ADD57705E1B83"/>
    <w:rsid w:val="003261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OCR H446-03 Programming Project – Noah Stride - 2129 - Bournemouth School – Centre: 55119</Abstract>
  <CompanyAddress/>
  <CompanyPhone/>
  <CompanyFax/>
  <CompanyEmail/>
</CoverPageProperties>
</file>

<file path=customXml/item2.xml><?xml version="1.0" encoding="utf-8"?>
<b:Sources xmlns:b="http://schemas.openxmlformats.org/officeDocument/2006/bibliography" SelectedStyle="\IEEE2006OfficeOnline.xsl" StyleName="IEEE" Version="2006">
  <b:Source>
    <b:Tag>Heu18</b:Tag>
    <b:SourceType>InternetSite</b:SourceType>
    <b:Guid>{655635ED-CF87-4F15-B71B-5870CF7D4DB8}</b:Guid>
    <b:Title>How Many x86-64 Instructions Are There Anyway?</b:Title>
    <b:Year>2016</b:Year>
    <b:Author>
      <b:Author>
        <b:NameList>
          <b:Person>
            <b:Last>Heule</b:Last>
            <b:First>Stefan</b:First>
          </b:Person>
        </b:NameList>
      </b:Author>
    </b:Author>
    <b:Month>March</b:Month>
    <b:Day>7</b:Day>
    <b:URL>https://stefanheule.com/blog/how-many-x86-64-instructions-are-there-anyway/</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38E135-7406-C14A-82BD-B4320F97F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C:\Users\Noah\AppData\Roaming\Microsoft\Templates\APA style report (6th edition)(2).dotx</Template>
  <TotalTime>7407</TotalTime>
  <Pages>140</Pages>
  <Words>27902</Words>
  <Characters>159042</Characters>
  <Application>Microsoft Office Word</Application>
  <DocSecurity>0</DocSecurity>
  <Lines>1325</Lines>
  <Paragraphs>373</Paragraphs>
  <ScaleCrop>false</ScaleCrop>
  <HeadingPairs>
    <vt:vector size="2" baseType="variant">
      <vt:variant>
        <vt:lpstr>Title</vt:lpstr>
      </vt:variant>
      <vt:variant>
        <vt:i4>1</vt:i4>
      </vt:variant>
    </vt:vector>
  </HeadingPairs>
  <TitlesOfParts>
    <vt:vector size="1" baseType="lpstr">
      <vt:lpstr>OCR Computing H446: Component 3</vt:lpstr>
    </vt:vector>
  </TitlesOfParts>
  <Company/>
  <LinksUpToDate>false</LinksUpToDate>
  <CharactersWithSpaces>186571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Computing H446: Component 3</dc:title>
  <dc:subject/>
  <dc:creator>Noah Stride</dc:creator>
  <cp:keywords/>
  <dc:description/>
  <cp:lastModifiedBy>Noah Peter Garbagebutt Stride</cp:lastModifiedBy>
  <cp:revision>414</cp:revision>
  <cp:lastPrinted>2019-02-06T11:46:00Z</cp:lastPrinted>
  <dcterms:created xsi:type="dcterms:W3CDTF">2018-05-14T19:32:00Z</dcterms:created>
  <dcterms:modified xsi:type="dcterms:W3CDTF">2019-04-07T11:10:00Z</dcterms:modified>
</cp:coreProperties>
</file>