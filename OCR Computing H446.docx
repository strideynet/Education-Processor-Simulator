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D23A24">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D23A24">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D23A24">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D23A24">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D23A24">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lastRenderedPageBreak/>
        <w:t>Again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lastRenderedPageBreak/>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lastRenderedPageBreak/>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r>
        <w:t>Testing</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Default="00666BAC" w:rsidP="00E706B2">
            <w:pPr>
              <w:jc w:val="center"/>
            </w:pPr>
            <w: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Default="00666BAC" w:rsidP="00666BAC">
            <w:pPr>
              <w:jc w:val="center"/>
            </w:pPr>
            <w: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Default="00D23A24" w:rsidP="00666BAC">
            <w:pPr>
              <w:jc w:val="center"/>
              <w:rPr>
                <w:noProof/>
                <w:lang w:val="en-GB" w:eastAsia="en-GB"/>
              </w:rPr>
            </w:pPr>
            <w:r>
              <w:rPr>
                <w:noProof/>
                <w:lang w:val="en-GB" w:eastAsia="en-GB"/>
              </w:rPr>
              <w:t>Correct Result</w:t>
            </w:r>
          </w:p>
        </w:tc>
      </w:tr>
    </w:tbl>
    <w:p w:rsidR="006F6804" w:rsidRPr="006F6804" w:rsidRDefault="006F6804" w:rsidP="006F6804">
      <w:pPr>
        <w:ind w:firstLine="0"/>
      </w:pPr>
      <w:bookmarkStart w:id="20" w:name="_GoBack"/>
      <w:bookmarkEnd w:id="20"/>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4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D60" w:rsidRDefault="007F2D60">
      <w:pPr>
        <w:spacing w:line="240" w:lineRule="auto"/>
      </w:pPr>
      <w:r>
        <w:separator/>
      </w:r>
    </w:p>
    <w:p w:rsidR="007F2D60" w:rsidRDefault="007F2D60"/>
  </w:endnote>
  <w:endnote w:type="continuationSeparator" w:id="0">
    <w:p w:rsidR="007F2D60" w:rsidRDefault="007F2D60">
      <w:pPr>
        <w:spacing w:line="240" w:lineRule="auto"/>
      </w:pPr>
      <w:r>
        <w:continuationSeparator/>
      </w:r>
    </w:p>
    <w:p w:rsidR="007F2D60" w:rsidRDefault="007F2D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D60" w:rsidRDefault="007F2D60">
      <w:pPr>
        <w:spacing w:line="240" w:lineRule="auto"/>
      </w:pPr>
      <w:r>
        <w:separator/>
      </w:r>
    </w:p>
    <w:p w:rsidR="007F2D60" w:rsidRDefault="007F2D60"/>
  </w:footnote>
  <w:footnote w:type="continuationSeparator" w:id="0">
    <w:p w:rsidR="007F2D60" w:rsidRDefault="007F2D60">
      <w:pPr>
        <w:spacing w:line="240" w:lineRule="auto"/>
      </w:pPr>
      <w:r>
        <w:continuationSeparator/>
      </w:r>
    </w:p>
    <w:p w:rsidR="007F2D60" w:rsidRDefault="007F2D6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A24" w:rsidRDefault="00D23A24">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47F76">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2"/>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55976"/>
    <w:rsid w:val="0006017F"/>
    <w:rsid w:val="000716BC"/>
    <w:rsid w:val="00071E85"/>
    <w:rsid w:val="00080C4B"/>
    <w:rsid w:val="000820F7"/>
    <w:rsid w:val="000854FD"/>
    <w:rsid w:val="00090877"/>
    <w:rsid w:val="000916E9"/>
    <w:rsid w:val="00096C04"/>
    <w:rsid w:val="000D3F41"/>
    <w:rsid w:val="000D4F7B"/>
    <w:rsid w:val="000E4A0C"/>
    <w:rsid w:val="000F202D"/>
    <w:rsid w:val="000F5EC6"/>
    <w:rsid w:val="00103597"/>
    <w:rsid w:val="00116EC4"/>
    <w:rsid w:val="00125239"/>
    <w:rsid w:val="00134190"/>
    <w:rsid w:val="0015097D"/>
    <w:rsid w:val="001643EB"/>
    <w:rsid w:val="00182644"/>
    <w:rsid w:val="00184402"/>
    <w:rsid w:val="00190051"/>
    <w:rsid w:val="0019155C"/>
    <w:rsid w:val="00194044"/>
    <w:rsid w:val="001A25F0"/>
    <w:rsid w:val="001A57EC"/>
    <w:rsid w:val="001A5908"/>
    <w:rsid w:val="001A7F0D"/>
    <w:rsid w:val="001B0C47"/>
    <w:rsid w:val="001B6B16"/>
    <w:rsid w:val="001C3271"/>
    <w:rsid w:val="001E68D3"/>
    <w:rsid w:val="001F38BD"/>
    <w:rsid w:val="002158D2"/>
    <w:rsid w:val="0023415C"/>
    <w:rsid w:val="00244EED"/>
    <w:rsid w:val="00245E2B"/>
    <w:rsid w:val="002550BA"/>
    <w:rsid w:val="002665F0"/>
    <w:rsid w:val="00274E03"/>
    <w:rsid w:val="00286599"/>
    <w:rsid w:val="00286D6A"/>
    <w:rsid w:val="002946B2"/>
    <w:rsid w:val="002A3AF9"/>
    <w:rsid w:val="002B4395"/>
    <w:rsid w:val="002C37BE"/>
    <w:rsid w:val="002E1C85"/>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0E88"/>
    <w:rsid w:val="004C1522"/>
    <w:rsid w:val="004C2F07"/>
    <w:rsid w:val="004E0244"/>
    <w:rsid w:val="004F46BE"/>
    <w:rsid w:val="004F4B4B"/>
    <w:rsid w:val="005317B8"/>
    <w:rsid w:val="0054736A"/>
    <w:rsid w:val="00551A02"/>
    <w:rsid w:val="0055319B"/>
    <w:rsid w:val="005534FA"/>
    <w:rsid w:val="00555466"/>
    <w:rsid w:val="0056038B"/>
    <w:rsid w:val="005604D6"/>
    <w:rsid w:val="00584EDA"/>
    <w:rsid w:val="0058749C"/>
    <w:rsid w:val="005A6578"/>
    <w:rsid w:val="005B087D"/>
    <w:rsid w:val="005B1140"/>
    <w:rsid w:val="005B440E"/>
    <w:rsid w:val="005D1CB4"/>
    <w:rsid w:val="005D3A03"/>
    <w:rsid w:val="005E3D96"/>
    <w:rsid w:val="005F09DD"/>
    <w:rsid w:val="00611D4D"/>
    <w:rsid w:val="00632621"/>
    <w:rsid w:val="00637A61"/>
    <w:rsid w:val="006478AF"/>
    <w:rsid w:val="006521FF"/>
    <w:rsid w:val="00655394"/>
    <w:rsid w:val="00661F44"/>
    <w:rsid w:val="00666BAC"/>
    <w:rsid w:val="006722E3"/>
    <w:rsid w:val="00673309"/>
    <w:rsid w:val="00677CD5"/>
    <w:rsid w:val="00685750"/>
    <w:rsid w:val="0068696D"/>
    <w:rsid w:val="00697ECE"/>
    <w:rsid w:val="006A6269"/>
    <w:rsid w:val="006C2EFA"/>
    <w:rsid w:val="006D344D"/>
    <w:rsid w:val="006D6A6F"/>
    <w:rsid w:val="006F11F4"/>
    <w:rsid w:val="006F6804"/>
    <w:rsid w:val="00701C14"/>
    <w:rsid w:val="00703547"/>
    <w:rsid w:val="007076F1"/>
    <w:rsid w:val="00747307"/>
    <w:rsid w:val="00752443"/>
    <w:rsid w:val="00764CE1"/>
    <w:rsid w:val="007727E7"/>
    <w:rsid w:val="007769AB"/>
    <w:rsid w:val="0079506E"/>
    <w:rsid w:val="00796C1C"/>
    <w:rsid w:val="007A16F8"/>
    <w:rsid w:val="007C73BC"/>
    <w:rsid w:val="007D2A49"/>
    <w:rsid w:val="007E0080"/>
    <w:rsid w:val="007E4590"/>
    <w:rsid w:val="007E6157"/>
    <w:rsid w:val="007F2D60"/>
    <w:rsid w:val="008002C0"/>
    <w:rsid w:val="00802028"/>
    <w:rsid w:val="008171B6"/>
    <w:rsid w:val="00820DD7"/>
    <w:rsid w:val="00835856"/>
    <w:rsid w:val="00845A8A"/>
    <w:rsid w:val="00845CBC"/>
    <w:rsid w:val="008468B3"/>
    <w:rsid w:val="00846B6B"/>
    <w:rsid w:val="00847347"/>
    <w:rsid w:val="00847F76"/>
    <w:rsid w:val="00852ED2"/>
    <w:rsid w:val="00854706"/>
    <w:rsid w:val="00861D57"/>
    <w:rsid w:val="00871835"/>
    <w:rsid w:val="008832C8"/>
    <w:rsid w:val="00890488"/>
    <w:rsid w:val="00894562"/>
    <w:rsid w:val="00896569"/>
    <w:rsid w:val="008A7375"/>
    <w:rsid w:val="008B1382"/>
    <w:rsid w:val="008B519D"/>
    <w:rsid w:val="008C44E5"/>
    <w:rsid w:val="008C5323"/>
    <w:rsid w:val="008D5087"/>
    <w:rsid w:val="008E0718"/>
    <w:rsid w:val="008E6F0C"/>
    <w:rsid w:val="009011AE"/>
    <w:rsid w:val="009111D1"/>
    <w:rsid w:val="00912DCE"/>
    <w:rsid w:val="009270EB"/>
    <w:rsid w:val="00951C1E"/>
    <w:rsid w:val="00953FBB"/>
    <w:rsid w:val="009631AD"/>
    <w:rsid w:val="00982D4C"/>
    <w:rsid w:val="00996AF5"/>
    <w:rsid w:val="009977C4"/>
    <w:rsid w:val="009A4BF9"/>
    <w:rsid w:val="009A62A6"/>
    <w:rsid w:val="009A6A3B"/>
    <w:rsid w:val="009B2DD4"/>
    <w:rsid w:val="009B5E7F"/>
    <w:rsid w:val="009D38BC"/>
    <w:rsid w:val="009D5F4F"/>
    <w:rsid w:val="009E494A"/>
    <w:rsid w:val="009E725C"/>
    <w:rsid w:val="00A00A6E"/>
    <w:rsid w:val="00A06EFB"/>
    <w:rsid w:val="00A1599B"/>
    <w:rsid w:val="00A17948"/>
    <w:rsid w:val="00A17A95"/>
    <w:rsid w:val="00A40B4F"/>
    <w:rsid w:val="00A4332C"/>
    <w:rsid w:val="00A5732E"/>
    <w:rsid w:val="00A5737D"/>
    <w:rsid w:val="00A748F0"/>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D2907"/>
    <w:rsid w:val="00BE2E48"/>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E06A0"/>
    <w:rsid w:val="00CF29D1"/>
    <w:rsid w:val="00CF6E91"/>
    <w:rsid w:val="00D11964"/>
    <w:rsid w:val="00D23A24"/>
    <w:rsid w:val="00D2408A"/>
    <w:rsid w:val="00D321B4"/>
    <w:rsid w:val="00D370F2"/>
    <w:rsid w:val="00D54D81"/>
    <w:rsid w:val="00D632DE"/>
    <w:rsid w:val="00D7046C"/>
    <w:rsid w:val="00D85B68"/>
    <w:rsid w:val="00DD69E6"/>
    <w:rsid w:val="00DE526A"/>
    <w:rsid w:val="00DF2A72"/>
    <w:rsid w:val="00E01877"/>
    <w:rsid w:val="00E056B2"/>
    <w:rsid w:val="00E0792B"/>
    <w:rsid w:val="00E258AB"/>
    <w:rsid w:val="00E32931"/>
    <w:rsid w:val="00E6004D"/>
    <w:rsid w:val="00E6481A"/>
    <w:rsid w:val="00E706B2"/>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D9F06"/>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276B0F"/>
    <w:rsid w:val="003261A9"/>
    <w:rsid w:val="004F45F0"/>
    <w:rsid w:val="007A4B2F"/>
    <w:rsid w:val="007E3AA5"/>
    <w:rsid w:val="00817932"/>
    <w:rsid w:val="00987D11"/>
    <w:rsid w:val="00996CB5"/>
    <w:rsid w:val="009C6DCF"/>
    <w:rsid w:val="009C70FE"/>
    <w:rsid w:val="00AD2EDB"/>
    <w:rsid w:val="00BF0925"/>
    <w:rsid w:val="00C40BBD"/>
    <w:rsid w:val="00D15C6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F883B-03B3-4837-8D32-D8A3843B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5700</TotalTime>
  <Pages>49</Pages>
  <Words>8737</Words>
  <Characters>49802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169</cp:revision>
  <cp:lastPrinted>2018-05-16T12:52:00Z</cp:lastPrinted>
  <dcterms:created xsi:type="dcterms:W3CDTF">2018-05-14T19:32:00Z</dcterms:created>
  <dcterms:modified xsi:type="dcterms:W3CDTF">2019-01-27T15:37:00Z</dcterms:modified>
</cp:coreProperties>
</file>